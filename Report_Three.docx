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2145388199"/>
        <w:docPartObj>
          <w:docPartGallery w:val="Cover Pages"/>
          <w:docPartUnique/>
        </w:docPartObj>
      </w:sdtPr>
      <w:sdtEndPr>
        <w:rPr>
          <w:rFonts w:asciiTheme="majorHAnsi" w:eastAsiaTheme="majorEastAsia" w:hAnsiTheme="majorHAnsi" w:cstheme="majorBidi"/>
          <w:b/>
          <w:bCs/>
          <w:color w:val="212123" w:themeColor="text2"/>
          <w:spacing w:val="5"/>
          <w:kern w:val="28"/>
          <w:sz w:val="96"/>
          <w:szCs w:val="56"/>
          <w14:ligatures w14:val="standardContextual"/>
          <w14:cntxtAlts/>
        </w:rPr>
      </w:sdtEndPr>
      <w:sdtContent>
        <w:p w14:paraId="63123064" w14:textId="77777777" w:rsidR="00CB4C99" w:rsidRDefault="00CB4C99">
          <w:pPr>
            <w:pStyle w:val="NoSpacing"/>
          </w:pPr>
          <w:r>
            <w:rPr>
              <w:noProof/>
            </w:rPr>
            <mc:AlternateContent>
              <mc:Choice Requires="wpg">
                <w:drawing>
                  <wp:anchor distT="0" distB="0" distL="114300" distR="114300" simplePos="0" relativeHeight="251659264" behindDoc="1" locked="0" layoutInCell="1" allowOverlap="1" wp14:anchorId="4BD7475E" wp14:editId="34E4F297">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1" name="Group 1"/>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2" name="Rectangle 2"/>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19-11-25T00:00:00Z">
                                      <w:dateFormat w:val="M/d/yyyy"/>
                                      <w:lid w:val="en-US"/>
                                      <w:storeMappedDataAs w:val="dateTime"/>
                                      <w:calendar w:val="gregorian"/>
                                    </w:date>
                                  </w:sdtPr>
                                  <w:sdtEndPr/>
                                  <w:sdtContent>
                                    <w:p w14:paraId="64FB3FBD" w14:textId="25BB3AFA" w:rsidR="00543BCC" w:rsidRDefault="00543BCC">
                                      <w:pPr>
                                        <w:pStyle w:val="NoSpacing"/>
                                        <w:jc w:val="right"/>
                                        <w:rPr>
                                          <w:color w:val="FFFFFF" w:themeColor="background1"/>
                                          <w:sz w:val="28"/>
                                          <w:szCs w:val="28"/>
                                        </w:rPr>
                                      </w:pPr>
                                      <w:r>
                                        <w:rPr>
                                          <w:color w:val="FFFFFF" w:themeColor="background1"/>
                                          <w:sz w:val="28"/>
                                          <w:szCs w:val="28"/>
                                        </w:rPr>
                                        <w:t>11/</w:t>
                                      </w:r>
                                      <w:r w:rsidR="00F33439">
                                        <w:rPr>
                                          <w:color w:val="FFFFFF" w:themeColor="background1"/>
                                          <w:sz w:val="28"/>
                                          <w:szCs w:val="28"/>
                                        </w:rPr>
                                        <w:t>25</w:t>
                                      </w:r>
                                      <w:r>
                                        <w:rPr>
                                          <w:color w:val="FFFFFF" w:themeColor="background1"/>
                                          <w:sz w:val="28"/>
                                          <w:szCs w:val="28"/>
                                        </w:rPr>
                                        <w:t>/2019</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4" name="Group 4"/>
                            <wpg:cNvGrpSpPr/>
                            <wpg:grpSpPr>
                              <a:xfrm>
                                <a:off x="76200" y="4210050"/>
                                <a:ext cx="2057400" cy="4910328"/>
                                <a:chOff x="80645" y="4211812"/>
                                <a:chExt cx="1306273" cy="3121026"/>
                              </a:xfrm>
                            </wpg:grpSpPr>
                            <wpg:grpSp>
                              <wpg:cNvPr id="5" name="Group 5"/>
                              <wpg:cNvGrpSpPr>
                                <a:grpSpLocks noChangeAspect="1"/>
                              </wpg:cNvGrpSpPr>
                              <wpg:grpSpPr>
                                <a:xfrm>
                                  <a:off x="141062" y="4211812"/>
                                  <a:ext cx="1047750" cy="3121026"/>
                                  <a:chOff x="141062" y="4211812"/>
                                  <a:chExt cx="1047750" cy="3121026"/>
                                </a:xfrm>
                              </wpg:grpSpPr>
                              <wps:wsp>
                                <wps:cNvPr id="6"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7"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8"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9"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1"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2"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32" name="Group 32"/>
                              <wpg:cNvGrpSpPr>
                                <a:grpSpLocks noChangeAspect="1"/>
                              </wpg:cNvGrpSpPr>
                              <wpg:grpSpPr>
                                <a:xfrm>
                                  <a:off x="80645" y="4826972"/>
                                  <a:ext cx="1306273" cy="2505863"/>
                                  <a:chOff x="80645" y="4649964"/>
                                  <a:chExt cx="874712" cy="1677988"/>
                                </a:xfrm>
                              </wpg:grpSpPr>
                              <wps:wsp>
                                <wps:cNvPr id="33"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4"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5"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6"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7"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8"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9"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0"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1"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2"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3"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4BD7475E" id="Group 1"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">
                    <v:rect id="Rectangle 2"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" fillcolor="#212123 [3215]" stroked="f" strokeweight="1.25pt">
                      <v:stroke endcap="round"/>
                    </v:re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" adj="18883" fillcolor="#bc451b [3204]" stroked="f" strokeweight="1.25pt">
                      <v:stroke endcap="round"/>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19-11-25T00:00:00Z">
                                <w:dateFormat w:val="M/d/yyyy"/>
                                <w:lid w:val="en-US"/>
                                <w:storeMappedDataAs w:val="dateTime"/>
                                <w:calendar w:val="gregorian"/>
                              </w:date>
                            </w:sdtPr>
                            <w:sdtEndPr/>
                            <w:sdtContent>
                              <w:p w14:paraId="64FB3FBD" w14:textId="25BB3AFA" w:rsidR="00543BCC" w:rsidRDefault="00543BCC">
                                <w:pPr>
                                  <w:pStyle w:val="NoSpacing"/>
                                  <w:jc w:val="right"/>
                                  <w:rPr>
                                    <w:color w:val="FFFFFF" w:themeColor="background1"/>
                                    <w:sz w:val="28"/>
                                    <w:szCs w:val="28"/>
                                  </w:rPr>
                                </w:pPr>
                                <w:r>
                                  <w:rPr>
                                    <w:color w:val="FFFFFF" w:themeColor="background1"/>
                                    <w:sz w:val="28"/>
                                    <w:szCs w:val="28"/>
                                  </w:rPr>
                                  <w:t>11/</w:t>
                                </w:r>
                                <w:r w:rsidR="00F33439">
                                  <w:rPr>
                                    <w:color w:val="FFFFFF" w:themeColor="background1"/>
                                    <w:sz w:val="28"/>
                                    <w:szCs w:val="28"/>
                                  </w:rPr>
                                  <w:t>25</w:t>
                                </w:r>
                                <w:r>
                                  <w:rPr>
                                    <w:color w:val="FFFFFF" w:themeColor="background1"/>
                                    <w:sz w:val="28"/>
                                    <w:szCs w:val="28"/>
                                  </w:rPr>
                                  <w:t>/2019</w:t>
                                </w:r>
                              </w:p>
                            </w:sdtContent>
                          </w:sdt>
                        </w:txbxContent>
                      </v:textbox>
                    </v:shape>
                    <v:group id="Group 4"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group id="Group 5"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" path="m,l39,152,84,304r38,113l122,440,76,306,39,180,6,53,,xe" fillcolor="#212123 [3215]" strokecolor="#212123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" path="m,l8,19,37,93r30,74l116,269r-8,l60,169,30,98,1,25,,xe" fillcolor="#212123 [3215]" strokecolor="#212123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" path="m,l,,1,79r2,80l12,317,23,476,39,634,58,792,83,948r24,138l135,1223r5,49l138,1262,105,1106,77,949,53,792,35,634,20,476,9,317,2,159,,79,,xe" fillcolor="#212123 [3215]" strokecolor="#212123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" path="m45,r,l35,66r-9,67l14,267,6,401,3,534,6,669r8,134l18,854r,-3l9,814,8,803,1,669,,534,3,401,12,267,25,132,34,66,45,xe" fillcolor="#212123 [3215]" strokecolor="#212123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" path="m,l10,44r11,82l34,207r19,86l75,380r25,86l120,521r21,55l152,618r2,11l140,595,115,532,93,468,67,383,47,295,28,207,12,104,,xe" fillcolor="#212123 [3215]" strokecolor="#212123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" path="m,l33,69r-9,l12,35,,xe" fillcolor="#212123 [3215]" strokecolor="#212123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" path="m,l9,37r,3l15,93,5,49,,xe" fillcolor="#212123 [3215]" strokecolor="#212123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" path="m394,r,l356,38,319,77r-35,40l249,160r-42,58l168,276r-37,63l98,402,69,467,45,535,26,604,14,673,7,746,6,766,,749r1,-5l7,673,21,603,40,533,65,466,94,400r33,-64l164,275r40,-60l248,158r34,-42l318,76,354,37,394,xe" fillcolor="#212123 [3215]" strokecolor="#212123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" path="m,l6,16r1,3l11,80r9,52l33,185r3,9l21,161,15,145,5,81,1,41,,xe" fillcolor="#212123 [3215]" strokecolor="#212123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212123 [3215]" strokecolor="#212123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212123 [3215]" strokecolor="#212123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212123 [3215]" strokecolor="#212123 [3215]" strokeweight="0">
                          <v:path arrowok="t" o:connecttype="custom" o:connectlocs="0,0;9525,25400;33338,77788;52388,133350;71438,187325;69850,187325;20638,84138;17463,66675;0,0" o:connectangles="0,0,0,0,0,0,0,0,0"/>
                        </v:shape>
                      </v:group>
                      <v:group id="Group 32"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" path="m,l41,155,86,309r39,116l125,450,79,311,41,183,7,54,,xe" fillcolor="#212123 [3215]" strokecolor="#212123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" path="m,l8,20,37,96r32,74l118,275r-9,l61,174,30,100,,26,,xe" fillcolor="#212123 [3215]" strokecolor="#212123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" path="m,l16,72r4,49l18,112,,31,,xe" fillcolor="#212123 [3215]" strokecolor="#212123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" path="m,l11,46r11,83l36,211r19,90l76,389r27,87l123,533r21,55l155,632r3,11l142,608,118,544,95,478,69,391,47,302,29,212,13,107,,xe" fillcolor="#212123 [3215]" strokecolor="#212123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" path="m,l33,71r-9,l11,36,,xe" fillcolor="#212123 [3215]" strokecolor="#212123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" path="m,l8,37r,4l15,95,4,49,,xe" fillcolor="#212123 [3215]" strokecolor="#212123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" path="m402,r,1l363,39,325,79r-35,42l255,164r-44,58l171,284r-38,62l100,411,71,478,45,546,27,617,13,689,7,761r,21l,765r1,-4l7,688,21,616,40,545,66,475,95,409r35,-66l167,281r42,-61l253,163r34,-43l324,78,362,38,402,xe" fillcolor="#212123 [3215]" strokecolor="#212123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" path="m,l6,15r1,3l12,80r9,54l33,188r4,8l22,162,15,146,5,81,1,40,,xe" fillcolor="#212123 [3215]" strokecolor="#212123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" path="m,l31,66r-7,l,xe" fillcolor="#212123 [3215]" strokecolor="#212123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" path="m,l7,17r,26l6,40,,25,,xe" fillcolor="#212123 [3215]" strokecolor="#212123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" path="m,l7,16,22,50,33,86r13,35l45,121,14,55,11,44,,xe" fillcolor="#212123 [3215]" strokecolor="#212123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2E5DF135" w14:textId="77777777" w:rsidR="00CB4C99" w:rsidRDefault="00A3594B">
          <w:pPr>
            <w:rPr>
              <w:rFonts w:asciiTheme="majorHAnsi" w:eastAsiaTheme="majorEastAsia" w:hAnsiTheme="majorHAnsi" w:cstheme="majorBidi"/>
              <w:b/>
              <w:bCs/>
              <w:color w:val="212123" w:themeColor="text2"/>
              <w:spacing w:val="5"/>
              <w:kern w:val="28"/>
              <w:sz w:val="96"/>
              <w:szCs w:val="56"/>
              <w14:ligatures w14:val="standardContextual"/>
              <w14:cntxtAlts/>
            </w:rPr>
          </w:pPr>
          <w:r w:rsidRPr="00A3594B">
            <w:rPr>
              <w:rFonts w:asciiTheme="majorHAnsi" w:eastAsiaTheme="majorEastAsia" w:hAnsiTheme="majorHAnsi" w:cstheme="majorBidi"/>
              <w:b/>
              <w:bCs/>
              <w:noProof/>
              <w:color w:val="212123" w:themeColor="text2"/>
              <w:spacing w:val="5"/>
              <w:kern w:val="28"/>
              <w:sz w:val="96"/>
              <w:szCs w:val="56"/>
              <w14:ligatures w14:val="standardContextual"/>
              <w14:cntxtAlts/>
            </w:rPr>
            <mc:AlternateContent>
              <mc:Choice Requires="wps">
                <w:drawing>
                  <wp:anchor distT="45720" distB="45720" distL="114300" distR="114300" simplePos="0" relativeHeight="251663360" behindDoc="0" locked="0" layoutInCell="1" allowOverlap="1" wp14:anchorId="6CAAC898" wp14:editId="0A34973F">
                    <wp:simplePos x="0" y="0"/>
                    <wp:positionH relativeFrom="column">
                      <wp:posOffset>2918460</wp:posOffset>
                    </wp:positionH>
                    <wp:positionV relativeFrom="paragraph">
                      <wp:posOffset>3143250</wp:posOffset>
                    </wp:positionV>
                    <wp:extent cx="3497580" cy="2987040"/>
                    <wp:effectExtent l="0" t="0" r="7620" b="381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7580" cy="2987040"/>
                            </a:xfrm>
                            <a:prstGeom prst="rect">
                              <a:avLst/>
                            </a:prstGeom>
                            <a:solidFill>
                              <a:srgbClr val="FFFFFF"/>
                            </a:solidFill>
                            <a:ln w="9525">
                              <a:noFill/>
                              <a:miter lim="800000"/>
                              <a:headEnd/>
                              <a:tailEnd/>
                            </a:ln>
                          </wps:spPr>
                          <wps:txbx>
                            <w:txbxContent>
                              <w:p w14:paraId="1875A60B" w14:textId="1504208F" w:rsidR="00543BCC" w:rsidRDefault="00543BCC">
                                <w:r>
                                  <w:rPr>
                                    <w:rFonts w:asciiTheme="majorHAnsi" w:eastAsiaTheme="majorEastAsia" w:hAnsiTheme="majorHAnsi" w:cstheme="majorBidi"/>
                                    <w:b/>
                                    <w:bCs/>
                                    <w:noProof/>
                                    <w:color w:val="212123" w:themeColor="text2"/>
                                    <w:spacing w:val="5"/>
                                    <w:kern w:val="28"/>
                                    <w:sz w:val="96"/>
                                    <w:szCs w:val="56"/>
                                  </w:rPr>
                                  <w:drawing>
                                    <wp:inline distT="0" distB="0" distL="0" distR="0" wp14:anchorId="135F62DF" wp14:editId="2C88B88D">
                                      <wp:extent cx="2705100" cy="2583180"/>
                                      <wp:effectExtent l="0" t="0" r="0" b="0"/>
                                      <wp:docPr id="50" name="Graphic 50" descr="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ox.svg"/>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2705100" cy="258318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CAAC898" id="_x0000_t202" coordsize="21600,21600" o:spt="202" path="m,l,21600r21600,l21600,xe">
                    <v:stroke joinstyle="miter"/>
                    <v:path gradientshapeok="t" o:connecttype="rect"/>
                  </v:shapetype>
                  <v:shape id="Text Box 2" o:spid="_x0000_s1055" type="#_x0000_t202" style="position:absolute;margin-left:229.8pt;margin-top:247.5pt;width:275.4pt;height:235.2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" stroked="f">
                    <v:textbox>
                      <w:txbxContent>
                        <w:p w14:paraId="1875A60B" w14:textId="1504208F" w:rsidR="00543BCC" w:rsidRDefault="00543BCC">
                          <w:r>
                            <w:rPr>
                              <w:rFonts w:asciiTheme="majorHAnsi" w:eastAsiaTheme="majorEastAsia" w:hAnsiTheme="majorHAnsi" w:cstheme="majorBidi"/>
                              <w:b/>
                              <w:bCs/>
                              <w:noProof/>
                              <w:color w:val="212123" w:themeColor="text2"/>
                              <w:spacing w:val="5"/>
                              <w:kern w:val="28"/>
                              <w:sz w:val="96"/>
                              <w:szCs w:val="56"/>
                            </w:rPr>
                            <w:drawing>
                              <wp:inline distT="0" distB="0" distL="0" distR="0" wp14:anchorId="135F62DF" wp14:editId="2C88B88D">
                                <wp:extent cx="2705100" cy="2583180"/>
                                <wp:effectExtent l="0" t="0" r="0" b="0"/>
                                <wp:docPr id="50" name="Graphic 50" descr="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ox.svg"/>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2705100" cy="2583180"/>
                                        </a:xfrm>
                                        <a:prstGeom prst="rect">
                                          <a:avLst/>
                                        </a:prstGeom>
                                      </pic:spPr>
                                    </pic:pic>
                                  </a:graphicData>
                                </a:graphic>
                              </wp:inline>
                            </w:drawing>
                          </w:r>
                        </w:p>
                      </w:txbxContent>
                    </v:textbox>
                    <w10:wrap type="square"/>
                  </v:shape>
                </w:pict>
              </mc:Fallback>
            </mc:AlternateContent>
          </w:r>
          <w:r>
            <w:rPr>
              <w:noProof/>
            </w:rPr>
            <mc:AlternateContent>
              <mc:Choice Requires="wps">
                <w:drawing>
                  <wp:anchor distT="0" distB="0" distL="114300" distR="114300" simplePos="0" relativeHeight="251661312" behindDoc="0" locked="0" layoutInCell="1" allowOverlap="1" wp14:anchorId="662401E2" wp14:editId="27A552B2">
                    <wp:simplePos x="0" y="0"/>
                    <wp:positionH relativeFrom="margin">
                      <wp:posOffset>2156460</wp:posOffset>
                    </wp:positionH>
                    <wp:positionV relativeFrom="margin">
                      <wp:posOffset>6652895</wp:posOffset>
                    </wp:positionV>
                    <wp:extent cx="4244340" cy="1467485"/>
                    <wp:effectExtent l="0" t="0" r="3810" b="0"/>
                    <wp:wrapNone/>
                    <wp:docPr id="44" name="Text Box 44"/>
                    <wp:cNvGraphicFramePr/>
                    <a:graphic xmlns:a="http://schemas.openxmlformats.org/drawingml/2006/main">
                      <a:graphicData uri="http://schemas.microsoft.com/office/word/2010/wordprocessingShape">
                        <wps:wsp>
                          <wps:cNvSpPr txBox="1"/>
                          <wps:spPr>
                            <a:xfrm>
                              <a:off x="0" y="0"/>
                              <a:ext cx="4244340" cy="14674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5C92C6D" w14:textId="0E7D53EF" w:rsidR="00543BCC" w:rsidRDefault="00F33439" w:rsidP="00D4097F">
                                <w:pPr>
                                  <w:pStyle w:val="NoSpacing"/>
                                  <w:rPr>
                                    <w:color w:val="BC451B" w:themeColor="accent1"/>
                                    <w:sz w:val="26"/>
                                    <w:szCs w:val="26"/>
                                  </w:rPr>
                                </w:pPr>
                                <w:sdt>
                                  <w:sdtPr>
                                    <w:rPr>
                                      <w:color w:val="BC451B"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543BCC">
                                      <w:rPr>
                                        <w:color w:val="BC451B" w:themeColor="accent1"/>
                                        <w:sz w:val="26"/>
                                        <w:szCs w:val="26"/>
                                      </w:rPr>
                                      <w:t xml:space="preserve">Nathaniel Galbreath                   nrgalbreath2@mail.fhsu.edu   </w:t>
                                    </w:r>
                                    <w:r w:rsidR="00543BCC" w:rsidRPr="00EB3955">
                                      <w:rPr>
                                        <w:color w:val="BC451B" w:themeColor="accent1"/>
                                        <w:sz w:val="26"/>
                                        <w:szCs w:val="26"/>
                                      </w:rPr>
                                      <w:t>Brandon Nolan</w:t>
                                    </w:r>
                                    <w:r w:rsidR="00543BCC">
                                      <w:rPr>
                                        <w:color w:val="BC451B" w:themeColor="accent1"/>
                                        <w:sz w:val="26"/>
                                        <w:szCs w:val="26"/>
                                      </w:rPr>
                                      <w:t xml:space="preserve">                                   </w:t>
                                    </w:r>
                                    <w:r w:rsidR="00543BCC" w:rsidRPr="00EB3955">
                                      <w:rPr>
                                        <w:color w:val="BC451B" w:themeColor="accent1"/>
                                        <w:sz w:val="26"/>
                                        <w:szCs w:val="26"/>
                                      </w:rPr>
                                      <w:t xml:space="preserve">btnolan@mail.fhsu.edu                                      </w:t>
                                    </w:r>
                                    <w:r w:rsidR="00543BCC">
                                      <w:rPr>
                                        <w:color w:val="BC451B" w:themeColor="accent1"/>
                                        <w:sz w:val="26"/>
                                        <w:szCs w:val="26"/>
                                      </w:rPr>
                                      <w:t xml:space="preserve">                                        Sarah Pauly                                          slpauly@mail.fhsu.edu                                                            Logan Wiley                                        lbwiley@mail.fhsu.edu</w:t>
                                    </w:r>
                                  </w:sdtContent>
                                </w:sdt>
                              </w:p>
                              <w:p w14:paraId="61BA0140" w14:textId="55807C2F" w:rsidR="00543BCC" w:rsidRDefault="00543BCC" w:rsidP="00D4097F">
                                <w:pPr>
                                  <w:pStyle w:val="NoSpacing"/>
                                  <w:rPr>
                                    <w:color w:val="595959" w:themeColor="text1" w:themeTint="A6"/>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662401E2" id="Text Box 44" o:spid="_x0000_s1056" type="#_x0000_t202" style="position:absolute;margin-left:169.8pt;margin-top:523.85pt;width:334.2pt;height:115.5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" filled="f" stroked="f" strokeweight=".5pt">
                    <v:textbox inset="0,0,0,0">
                      <w:txbxContent>
                        <w:p w14:paraId="15C92C6D" w14:textId="0E7D53EF" w:rsidR="00543BCC" w:rsidRDefault="00F33439" w:rsidP="00D4097F">
                          <w:pPr>
                            <w:pStyle w:val="NoSpacing"/>
                            <w:rPr>
                              <w:color w:val="BC451B" w:themeColor="accent1"/>
                              <w:sz w:val="26"/>
                              <w:szCs w:val="26"/>
                            </w:rPr>
                          </w:pPr>
                          <w:sdt>
                            <w:sdtPr>
                              <w:rPr>
                                <w:color w:val="BC451B"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543BCC">
                                <w:rPr>
                                  <w:color w:val="BC451B" w:themeColor="accent1"/>
                                  <w:sz w:val="26"/>
                                  <w:szCs w:val="26"/>
                                </w:rPr>
                                <w:t xml:space="preserve">Nathaniel Galbreath                   nrgalbreath2@mail.fhsu.edu   </w:t>
                              </w:r>
                              <w:r w:rsidR="00543BCC" w:rsidRPr="00EB3955">
                                <w:rPr>
                                  <w:color w:val="BC451B" w:themeColor="accent1"/>
                                  <w:sz w:val="26"/>
                                  <w:szCs w:val="26"/>
                                </w:rPr>
                                <w:t>Brandon Nolan</w:t>
                              </w:r>
                              <w:r w:rsidR="00543BCC">
                                <w:rPr>
                                  <w:color w:val="BC451B" w:themeColor="accent1"/>
                                  <w:sz w:val="26"/>
                                  <w:szCs w:val="26"/>
                                </w:rPr>
                                <w:t xml:space="preserve">                                   </w:t>
                              </w:r>
                              <w:r w:rsidR="00543BCC" w:rsidRPr="00EB3955">
                                <w:rPr>
                                  <w:color w:val="BC451B" w:themeColor="accent1"/>
                                  <w:sz w:val="26"/>
                                  <w:szCs w:val="26"/>
                                </w:rPr>
                                <w:t xml:space="preserve">btnolan@mail.fhsu.edu                                      </w:t>
                              </w:r>
                              <w:r w:rsidR="00543BCC">
                                <w:rPr>
                                  <w:color w:val="BC451B" w:themeColor="accent1"/>
                                  <w:sz w:val="26"/>
                                  <w:szCs w:val="26"/>
                                </w:rPr>
                                <w:t xml:space="preserve">                                        Sarah Pauly                                          slpauly@mail.fhsu.edu                                                            Logan Wiley                                        lbwiley@mail.fhsu.edu</w:t>
                              </w:r>
                            </w:sdtContent>
                          </w:sdt>
                        </w:p>
                        <w:p w14:paraId="61BA0140" w14:textId="55807C2F" w:rsidR="00543BCC" w:rsidRDefault="00543BCC" w:rsidP="00D4097F">
                          <w:pPr>
                            <w:pStyle w:val="NoSpacing"/>
                            <w:rPr>
                              <w:color w:val="595959" w:themeColor="text1" w:themeTint="A6"/>
                            </w:rPr>
                          </w:pPr>
                        </w:p>
                      </w:txbxContent>
                    </v:textbox>
                    <w10:wrap anchorx="margin" anchory="margin"/>
                  </v:shape>
                </w:pict>
              </mc:Fallback>
            </mc:AlternateContent>
          </w:r>
          <w:r w:rsidR="00C33284">
            <w:rPr>
              <w:noProof/>
            </w:rPr>
            <mc:AlternateContent>
              <mc:Choice Requires="wps">
                <w:drawing>
                  <wp:anchor distT="0" distB="0" distL="114300" distR="114300" simplePos="0" relativeHeight="251660288" behindDoc="0" locked="0" layoutInCell="1" allowOverlap="1" wp14:anchorId="753D5AB4" wp14:editId="52E737C0">
                    <wp:simplePos x="0" y="0"/>
                    <wp:positionH relativeFrom="margin">
                      <wp:posOffset>822960</wp:posOffset>
                    </wp:positionH>
                    <wp:positionV relativeFrom="page">
                      <wp:posOffset>2583180</wp:posOffset>
                    </wp:positionV>
                    <wp:extent cx="5577840" cy="2148840"/>
                    <wp:effectExtent l="0" t="0" r="3810" b="3810"/>
                    <wp:wrapNone/>
                    <wp:docPr id="45" name="Text Box 45"/>
                    <wp:cNvGraphicFramePr/>
                    <a:graphic xmlns:a="http://schemas.openxmlformats.org/drawingml/2006/main">
                      <a:graphicData uri="http://schemas.microsoft.com/office/word/2010/wordprocessingShape">
                        <wps:wsp>
                          <wps:cNvSpPr txBox="1"/>
                          <wps:spPr>
                            <a:xfrm>
                              <a:off x="0" y="0"/>
                              <a:ext cx="5577840" cy="2148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7CEE22C" w14:textId="2921DAE4" w:rsidR="00543BCC" w:rsidRPr="00227F6A" w:rsidRDefault="00F33439" w:rsidP="0081059C">
                                <w:pPr>
                                  <w:jc w:val="right"/>
                                  <w:rPr>
                                    <w:color w:val="BC451B" w:themeColor="accent1"/>
                                    <w:sz w:val="96"/>
                                    <w:szCs w:val="96"/>
                                    <w:u w:val="single"/>
                                  </w:rPr>
                                </w:pPr>
                                <w:sdt>
                                  <w:sdtPr>
                                    <w:rPr>
                                      <w:color w:val="BC451B" w:themeColor="accent1"/>
                                      <w:sz w:val="96"/>
                                      <w:szCs w:val="96"/>
                                      <w:u w:val="single"/>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543BCC" w:rsidRPr="00227F6A">
                                      <w:rPr>
                                        <w:color w:val="BC451B" w:themeColor="accent1"/>
                                        <w:sz w:val="96"/>
                                        <w:szCs w:val="96"/>
                                        <w:u w:val="single"/>
                                      </w:rPr>
                                      <w:t>Order Tracker</w:t>
                                    </w:r>
                                  </w:sdtContent>
                                </w:sdt>
                              </w:p>
                              <w:p w14:paraId="16C7775F" w14:textId="010F78A5" w:rsidR="00543BCC" w:rsidRPr="00227F6A" w:rsidRDefault="00F33439" w:rsidP="0081059C">
                                <w:pPr>
                                  <w:jc w:val="right"/>
                                  <w:rPr>
                                    <w:sz w:val="44"/>
                                    <w:szCs w:val="44"/>
                                  </w:rPr>
                                </w:pPr>
                                <w:sdt>
                                  <w:sdtPr>
                                    <w:rPr>
                                      <w:sz w:val="44"/>
                                      <w:szCs w:val="44"/>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543BCC" w:rsidRPr="00227F6A">
                                      <w:rPr>
                                        <w:sz w:val="44"/>
                                        <w:szCs w:val="44"/>
                                      </w:rPr>
                                      <w:t>Team #5</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53D5AB4" id="Text Box 45" o:spid="_x0000_s1057" type="#_x0000_t202" style="position:absolute;margin-left:64.8pt;margin-top:203.4pt;width:439.2pt;height:169.2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" filled="f" stroked="f" strokeweight=".5pt">
                    <v:textbox inset="0,0,0,0">
                      <w:txbxContent>
                        <w:p w14:paraId="37CEE22C" w14:textId="2921DAE4" w:rsidR="00543BCC" w:rsidRPr="00227F6A" w:rsidRDefault="00F33439" w:rsidP="0081059C">
                          <w:pPr>
                            <w:jc w:val="right"/>
                            <w:rPr>
                              <w:color w:val="BC451B" w:themeColor="accent1"/>
                              <w:sz w:val="96"/>
                              <w:szCs w:val="96"/>
                              <w:u w:val="single"/>
                            </w:rPr>
                          </w:pPr>
                          <w:sdt>
                            <w:sdtPr>
                              <w:rPr>
                                <w:color w:val="BC451B" w:themeColor="accent1"/>
                                <w:sz w:val="96"/>
                                <w:szCs w:val="96"/>
                                <w:u w:val="single"/>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543BCC" w:rsidRPr="00227F6A">
                                <w:rPr>
                                  <w:color w:val="BC451B" w:themeColor="accent1"/>
                                  <w:sz w:val="96"/>
                                  <w:szCs w:val="96"/>
                                  <w:u w:val="single"/>
                                </w:rPr>
                                <w:t>Order Tracker</w:t>
                              </w:r>
                            </w:sdtContent>
                          </w:sdt>
                        </w:p>
                        <w:p w14:paraId="16C7775F" w14:textId="010F78A5" w:rsidR="00543BCC" w:rsidRPr="00227F6A" w:rsidRDefault="00F33439" w:rsidP="0081059C">
                          <w:pPr>
                            <w:jc w:val="right"/>
                            <w:rPr>
                              <w:sz w:val="44"/>
                              <w:szCs w:val="44"/>
                            </w:rPr>
                          </w:pPr>
                          <w:sdt>
                            <w:sdtPr>
                              <w:rPr>
                                <w:sz w:val="44"/>
                                <w:szCs w:val="44"/>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543BCC" w:rsidRPr="00227F6A">
                                <w:rPr>
                                  <w:sz w:val="44"/>
                                  <w:szCs w:val="44"/>
                                </w:rPr>
                                <w:t>Team #5</w:t>
                              </w:r>
                            </w:sdtContent>
                          </w:sdt>
                        </w:p>
                      </w:txbxContent>
                    </v:textbox>
                    <w10:wrap anchorx="margin" anchory="page"/>
                  </v:shape>
                </w:pict>
              </mc:Fallback>
            </mc:AlternateContent>
          </w:r>
          <w:r w:rsidR="00CB4C99">
            <w:rPr>
              <w:rFonts w:asciiTheme="majorHAnsi" w:eastAsiaTheme="majorEastAsia" w:hAnsiTheme="majorHAnsi" w:cstheme="majorBidi"/>
              <w:b/>
              <w:bCs/>
              <w:color w:val="212123" w:themeColor="text2"/>
              <w:spacing w:val="5"/>
              <w:kern w:val="28"/>
              <w:sz w:val="96"/>
              <w:szCs w:val="56"/>
              <w14:ligatures w14:val="standardContextual"/>
              <w14:cntxtAlts/>
            </w:rPr>
            <w:br w:type="page"/>
          </w:r>
        </w:p>
        <w:bookmarkStart w:id="0" w:name="_GoBack" w:displacedByCustomXml="next"/>
        <w:bookmarkEnd w:id="0" w:displacedByCustomXml="next"/>
      </w:sdtContent>
    </w:sdt>
    <w:p w14:paraId="2F81A5B5" w14:textId="2E73B384" w:rsidR="003C55CD" w:rsidRPr="00FF640E" w:rsidRDefault="00247392" w:rsidP="00FF640E">
      <w:pPr>
        <w:pStyle w:val="IntenseQuote"/>
        <w:ind w:left="0"/>
        <w:rPr>
          <w:rStyle w:val="Strong"/>
          <w:b/>
          <w:bCs/>
          <w:i w:val="0"/>
          <w:iCs w:val="0"/>
          <w:color w:val="212123" w:themeColor="text2"/>
          <w:sz w:val="36"/>
          <w:szCs w:val="36"/>
        </w:rPr>
      </w:pPr>
      <w:r w:rsidRPr="00FF640E">
        <w:rPr>
          <w:rStyle w:val="Strong"/>
          <w:b/>
          <w:bCs/>
          <w:i w:val="0"/>
          <w:iCs w:val="0"/>
          <w:color w:val="212123" w:themeColor="text2"/>
          <w:sz w:val="36"/>
          <w:szCs w:val="36"/>
        </w:rPr>
        <w:lastRenderedPageBreak/>
        <w:t>Contribution Breakdown</w:t>
      </w:r>
    </w:p>
    <w:p w14:paraId="18057D9B" w14:textId="77777777" w:rsidR="00E04C79" w:rsidRDefault="00E04C79" w:rsidP="00247392"/>
    <w:p w14:paraId="27BA9490" w14:textId="4918366E" w:rsidR="00247392" w:rsidRPr="00AD4CAC" w:rsidRDefault="00AD4CAC" w:rsidP="00AD4CAC">
      <w:pPr>
        <w:pStyle w:val="ListParagraph"/>
        <w:numPr>
          <w:ilvl w:val="0"/>
          <w:numId w:val="2"/>
        </w:numPr>
        <w:rPr>
          <w:color w:val="000000" w:themeColor="text1"/>
        </w:rPr>
      </w:pPr>
      <w:r w:rsidRPr="00AD4CAC">
        <w:rPr>
          <w:color w:val="000000" w:themeColor="text1"/>
        </w:rPr>
        <w:t>Brandon Nolan</w:t>
      </w:r>
    </w:p>
    <w:p w14:paraId="642845CB" w14:textId="000C3FB9" w:rsidR="00AD4CAC" w:rsidRPr="007653CD" w:rsidRDefault="00AD4CAC" w:rsidP="00AD4CAC">
      <w:pPr>
        <w:pStyle w:val="ListParagraph"/>
        <w:numPr>
          <w:ilvl w:val="0"/>
          <w:numId w:val="3"/>
        </w:numPr>
        <w:rPr>
          <w:color w:val="BC451B" w:themeColor="accent1"/>
        </w:rPr>
      </w:pPr>
      <w:r w:rsidRPr="007653CD">
        <w:rPr>
          <w:color w:val="BC451B" w:themeColor="accent1"/>
        </w:rPr>
        <w:t>Class Diagram and Interface Specifications</w:t>
      </w:r>
    </w:p>
    <w:p w14:paraId="70F55AB2" w14:textId="015718BF" w:rsidR="00AD4CAC" w:rsidRDefault="00095FCD" w:rsidP="00AD4CAC">
      <w:pPr>
        <w:pStyle w:val="ListParagraph"/>
        <w:numPr>
          <w:ilvl w:val="0"/>
          <w:numId w:val="3"/>
        </w:numPr>
        <w:rPr>
          <w:color w:val="000000" w:themeColor="text1"/>
        </w:rPr>
      </w:pPr>
      <w:r>
        <w:rPr>
          <w:color w:val="000000" w:themeColor="text1"/>
        </w:rPr>
        <w:t xml:space="preserve">Design Patterns </w:t>
      </w:r>
    </w:p>
    <w:p w14:paraId="055D1A00" w14:textId="6C394619" w:rsidR="00095FCD" w:rsidRDefault="007653CD" w:rsidP="00AD4CAC">
      <w:pPr>
        <w:pStyle w:val="ListParagraph"/>
        <w:numPr>
          <w:ilvl w:val="0"/>
          <w:numId w:val="3"/>
        </w:numPr>
        <w:rPr>
          <w:color w:val="000000" w:themeColor="text1"/>
        </w:rPr>
      </w:pPr>
      <w:r>
        <w:rPr>
          <w:color w:val="000000" w:themeColor="text1"/>
        </w:rPr>
        <w:t>Analysis and Design</w:t>
      </w:r>
    </w:p>
    <w:p w14:paraId="01E3A7C1" w14:textId="63843781" w:rsidR="007653CD" w:rsidRDefault="007653CD" w:rsidP="007653CD">
      <w:pPr>
        <w:pStyle w:val="ListParagraph"/>
        <w:numPr>
          <w:ilvl w:val="0"/>
          <w:numId w:val="3"/>
        </w:numPr>
        <w:rPr>
          <w:color w:val="000000" w:themeColor="text1"/>
        </w:rPr>
      </w:pPr>
      <w:r>
        <w:rPr>
          <w:color w:val="000000" w:themeColor="text1"/>
        </w:rPr>
        <w:t xml:space="preserve">UML Diagram </w:t>
      </w:r>
    </w:p>
    <w:p w14:paraId="62522F2C" w14:textId="32184DCB" w:rsidR="00575653" w:rsidRDefault="00575653" w:rsidP="007653CD">
      <w:pPr>
        <w:pStyle w:val="ListParagraph"/>
        <w:numPr>
          <w:ilvl w:val="0"/>
          <w:numId w:val="3"/>
        </w:numPr>
        <w:rPr>
          <w:color w:val="000000" w:themeColor="text1"/>
        </w:rPr>
      </w:pPr>
      <w:r>
        <w:rPr>
          <w:color w:val="000000" w:themeColor="text1"/>
        </w:rPr>
        <w:t>Use Case Diagram</w:t>
      </w:r>
    </w:p>
    <w:p w14:paraId="408D05D8" w14:textId="19632FE1" w:rsidR="00316173" w:rsidRDefault="00316173" w:rsidP="007653CD">
      <w:pPr>
        <w:pStyle w:val="ListParagraph"/>
        <w:numPr>
          <w:ilvl w:val="0"/>
          <w:numId w:val="3"/>
        </w:numPr>
        <w:rPr>
          <w:color w:val="BC451B" w:themeColor="accent1"/>
        </w:rPr>
      </w:pPr>
      <w:r w:rsidRPr="00577AB4">
        <w:rPr>
          <w:color w:val="BC451B" w:themeColor="accent1"/>
        </w:rPr>
        <w:t>Cover Page/ Individual Breakdown/</w:t>
      </w:r>
      <w:r w:rsidR="00F95D6D" w:rsidRPr="00577AB4">
        <w:rPr>
          <w:color w:val="BC451B" w:themeColor="accent1"/>
        </w:rPr>
        <w:t>Design of Documentation</w:t>
      </w:r>
    </w:p>
    <w:p w14:paraId="0D309C0A" w14:textId="4D4401CF" w:rsidR="00577AB4" w:rsidRDefault="00577AB4" w:rsidP="007653CD">
      <w:pPr>
        <w:pStyle w:val="ListParagraph"/>
        <w:numPr>
          <w:ilvl w:val="0"/>
          <w:numId w:val="3"/>
        </w:numPr>
        <w:rPr>
          <w:color w:val="BC451B" w:themeColor="accent1"/>
        </w:rPr>
      </w:pPr>
      <w:r>
        <w:rPr>
          <w:color w:val="BC451B" w:themeColor="accent1"/>
        </w:rPr>
        <w:t>Table of Contents</w:t>
      </w:r>
      <w:r w:rsidR="00D41C42">
        <w:rPr>
          <w:color w:val="BC451B" w:themeColor="accent1"/>
        </w:rPr>
        <w:t xml:space="preserve"> (Updated)</w:t>
      </w:r>
    </w:p>
    <w:p w14:paraId="45063FC9" w14:textId="505D6D97" w:rsidR="00780C4E" w:rsidRDefault="00780C4E" w:rsidP="007653CD">
      <w:pPr>
        <w:pStyle w:val="ListParagraph"/>
        <w:numPr>
          <w:ilvl w:val="0"/>
          <w:numId w:val="3"/>
        </w:numPr>
        <w:rPr>
          <w:color w:val="BC451B" w:themeColor="accent1"/>
        </w:rPr>
      </w:pPr>
      <w:r>
        <w:rPr>
          <w:color w:val="BC451B" w:themeColor="accent1"/>
        </w:rPr>
        <w:t>References (Updated)</w:t>
      </w:r>
    </w:p>
    <w:p w14:paraId="2B422288" w14:textId="4DF0BC34" w:rsidR="00780C4E" w:rsidRDefault="00780C4E" w:rsidP="007653CD">
      <w:pPr>
        <w:pStyle w:val="ListParagraph"/>
        <w:numPr>
          <w:ilvl w:val="0"/>
          <w:numId w:val="3"/>
        </w:numPr>
        <w:rPr>
          <w:color w:val="BC451B" w:themeColor="accent1"/>
        </w:rPr>
      </w:pPr>
      <w:r>
        <w:rPr>
          <w:color w:val="BC451B" w:themeColor="accent1"/>
        </w:rPr>
        <w:t>Glossary of Terms</w:t>
      </w:r>
    </w:p>
    <w:p w14:paraId="2770E6FE" w14:textId="3A9CBA36" w:rsidR="00780C4E" w:rsidRPr="00577AB4" w:rsidRDefault="00780C4E" w:rsidP="00780C4E">
      <w:pPr>
        <w:pStyle w:val="ListParagraph"/>
        <w:ind w:left="1800"/>
        <w:rPr>
          <w:color w:val="BC451B" w:themeColor="accent1"/>
        </w:rPr>
      </w:pPr>
    </w:p>
    <w:p w14:paraId="1B2383B1" w14:textId="69793011" w:rsidR="007653CD" w:rsidRDefault="00A51BD4" w:rsidP="007653CD">
      <w:pPr>
        <w:pStyle w:val="ListParagraph"/>
        <w:numPr>
          <w:ilvl w:val="0"/>
          <w:numId w:val="2"/>
        </w:numPr>
        <w:rPr>
          <w:color w:val="000000" w:themeColor="text1"/>
        </w:rPr>
      </w:pPr>
      <w:r>
        <w:rPr>
          <w:color w:val="000000" w:themeColor="text1"/>
        </w:rPr>
        <w:t>Logan Wiley</w:t>
      </w:r>
    </w:p>
    <w:p w14:paraId="6935F868" w14:textId="6C2096AF" w:rsidR="00A51BD4" w:rsidRPr="00D42B04" w:rsidRDefault="00A51BD4" w:rsidP="00A51BD4">
      <w:pPr>
        <w:pStyle w:val="ListParagraph"/>
        <w:numPr>
          <w:ilvl w:val="0"/>
          <w:numId w:val="3"/>
        </w:numPr>
        <w:rPr>
          <w:color w:val="BC451B" w:themeColor="accent1"/>
        </w:rPr>
      </w:pPr>
      <w:r w:rsidRPr="00D42B04">
        <w:rPr>
          <w:color w:val="BC451B" w:themeColor="accent1"/>
        </w:rPr>
        <w:t>System Architecture and System Design</w:t>
      </w:r>
    </w:p>
    <w:p w14:paraId="3941A246" w14:textId="64BAC3C7" w:rsidR="00A51BD4" w:rsidRDefault="00D42B04" w:rsidP="00A51BD4">
      <w:pPr>
        <w:pStyle w:val="ListParagraph"/>
        <w:numPr>
          <w:ilvl w:val="0"/>
          <w:numId w:val="3"/>
        </w:numPr>
        <w:rPr>
          <w:color w:val="000000" w:themeColor="text1"/>
        </w:rPr>
      </w:pPr>
      <w:r>
        <w:rPr>
          <w:color w:val="000000" w:themeColor="text1"/>
        </w:rPr>
        <w:t>Architectural</w:t>
      </w:r>
      <w:r w:rsidR="00A51BD4">
        <w:rPr>
          <w:color w:val="000000" w:themeColor="text1"/>
        </w:rPr>
        <w:t xml:space="preserve"> </w:t>
      </w:r>
      <w:r>
        <w:rPr>
          <w:color w:val="000000" w:themeColor="text1"/>
        </w:rPr>
        <w:t xml:space="preserve">Styles </w:t>
      </w:r>
    </w:p>
    <w:p w14:paraId="6BF5A06D" w14:textId="19E036B0" w:rsidR="00D42B04" w:rsidRDefault="00D42B04" w:rsidP="00A51BD4">
      <w:pPr>
        <w:pStyle w:val="ListParagraph"/>
        <w:numPr>
          <w:ilvl w:val="0"/>
          <w:numId w:val="3"/>
        </w:numPr>
        <w:rPr>
          <w:color w:val="000000" w:themeColor="text1"/>
        </w:rPr>
      </w:pPr>
      <w:r>
        <w:rPr>
          <w:color w:val="000000" w:themeColor="text1"/>
        </w:rPr>
        <w:t>Mapping Subsystems to Hardware</w:t>
      </w:r>
    </w:p>
    <w:p w14:paraId="499ECB90" w14:textId="4459B0C0" w:rsidR="00592474" w:rsidRPr="00D41C42" w:rsidRDefault="00D41C42" w:rsidP="00A51BD4">
      <w:pPr>
        <w:pStyle w:val="ListParagraph"/>
        <w:numPr>
          <w:ilvl w:val="0"/>
          <w:numId w:val="3"/>
        </w:numPr>
        <w:rPr>
          <w:color w:val="BC451B" w:themeColor="accent1"/>
        </w:rPr>
      </w:pPr>
      <w:r w:rsidRPr="00D41C42">
        <w:rPr>
          <w:color w:val="BC451B" w:themeColor="accent1"/>
        </w:rPr>
        <w:t>Brochure</w:t>
      </w:r>
    </w:p>
    <w:p w14:paraId="3CABC958" w14:textId="12167B7D" w:rsidR="00D42B04" w:rsidRDefault="00D42B04" w:rsidP="00D42B04">
      <w:pPr>
        <w:pStyle w:val="ListParagraph"/>
        <w:numPr>
          <w:ilvl w:val="0"/>
          <w:numId w:val="2"/>
        </w:numPr>
        <w:rPr>
          <w:color w:val="000000" w:themeColor="text1"/>
        </w:rPr>
      </w:pPr>
      <w:r>
        <w:rPr>
          <w:color w:val="000000" w:themeColor="text1"/>
        </w:rPr>
        <w:t>Sara Pauly</w:t>
      </w:r>
    </w:p>
    <w:p w14:paraId="1F664A42" w14:textId="4EF4850E" w:rsidR="003B07BE" w:rsidRPr="003B07BE" w:rsidRDefault="003B07BE" w:rsidP="00D42B04">
      <w:pPr>
        <w:pStyle w:val="ListParagraph"/>
        <w:numPr>
          <w:ilvl w:val="0"/>
          <w:numId w:val="3"/>
        </w:numPr>
        <w:rPr>
          <w:color w:val="BC451B" w:themeColor="accent1"/>
        </w:rPr>
      </w:pPr>
      <w:r w:rsidRPr="003B07BE">
        <w:rPr>
          <w:color w:val="BC451B" w:themeColor="accent1"/>
        </w:rPr>
        <w:t>System Architecture and System Design</w:t>
      </w:r>
    </w:p>
    <w:p w14:paraId="038C168C" w14:textId="07BAAC07" w:rsidR="00D42B04" w:rsidRDefault="00C343B3" w:rsidP="00D42B04">
      <w:pPr>
        <w:pStyle w:val="ListParagraph"/>
        <w:numPr>
          <w:ilvl w:val="0"/>
          <w:numId w:val="3"/>
        </w:numPr>
        <w:rPr>
          <w:color w:val="000000" w:themeColor="text1"/>
        </w:rPr>
      </w:pPr>
      <w:r>
        <w:rPr>
          <w:color w:val="000000" w:themeColor="text1"/>
        </w:rPr>
        <w:t>Persistent Data Storage</w:t>
      </w:r>
    </w:p>
    <w:p w14:paraId="215D4A98" w14:textId="1776D57B" w:rsidR="00C343B3" w:rsidRDefault="00C343B3" w:rsidP="00D42B04">
      <w:pPr>
        <w:pStyle w:val="ListParagraph"/>
        <w:numPr>
          <w:ilvl w:val="0"/>
          <w:numId w:val="3"/>
        </w:numPr>
        <w:rPr>
          <w:color w:val="000000" w:themeColor="text1"/>
        </w:rPr>
      </w:pPr>
      <w:r>
        <w:rPr>
          <w:color w:val="000000" w:themeColor="text1"/>
        </w:rPr>
        <w:t>Global Control Flow</w:t>
      </w:r>
    </w:p>
    <w:p w14:paraId="44E89059" w14:textId="341DD7D7" w:rsidR="00C343B3" w:rsidRDefault="003B07BE" w:rsidP="00C343B3">
      <w:pPr>
        <w:pStyle w:val="ListParagraph"/>
        <w:numPr>
          <w:ilvl w:val="0"/>
          <w:numId w:val="2"/>
        </w:numPr>
        <w:rPr>
          <w:color w:val="000000" w:themeColor="text1"/>
        </w:rPr>
      </w:pPr>
      <w:r>
        <w:rPr>
          <w:color w:val="000000" w:themeColor="text1"/>
        </w:rPr>
        <w:t>Nathan Galbreath</w:t>
      </w:r>
    </w:p>
    <w:p w14:paraId="77EE302A" w14:textId="20053666" w:rsidR="003B07BE" w:rsidRPr="00E972A3" w:rsidRDefault="00E972A3" w:rsidP="003B07BE">
      <w:pPr>
        <w:pStyle w:val="ListParagraph"/>
        <w:numPr>
          <w:ilvl w:val="0"/>
          <w:numId w:val="3"/>
        </w:numPr>
        <w:rPr>
          <w:color w:val="BC451B" w:themeColor="accent1"/>
        </w:rPr>
      </w:pPr>
      <w:r w:rsidRPr="00E972A3">
        <w:rPr>
          <w:color w:val="BC451B" w:themeColor="accent1"/>
        </w:rPr>
        <w:t>System Architecture and System Design</w:t>
      </w:r>
    </w:p>
    <w:p w14:paraId="0304AD44" w14:textId="397C8651" w:rsidR="00E972A3" w:rsidRDefault="00E972A3" w:rsidP="003B07BE">
      <w:pPr>
        <w:pStyle w:val="ListParagraph"/>
        <w:numPr>
          <w:ilvl w:val="0"/>
          <w:numId w:val="3"/>
        </w:numPr>
        <w:rPr>
          <w:color w:val="000000" w:themeColor="text1"/>
        </w:rPr>
      </w:pPr>
      <w:r>
        <w:rPr>
          <w:color w:val="000000" w:themeColor="text1"/>
        </w:rPr>
        <w:t>Identifying Subsystems</w:t>
      </w:r>
    </w:p>
    <w:p w14:paraId="79399502" w14:textId="484DB462" w:rsidR="00E972A3" w:rsidRDefault="00E972A3" w:rsidP="003B07BE">
      <w:pPr>
        <w:pStyle w:val="ListParagraph"/>
        <w:numPr>
          <w:ilvl w:val="0"/>
          <w:numId w:val="3"/>
        </w:numPr>
        <w:rPr>
          <w:color w:val="000000" w:themeColor="text1"/>
        </w:rPr>
      </w:pPr>
      <w:r>
        <w:rPr>
          <w:color w:val="000000" w:themeColor="text1"/>
        </w:rPr>
        <w:t xml:space="preserve">Hardware Requirements </w:t>
      </w:r>
    </w:p>
    <w:p w14:paraId="680DDCA8" w14:textId="2AE41BBA" w:rsidR="005D4FE5" w:rsidRDefault="005D4FE5" w:rsidP="003B07BE">
      <w:pPr>
        <w:pStyle w:val="ListParagraph"/>
        <w:numPr>
          <w:ilvl w:val="0"/>
          <w:numId w:val="3"/>
        </w:numPr>
        <w:rPr>
          <w:color w:val="BC451B" w:themeColor="accent1"/>
        </w:rPr>
      </w:pPr>
      <w:r w:rsidRPr="005D4FE5">
        <w:rPr>
          <w:color w:val="BC451B" w:themeColor="accent1"/>
        </w:rPr>
        <w:t xml:space="preserve">User Interface Design and Implementation </w:t>
      </w:r>
    </w:p>
    <w:p w14:paraId="0C087A54" w14:textId="624F5E44" w:rsidR="00592474" w:rsidRPr="005D4FE5" w:rsidRDefault="00592474" w:rsidP="003B07BE">
      <w:pPr>
        <w:pStyle w:val="ListParagraph"/>
        <w:numPr>
          <w:ilvl w:val="0"/>
          <w:numId w:val="3"/>
        </w:numPr>
        <w:rPr>
          <w:color w:val="BC451B" w:themeColor="accent1"/>
        </w:rPr>
      </w:pPr>
      <w:r>
        <w:rPr>
          <w:color w:val="BC451B" w:themeColor="accent1"/>
        </w:rPr>
        <w:t xml:space="preserve">Demo Completion </w:t>
      </w:r>
    </w:p>
    <w:p w14:paraId="79BD7305" w14:textId="73F2885D" w:rsidR="00336636" w:rsidRDefault="00336636" w:rsidP="001C62C8">
      <w:pPr>
        <w:rPr>
          <w:rFonts w:asciiTheme="majorHAnsi" w:eastAsiaTheme="majorEastAsia" w:hAnsiTheme="majorHAnsi" w:cstheme="majorBidi"/>
          <w:color w:val="212123" w:themeColor="text2"/>
          <w:spacing w:val="5"/>
          <w:kern w:val="28"/>
          <w:sz w:val="96"/>
          <w:szCs w:val="56"/>
          <w14:ligatures w14:val="standardContextual"/>
          <w14:cntxtAlts/>
        </w:rPr>
      </w:pPr>
    </w:p>
    <w:p w14:paraId="3A665A3C" w14:textId="03A092C8" w:rsidR="00336636" w:rsidRDefault="00336636" w:rsidP="001C62C8">
      <w:pPr>
        <w:rPr>
          <w:rFonts w:asciiTheme="majorHAnsi" w:eastAsiaTheme="majorEastAsia" w:hAnsiTheme="majorHAnsi" w:cstheme="majorBidi"/>
          <w:color w:val="212123" w:themeColor="text2"/>
          <w:spacing w:val="5"/>
          <w:kern w:val="28"/>
          <w:sz w:val="96"/>
          <w:szCs w:val="56"/>
          <w14:ligatures w14:val="standardContextual"/>
          <w14:cntxtAlts/>
        </w:rPr>
      </w:pPr>
    </w:p>
    <w:p w14:paraId="077BDA8B" w14:textId="77777777" w:rsidR="00330FDF" w:rsidRDefault="00330FDF" w:rsidP="009D0FBD">
      <w:pPr>
        <w:pStyle w:val="IntenseQuote"/>
        <w:ind w:left="0"/>
        <w:rPr>
          <w:rStyle w:val="IntenseQuoteChar"/>
          <w:b/>
          <w:bCs/>
          <w:color w:val="212123" w:themeColor="text2"/>
          <w:sz w:val="36"/>
          <w:szCs w:val="36"/>
        </w:rPr>
      </w:pPr>
    </w:p>
    <w:p w14:paraId="16E2B907" w14:textId="30B4144F" w:rsidR="00B424A0" w:rsidRPr="00AE0B7E" w:rsidRDefault="009D0FBD" w:rsidP="009D0FBD">
      <w:pPr>
        <w:pStyle w:val="IntenseQuote"/>
        <w:ind w:left="0"/>
        <w:rPr>
          <w:i w:val="0"/>
          <w:iCs w:val="0"/>
          <w:color w:val="212123" w:themeColor="text2"/>
          <w:sz w:val="36"/>
          <w:szCs w:val="36"/>
        </w:rPr>
      </w:pPr>
      <w:r w:rsidRPr="00AE0B7E">
        <w:rPr>
          <w:rStyle w:val="IntenseQuoteChar"/>
          <w:b/>
          <w:bCs/>
          <w:color w:val="212123" w:themeColor="text2"/>
          <w:sz w:val="36"/>
          <w:szCs w:val="36"/>
        </w:rPr>
        <w:lastRenderedPageBreak/>
        <w:t>Table of Contents</w:t>
      </w:r>
    </w:p>
    <w:sdt>
      <w:sdtPr>
        <w:rPr>
          <w:b/>
          <w:bCs/>
          <w:i/>
          <w:caps/>
          <w:sz w:val="16"/>
          <w:szCs w:val="16"/>
        </w:rPr>
        <w:id w:val="-122223363"/>
        <w:docPartObj>
          <w:docPartGallery w:val="Table of Contents"/>
          <w:docPartUnique/>
        </w:docPartObj>
      </w:sdtPr>
      <w:sdtEndPr>
        <w:rPr>
          <w:b w:val="0"/>
          <w:bCs w:val="0"/>
          <w:i w:val="0"/>
          <w:caps w:val="0"/>
          <w:noProof/>
          <w:sz w:val="18"/>
          <w:szCs w:val="18"/>
        </w:rPr>
      </w:sdtEndPr>
      <w:sdtContent>
        <w:p w14:paraId="707F852A" w14:textId="68BEC33C" w:rsidR="00330FDF" w:rsidRPr="00982F0C" w:rsidRDefault="00330FDF" w:rsidP="00330FDF">
          <w:pPr>
            <w:tabs>
              <w:tab w:val="right" w:leader="dot" w:pos="7200"/>
            </w:tabs>
          </w:pPr>
          <w:r w:rsidRPr="00982F0C">
            <w:t xml:space="preserve">Contribution Breakdown </w:t>
          </w:r>
          <w:r w:rsidRPr="00982F0C">
            <w:tab/>
          </w:r>
          <w:r w:rsidRPr="00982F0C">
            <w:tab/>
          </w:r>
          <w:r w:rsidRPr="00982F0C">
            <w:tab/>
          </w:r>
          <w:r w:rsidRPr="00982F0C">
            <w:tab/>
            <w:t>1</w:t>
          </w:r>
        </w:p>
        <w:p w14:paraId="2F144D35" w14:textId="7818F518" w:rsidR="00330FDF" w:rsidRPr="00982F0C" w:rsidRDefault="00330FDF" w:rsidP="00330FDF">
          <w:pPr>
            <w:tabs>
              <w:tab w:val="right" w:leader="dot" w:pos="7200"/>
            </w:tabs>
          </w:pPr>
          <w:r w:rsidRPr="00982F0C">
            <w:t xml:space="preserve">Table of Contents </w:t>
          </w:r>
          <w:r w:rsidRPr="00982F0C">
            <w:tab/>
          </w:r>
          <w:r w:rsidRPr="00982F0C">
            <w:tab/>
          </w:r>
          <w:r w:rsidRPr="00982F0C">
            <w:tab/>
          </w:r>
          <w:r w:rsidRPr="00982F0C">
            <w:tab/>
            <w:t>2</w:t>
          </w:r>
        </w:p>
        <w:p w14:paraId="58E2B353" w14:textId="174E3289" w:rsidR="003C55CD" w:rsidRPr="00982F0C" w:rsidRDefault="00E027E8" w:rsidP="00E8038F">
          <w:pPr>
            <w:tabs>
              <w:tab w:val="right" w:leader="dot" w:pos="7200"/>
            </w:tabs>
          </w:pPr>
          <w:r w:rsidRPr="00982F0C">
            <w:t xml:space="preserve">Glossary of Terms </w:t>
          </w:r>
          <w:r w:rsidR="00E8038F" w:rsidRPr="00982F0C">
            <w:tab/>
          </w:r>
          <w:r w:rsidR="00E8038F" w:rsidRPr="00982F0C">
            <w:tab/>
          </w:r>
          <w:r w:rsidR="00E8038F" w:rsidRPr="00982F0C">
            <w:tab/>
          </w:r>
          <w:r w:rsidR="00E8038F" w:rsidRPr="00982F0C">
            <w:tab/>
          </w:r>
          <w:r w:rsidR="00D207E5">
            <w:t>4</w:t>
          </w:r>
          <w:r w:rsidR="00890EBC" w:rsidRPr="00982F0C">
            <w:tab/>
          </w:r>
        </w:p>
        <w:p w14:paraId="0C064C6D" w14:textId="0CB790B1" w:rsidR="003C55CD" w:rsidRPr="00982F0C" w:rsidRDefault="003C55CD" w:rsidP="00E8038F">
          <w:pPr>
            <w:tabs>
              <w:tab w:val="right" w:leader="dot" w:pos="7200"/>
            </w:tabs>
          </w:pPr>
          <w:r w:rsidRPr="00982F0C">
            <w:t>Customer Statemen</w:t>
          </w:r>
          <w:r w:rsidR="00890EBC" w:rsidRPr="00982F0C">
            <w:t xml:space="preserve">ts </w:t>
          </w:r>
          <w:r w:rsidR="00E8038F" w:rsidRPr="00982F0C">
            <w:tab/>
          </w:r>
          <w:r w:rsidR="00E8038F" w:rsidRPr="00982F0C">
            <w:tab/>
          </w:r>
          <w:r w:rsidR="00E8038F" w:rsidRPr="00982F0C">
            <w:tab/>
          </w:r>
          <w:r w:rsidR="00E8038F" w:rsidRPr="00982F0C">
            <w:tab/>
          </w:r>
          <w:r w:rsidR="00D207E5">
            <w:t>5</w:t>
          </w:r>
          <w:r w:rsidR="004403EC" w:rsidRPr="00982F0C">
            <w:t>-</w:t>
          </w:r>
          <w:r w:rsidR="00D207E5">
            <w:t>6</w:t>
          </w:r>
        </w:p>
        <w:p w14:paraId="68AE99D5" w14:textId="3CE02280" w:rsidR="003C55CD" w:rsidRPr="00982F0C" w:rsidRDefault="00E8038F" w:rsidP="00E8038F">
          <w:pPr>
            <w:tabs>
              <w:tab w:val="right" w:leader="dot" w:pos="7200"/>
            </w:tabs>
          </w:pPr>
          <w:r w:rsidRPr="00982F0C">
            <w:rPr>
              <w:i/>
              <w:iCs/>
            </w:rPr>
            <w:t xml:space="preserve">               </w:t>
          </w:r>
          <w:r w:rsidR="00E027E8" w:rsidRPr="00982F0C">
            <w:rPr>
              <w:i/>
              <w:iCs/>
            </w:rPr>
            <w:t>System of Requirements</w:t>
          </w:r>
          <w:r w:rsidR="00E027E8" w:rsidRPr="00982F0C">
            <w:t xml:space="preserve"> </w:t>
          </w:r>
          <w:r w:rsidRPr="00982F0C">
            <w:tab/>
          </w:r>
          <w:r w:rsidRPr="00982F0C">
            <w:tab/>
          </w:r>
          <w:r w:rsidRPr="00982F0C">
            <w:tab/>
          </w:r>
          <w:r w:rsidRPr="00982F0C">
            <w:tab/>
          </w:r>
          <w:r w:rsidR="00D207E5">
            <w:t>6</w:t>
          </w:r>
          <w:r w:rsidR="00890EBC" w:rsidRPr="00982F0C">
            <w:tab/>
          </w:r>
        </w:p>
        <w:p w14:paraId="61BE2431" w14:textId="269B7620" w:rsidR="003C55CD" w:rsidRPr="00982F0C" w:rsidRDefault="003C55CD" w:rsidP="00E8038F">
          <w:pPr>
            <w:tabs>
              <w:tab w:val="right" w:leader="dot" w:pos="7200"/>
            </w:tabs>
          </w:pPr>
          <w:r w:rsidRPr="00982F0C">
            <w:t>Functional Requirements Specifications</w:t>
          </w:r>
          <w:r w:rsidR="00E027E8" w:rsidRPr="00982F0C">
            <w:t xml:space="preserve"> </w:t>
          </w:r>
          <w:r w:rsidR="00E8038F" w:rsidRPr="00982F0C">
            <w:tab/>
          </w:r>
          <w:r w:rsidR="00E8038F" w:rsidRPr="00982F0C">
            <w:tab/>
          </w:r>
          <w:r w:rsidR="00E8038F" w:rsidRPr="00982F0C">
            <w:tab/>
          </w:r>
          <w:r w:rsidR="00E8038F" w:rsidRPr="00982F0C">
            <w:tab/>
          </w:r>
          <w:r w:rsidR="00D207E5">
            <w:t>7</w:t>
          </w:r>
          <w:r w:rsidR="00892533" w:rsidRPr="00982F0C">
            <w:t>-1</w:t>
          </w:r>
          <w:r w:rsidR="00D207E5">
            <w:t>2</w:t>
          </w:r>
        </w:p>
        <w:p w14:paraId="30B7B457" w14:textId="57CE0EA0" w:rsidR="00E027E8" w:rsidRPr="00982F0C" w:rsidRDefault="00E8038F" w:rsidP="00E8038F">
          <w:pPr>
            <w:tabs>
              <w:tab w:val="right" w:leader="dot" w:pos="7200"/>
            </w:tabs>
          </w:pPr>
          <w:r w:rsidRPr="00982F0C">
            <w:rPr>
              <w:i/>
              <w:iCs/>
            </w:rPr>
            <w:t xml:space="preserve">               </w:t>
          </w:r>
          <w:r w:rsidR="00E027E8" w:rsidRPr="00982F0C">
            <w:rPr>
              <w:i/>
              <w:iCs/>
            </w:rPr>
            <w:t>Stakeholders</w:t>
          </w:r>
          <w:r w:rsidR="00E027E8" w:rsidRPr="00982F0C">
            <w:t xml:space="preserve"> </w:t>
          </w:r>
          <w:r w:rsidRPr="00982F0C">
            <w:tab/>
          </w:r>
          <w:r w:rsidRPr="00982F0C">
            <w:tab/>
          </w:r>
          <w:r w:rsidRPr="00982F0C">
            <w:tab/>
          </w:r>
          <w:r w:rsidRPr="00982F0C">
            <w:tab/>
          </w:r>
          <w:r w:rsidR="00D207E5">
            <w:t>7</w:t>
          </w:r>
        </w:p>
        <w:p w14:paraId="7164751D" w14:textId="7248774C" w:rsidR="00E027E8" w:rsidRPr="00982F0C" w:rsidRDefault="00E8038F" w:rsidP="00E8038F">
          <w:pPr>
            <w:tabs>
              <w:tab w:val="right" w:leader="dot" w:pos="7200"/>
            </w:tabs>
          </w:pPr>
          <w:r w:rsidRPr="00982F0C">
            <w:rPr>
              <w:i/>
              <w:iCs/>
            </w:rPr>
            <w:t xml:space="preserve">               </w:t>
          </w:r>
          <w:r w:rsidR="00E027E8" w:rsidRPr="00982F0C">
            <w:rPr>
              <w:i/>
              <w:iCs/>
            </w:rPr>
            <w:t>Actors and Goals</w:t>
          </w:r>
          <w:r w:rsidR="00E027E8" w:rsidRPr="00982F0C">
            <w:t xml:space="preserve"> </w:t>
          </w:r>
          <w:r w:rsidRPr="00982F0C">
            <w:tab/>
          </w:r>
          <w:r w:rsidRPr="00982F0C">
            <w:tab/>
          </w:r>
          <w:r w:rsidRPr="00982F0C">
            <w:tab/>
          </w:r>
          <w:r w:rsidRPr="00982F0C">
            <w:tab/>
          </w:r>
          <w:r w:rsidR="00D207E5">
            <w:t>7</w:t>
          </w:r>
        </w:p>
        <w:p w14:paraId="4ED10851" w14:textId="4F5BA251" w:rsidR="00E027E8" w:rsidRPr="00982F0C" w:rsidRDefault="00E8038F" w:rsidP="00E8038F">
          <w:pPr>
            <w:tabs>
              <w:tab w:val="right" w:leader="dot" w:pos="7200"/>
            </w:tabs>
          </w:pPr>
          <w:r w:rsidRPr="00982F0C">
            <w:rPr>
              <w:i/>
              <w:iCs/>
            </w:rPr>
            <w:t xml:space="preserve">               </w:t>
          </w:r>
          <w:r w:rsidR="00E027E8" w:rsidRPr="00982F0C">
            <w:rPr>
              <w:i/>
              <w:iCs/>
            </w:rPr>
            <w:t>Use Cases</w:t>
          </w:r>
          <w:r w:rsidR="00E027E8" w:rsidRPr="00982F0C">
            <w:t xml:space="preserve"> </w:t>
          </w:r>
          <w:r w:rsidRPr="00982F0C">
            <w:tab/>
          </w:r>
          <w:r w:rsidRPr="00982F0C">
            <w:tab/>
          </w:r>
          <w:r w:rsidRPr="00982F0C">
            <w:tab/>
          </w:r>
          <w:r w:rsidRPr="00982F0C">
            <w:tab/>
          </w:r>
          <w:r w:rsidR="00D207E5">
            <w:t>8</w:t>
          </w:r>
          <w:r w:rsidR="00E027E8" w:rsidRPr="00982F0C">
            <w:t>-1</w:t>
          </w:r>
          <w:r w:rsidR="00D207E5">
            <w:t>2</w:t>
          </w:r>
        </w:p>
        <w:p w14:paraId="7692CBBF" w14:textId="03E5F71A" w:rsidR="00E027E8" w:rsidRPr="00982F0C" w:rsidRDefault="00E027E8" w:rsidP="00E8038F">
          <w:pPr>
            <w:tabs>
              <w:tab w:val="right" w:leader="dot" w:pos="7200"/>
            </w:tabs>
          </w:pPr>
          <w:r w:rsidRPr="00982F0C">
            <w:t xml:space="preserve">User Interfaces Design and Implementation </w:t>
          </w:r>
          <w:r w:rsidR="00E8038F" w:rsidRPr="00982F0C">
            <w:tab/>
          </w:r>
          <w:r w:rsidR="00E8038F" w:rsidRPr="00982F0C">
            <w:tab/>
          </w:r>
          <w:r w:rsidR="00E8038F" w:rsidRPr="00982F0C">
            <w:tab/>
          </w:r>
          <w:r w:rsidR="00E8038F" w:rsidRPr="00982F0C">
            <w:tab/>
          </w:r>
          <w:r w:rsidRPr="00982F0C">
            <w:t>1</w:t>
          </w:r>
          <w:r w:rsidR="00D207E5">
            <w:t>3</w:t>
          </w:r>
          <w:r w:rsidRPr="00982F0C">
            <w:t>-1</w:t>
          </w:r>
          <w:r w:rsidR="00D207E5">
            <w:t>6</w:t>
          </w:r>
        </w:p>
        <w:p w14:paraId="3FA9B94B" w14:textId="458BCFA9" w:rsidR="00E027E8" w:rsidRPr="00982F0C" w:rsidRDefault="00E027E8" w:rsidP="00E8038F">
          <w:pPr>
            <w:tabs>
              <w:tab w:val="right" w:leader="dot" w:pos="7200"/>
            </w:tabs>
          </w:pPr>
          <w:r w:rsidRPr="00982F0C">
            <w:t>Domain Analysis</w:t>
          </w:r>
          <w:r w:rsidR="00E8038F" w:rsidRPr="00982F0C">
            <w:tab/>
          </w:r>
          <w:r w:rsidRPr="00982F0C">
            <w:t xml:space="preserve"> </w:t>
          </w:r>
          <w:r w:rsidR="00E8038F" w:rsidRPr="00982F0C">
            <w:tab/>
          </w:r>
          <w:r w:rsidR="00E8038F" w:rsidRPr="00982F0C">
            <w:tab/>
          </w:r>
          <w:r w:rsidR="00E8038F" w:rsidRPr="00982F0C">
            <w:tab/>
          </w:r>
          <w:r w:rsidRPr="00982F0C">
            <w:t>1</w:t>
          </w:r>
          <w:r w:rsidR="00D207E5">
            <w:t>7</w:t>
          </w:r>
          <w:r w:rsidRPr="00982F0C">
            <w:t>-</w:t>
          </w:r>
          <w:r w:rsidR="00D207E5">
            <w:t>20</w:t>
          </w:r>
        </w:p>
        <w:p w14:paraId="567F4E8E" w14:textId="7872716A" w:rsidR="003C55CD" w:rsidRPr="00982F0C" w:rsidRDefault="00E027E8" w:rsidP="00E8038F">
          <w:pPr>
            <w:tabs>
              <w:tab w:val="right" w:leader="dot" w:pos="7200"/>
            </w:tabs>
          </w:pPr>
          <w:r w:rsidRPr="00982F0C">
            <w:t xml:space="preserve">Project </w:t>
          </w:r>
          <w:r w:rsidR="003C55CD" w:rsidRPr="00982F0C">
            <w:t>Estimation for Use Case Points</w:t>
          </w:r>
          <w:r w:rsidRPr="00982F0C">
            <w:t xml:space="preserve"> </w:t>
          </w:r>
          <w:r w:rsidR="00E8038F" w:rsidRPr="00982F0C">
            <w:tab/>
          </w:r>
          <w:r w:rsidR="00E8038F" w:rsidRPr="00982F0C">
            <w:tab/>
          </w:r>
          <w:r w:rsidR="00E8038F" w:rsidRPr="00982F0C">
            <w:tab/>
          </w:r>
          <w:r w:rsidR="00E8038F" w:rsidRPr="00982F0C">
            <w:tab/>
          </w:r>
          <w:r w:rsidR="001207DA" w:rsidRPr="00982F0C">
            <w:t>2</w:t>
          </w:r>
          <w:r w:rsidR="00D207E5">
            <w:t>1</w:t>
          </w:r>
          <w:r w:rsidRPr="00982F0C">
            <w:t>-2</w:t>
          </w:r>
          <w:r w:rsidR="00D207E5">
            <w:t>3</w:t>
          </w:r>
        </w:p>
        <w:p w14:paraId="53C31296" w14:textId="1B2C79DE" w:rsidR="00E027E8" w:rsidRPr="00982F0C" w:rsidRDefault="00E027E8" w:rsidP="00E8038F">
          <w:pPr>
            <w:tabs>
              <w:tab w:val="right" w:leader="dot" w:pos="7200"/>
            </w:tabs>
          </w:pPr>
          <w:r w:rsidRPr="00982F0C">
            <w:t xml:space="preserve">Plan of Work </w:t>
          </w:r>
          <w:r w:rsidR="00E8038F" w:rsidRPr="00982F0C">
            <w:tab/>
          </w:r>
          <w:r w:rsidR="00E8038F" w:rsidRPr="00982F0C">
            <w:tab/>
          </w:r>
          <w:r w:rsidR="00E8038F" w:rsidRPr="00982F0C">
            <w:tab/>
          </w:r>
          <w:r w:rsidR="00E8038F" w:rsidRPr="00982F0C">
            <w:tab/>
          </w:r>
          <w:r w:rsidRPr="00982F0C">
            <w:t>2</w:t>
          </w:r>
          <w:r w:rsidR="00D207E5">
            <w:t>4</w:t>
          </w:r>
        </w:p>
        <w:p w14:paraId="224387A1" w14:textId="0E9071EA" w:rsidR="003C55CD" w:rsidRPr="00982F0C" w:rsidRDefault="003C55CD" w:rsidP="00E8038F">
          <w:pPr>
            <w:tabs>
              <w:tab w:val="right" w:leader="dot" w:pos="7200"/>
            </w:tabs>
          </w:pPr>
          <w:r w:rsidRPr="00982F0C">
            <w:t>Interaction Diagra</w:t>
          </w:r>
          <w:r w:rsidR="00890EBC" w:rsidRPr="00982F0C">
            <w:t>m</w:t>
          </w:r>
          <w:r w:rsidR="00E8038F" w:rsidRPr="00982F0C">
            <w:t xml:space="preserve"> </w:t>
          </w:r>
          <w:r w:rsidR="00E8038F" w:rsidRPr="00982F0C">
            <w:tab/>
          </w:r>
          <w:r w:rsidR="00E8038F" w:rsidRPr="00982F0C">
            <w:tab/>
          </w:r>
          <w:r w:rsidR="00E8038F" w:rsidRPr="00982F0C">
            <w:tab/>
          </w:r>
          <w:r w:rsidR="000473CA" w:rsidRPr="00982F0C">
            <w:tab/>
          </w:r>
          <w:r w:rsidR="00131494" w:rsidRPr="00982F0C">
            <w:t>2</w:t>
          </w:r>
          <w:r w:rsidR="00D207E5">
            <w:t>5</w:t>
          </w:r>
          <w:r w:rsidR="000473CA" w:rsidRPr="00982F0C">
            <w:t>-2</w:t>
          </w:r>
          <w:r w:rsidR="00D207E5">
            <w:t>8</w:t>
          </w:r>
        </w:p>
        <w:p w14:paraId="13B6FFEF" w14:textId="4DC66640" w:rsidR="003C55CD" w:rsidRPr="00982F0C" w:rsidRDefault="003C55CD" w:rsidP="00E8038F">
          <w:pPr>
            <w:tabs>
              <w:tab w:val="right" w:leader="dot" w:pos="7200"/>
            </w:tabs>
          </w:pPr>
          <w:r w:rsidRPr="00982F0C">
            <w:t>Class Diagrams and Interface Specifications</w:t>
          </w:r>
          <w:r w:rsidR="00E027E8" w:rsidRPr="00982F0C">
            <w:t xml:space="preserve"> </w:t>
          </w:r>
          <w:r w:rsidR="00E8038F" w:rsidRPr="00982F0C">
            <w:tab/>
          </w:r>
          <w:r w:rsidR="00E8038F" w:rsidRPr="00982F0C">
            <w:tab/>
          </w:r>
          <w:r w:rsidR="00E8038F" w:rsidRPr="00982F0C">
            <w:tab/>
          </w:r>
          <w:r w:rsidR="005E4790" w:rsidRPr="00982F0C">
            <w:tab/>
            <w:t>2</w:t>
          </w:r>
          <w:r w:rsidR="00D207E5">
            <w:t>9</w:t>
          </w:r>
          <w:r w:rsidR="005E4790" w:rsidRPr="00982F0C">
            <w:t>-</w:t>
          </w:r>
          <w:r w:rsidR="00191347" w:rsidRPr="00982F0C">
            <w:t>3</w:t>
          </w:r>
          <w:r w:rsidR="00D207E5">
            <w:t>1</w:t>
          </w:r>
        </w:p>
        <w:p w14:paraId="2A615B74" w14:textId="6313B8B7" w:rsidR="005E4790" w:rsidRPr="00982F0C" w:rsidRDefault="005E4790" w:rsidP="005E4790">
          <w:pPr>
            <w:tabs>
              <w:tab w:val="right" w:leader="dot" w:pos="7200"/>
            </w:tabs>
          </w:pPr>
          <w:r w:rsidRPr="00982F0C">
            <w:rPr>
              <w:i/>
              <w:iCs/>
            </w:rPr>
            <w:t xml:space="preserve">               </w:t>
          </w:r>
          <w:r w:rsidR="0020729A" w:rsidRPr="00982F0C">
            <w:rPr>
              <w:i/>
              <w:iCs/>
            </w:rPr>
            <w:t>Design Patterns</w:t>
          </w:r>
          <w:r w:rsidRPr="00982F0C">
            <w:t xml:space="preserve"> </w:t>
          </w:r>
          <w:r w:rsidRPr="00982F0C">
            <w:tab/>
          </w:r>
          <w:r w:rsidRPr="00982F0C">
            <w:tab/>
          </w:r>
          <w:r w:rsidRPr="00982F0C">
            <w:tab/>
          </w:r>
          <w:r w:rsidRPr="00982F0C">
            <w:tab/>
          </w:r>
          <w:r w:rsidR="00C5422F" w:rsidRPr="00982F0C">
            <w:t>2</w:t>
          </w:r>
          <w:r w:rsidR="00C91F28">
            <w:t>9</w:t>
          </w:r>
        </w:p>
        <w:p w14:paraId="73FE3120" w14:textId="02B92282" w:rsidR="005E4790" w:rsidRPr="00982F0C" w:rsidRDefault="005E4790" w:rsidP="005E4790">
          <w:pPr>
            <w:tabs>
              <w:tab w:val="right" w:leader="dot" w:pos="7200"/>
            </w:tabs>
          </w:pPr>
          <w:r w:rsidRPr="00982F0C">
            <w:rPr>
              <w:i/>
              <w:iCs/>
            </w:rPr>
            <w:t xml:space="preserve">               </w:t>
          </w:r>
          <w:r w:rsidR="0020729A" w:rsidRPr="00982F0C">
            <w:rPr>
              <w:i/>
              <w:iCs/>
            </w:rPr>
            <w:t xml:space="preserve">Analysis </w:t>
          </w:r>
          <w:r w:rsidR="00C5422F" w:rsidRPr="00982F0C">
            <w:rPr>
              <w:i/>
              <w:iCs/>
            </w:rPr>
            <w:t>&amp; Design</w:t>
          </w:r>
          <w:r w:rsidRPr="00982F0C">
            <w:t xml:space="preserve"> </w:t>
          </w:r>
          <w:r w:rsidRPr="00982F0C">
            <w:tab/>
          </w:r>
          <w:r w:rsidRPr="00982F0C">
            <w:tab/>
          </w:r>
          <w:r w:rsidRPr="00982F0C">
            <w:tab/>
          </w:r>
          <w:r w:rsidRPr="00982F0C">
            <w:tab/>
          </w:r>
          <w:r w:rsidR="00C91F28">
            <w:t>30</w:t>
          </w:r>
        </w:p>
        <w:p w14:paraId="2100075D" w14:textId="445B6868" w:rsidR="005E4790" w:rsidRPr="00982F0C" w:rsidRDefault="005E4790" w:rsidP="00E8038F">
          <w:pPr>
            <w:tabs>
              <w:tab w:val="right" w:leader="dot" w:pos="7200"/>
            </w:tabs>
          </w:pPr>
          <w:r w:rsidRPr="00982F0C">
            <w:rPr>
              <w:i/>
              <w:iCs/>
            </w:rPr>
            <w:t xml:space="preserve">               </w:t>
          </w:r>
          <w:r w:rsidR="00C5422F" w:rsidRPr="00982F0C">
            <w:rPr>
              <w:i/>
              <w:iCs/>
            </w:rPr>
            <w:t>UML Diagrams</w:t>
          </w:r>
          <w:r w:rsidRPr="00982F0C">
            <w:t xml:space="preserve"> </w:t>
          </w:r>
          <w:r w:rsidRPr="00982F0C">
            <w:tab/>
          </w:r>
          <w:r w:rsidRPr="00982F0C">
            <w:tab/>
          </w:r>
          <w:r w:rsidRPr="00982F0C">
            <w:tab/>
          </w:r>
          <w:r w:rsidRPr="00982F0C">
            <w:tab/>
          </w:r>
          <w:r w:rsidR="00C91F28">
            <w:t>30</w:t>
          </w:r>
          <w:r w:rsidR="007B02C6" w:rsidRPr="00982F0C">
            <w:t>-</w:t>
          </w:r>
          <w:r w:rsidR="00191347" w:rsidRPr="00982F0C">
            <w:t>3</w:t>
          </w:r>
          <w:r w:rsidR="00C91F28">
            <w:t>1</w:t>
          </w:r>
        </w:p>
        <w:p w14:paraId="6E85427F" w14:textId="7F5A267A" w:rsidR="003C55CD" w:rsidRPr="00982F0C" w:rsidRDefault="003C55CD" w:rsidP="00E8038F">
          <w:pPr>
            <w:tabs>
              <w:tab w:val="right" w:leader="dot" w:pos="7200"/>
            </w:tabs>
          </w:pPr>
          <w:r w:rsidRPr="00982F0C">
            <w:t>System Architecture and System Design</w:t>
          </w:r>
          <w:r w:rsidR="00E027E8" w:rsidRPr="00982F0C">
            <w:t xml:space="preserve"> </w:t>
          </w:r>
          <w:r w:rsidR="00E8038F" w:rsidRPr="00982F0C">
            <w:tab/>
          </w:r>
          <w:r w:rsidR="00E8038F" w:rsidRPr="00982F0C">
            <w:tab/>
          </w:r>
          <w:r w:rsidR="00E8038F" w:rsidRPr="00982F0C">
            <w:tab/>
          </w:r>
          <w:r w:rsidR="00532152" w:rsidRPr="00982F0C">
            <w:tab/>
            <w:t>3</w:t>
          </w:r>
          <w:r w:rsidR="00C91F28">
            <w:t>2</w:t>
          </w:r>
          <w:r w:rsidR="00532152" w:rsidRPr="00982F0C">
            <w:t>-3</w:t>
          </w:r>
          <w:r w:rsidR="00C91F28">
            <w:t>4</w:t>
          </w:r>
        </w:p>
        <w:p w14:paraId="5CEEE641" w14:textId="7E9C94AA" w:rsidR="002B4808" w:rsidRPr="00982F0C" w:rsidRDefault="002B4808" w:rsidP="002B4808">
          <w:pPr>
            <w:tabs>
              <w:tab w:val="right" w:leader="dot" w:pos="7200"/>
            </w:tabs>
          </w:pPr>
          <w:r w:rsidRPr="00982F0C">
            <w:rPr>
              <w:i/>
              <w:iCs/>
            </w:rPr>
            <w:t xml:space="preserve">               </w:t>
          </w:r>
          <w:r w:rsidR="00532152" w:rsidRPr="00982F0C">
            <w:rPr>
              <w:i/>
              <w:iCs/>
            </w:rPr>
            <w:t>Architectural Style</w:t>
          </w:r>
          <w:r w:rsidRPr="00982F0C">
            <w:t xml:space="preserve"> </w:t>
          </w:r>
          <w:r w:rsidRPr="00982F0C">
            <w:tab/>
          </w:r>
          <w:r w:rsidRPr="00982F0C">
            <w:tab/>
          </w:r>
          <w:r w:rsidRPr="00982F0C">
            <w:tab/>
          </w:r>
          <w:r w:rsidRPr="00982F0C">
            <w:tab/>
          </w:r>
          <w:r w:rsidR="00532152" w:rsidRPr="00982F0C">
            <w:t>3</w:t>
          </w:r>
          <w:r w:rsidR="00C91F28">
            <w:t>2</w:t>
          </w:r>
        </w:p>
        <w:p w14:paraId="5404437F" w14:textId="1B1106CE" w:rsidR="002B4808" w:rsidRPr="00982F0C" w:rsidRDefault="002B4808" w:rsidP="002B4808">
          <w:pPr>
            <w:tabs>
              <w:tab w:val="right" w:leader="dot" w:pos="7200"/>
            </w:tabs>
          </w:pPr>
          <w:r w:rsidRPr="00982F0C">
            <w:rPr>
              <w:i/>
              <w:iCs/>
            </w:rPr>
            <w:t xml:space="preserve">               </w:t>
          </w:r>
          <w:r w:rsidR="00532152" w:rsidRPr="00982F0C">
            <w:rPr>
              <w:i/>
              <w:iCs/>
            </w:rPr>
            <w:t>Identifying Subsystems</w:t>
          </w:r>
          <w:r w:rsidRPr="00982F0C">
            <w:t xml:space="preserve"> </w:t>
          </w:r>
          <w:r w:rsidRPr="00982F0C">
            <w:tab/>
          </w:r>
          <w:r w:rsidRPr="00982F0C">
            <w:tab/>
          </w:r>
          <w:r w:rsidRPr="00982F0C">
            <w:tab/>
          </w:r>
          <w:r w:rsidRPr="00982F0C">
            <w:tab/>
          </w:r>
          <w:r w:rsidR="00532152" w:rsidRPr="00982F0C">
            <w:t>3</w:t>
          </w:r>
          <w:r w:rsidR="00C91F28">
            <w:t>2</w:t>
          </w:r>
        </w:p>
        <w:p w14:paraId="24A36909" w14:textId="2E6AFFEE" w:rsidR="005D0CCD" w:rsidRPr="00982F0C" w:rsidRDefault="002B4808" w:rsidP="00E8038F">
          <w:pPr>
            <w:tabs>
              <w:tab w:val="right" w:leader="dot" w:pos="7200"/>
            </w:tabs>
          </w:pPr>
          <w:r w:rsidRPr="00982F0C">
            <w:rPr>
              <w:i/>
              <w:iCs/>
            </w:rPr>
            <w:t xml:space="preserve">               </w:t>
          </w:r>
          <w:r w:rsidR="00532152" w:rsidRPr="00982F0C">
            <w:rPr>
              <w:i/>
              <w:iCs/>
            </w:rPr>
            <w:t xml:space="preserve">Mapping Subsystems </w:t>
          </w:r>
          <w:r w:rsidR="00982F0C" w:rsidRPr="00982F0C">
            <w:rPr>
              <w:i/>
              <w:iCs/>
            </w:rPr>
            <w:t>t</w:t>
          </w:r>
          <w:r w:rsidR="00532152" w:rsidRPr="00982F0C">
            <w:rPr>
              <w:i/>
              <w:iCs/>
            </w:rPr>
            <w:t>o Hardware</w:t>
          </w:r>
          <w:r w:rsidRPr="00982F0C">
            <w:t xml:space="preserve"> </w:t>
          </w:r>
          <w:r w:rsidRPr="00982F0C">
            <w:tab/>
          </w:r>
          <w:r w:rsidRPr="00982F0C">
            <w:tab/>
          </w:r>
          <w:r w:rsidRPr="00982F0C">
            <w:tab/>
          </w:r>
          <w:r w:rsidRPr="00982F0C">
            <w:tab/>
          </w:r>
          <w:r w:rsidR="00532152" w:rsidRPr="00982F0C">
            <w:t>3</w:t>
          </w:r>
          <w:r w:rsidR="00C91F28">
            <w:t>3</w:t>
          </w:r>
        </w:p>
        <w:p w14:paraId="3369F7FD" w14:textId="5D9EA8C9" w:rsidR="00532152" w:rsidRPr="00982F0C" w:rsidRDefault="00532152" w:rsidP="00532152">
          <w:pPr>
            <w:tabs>
              <w:tab w:val="right" w:leader="dot" w:pos="7200"/>
            </w:tabs>
          </w:pPr>
          <w:r w:rsidRPr="00982F0C">
            <w:rPr>
              <w:i/>
              <w:iCs/>
            </w:rPr>
            <w:t xml:space="preserve">              </w:t>
          </w:r>
          <w:r w:rsidR="00AE0B7E" w:rsidRPr="00982F0C">
            <w:rPr>
              <w:i/>
              <w:iCs/>
            </w:rPr>
            <w:t xml:space="preserve"> </w:t>
          </w:r>
          <w:r w:rsidR="00E656AD" w:rsidRPr="00982F0C">
            <w:rPr>
              <w:i/>
              <w:iCs/>
            </w:rPr>
            <w:t>Persistent Data Storage</w:t>
          </w:r>
          <w:r w:rsidRPr="00982F0C">
            <w:t xml:space="preserve"> </w:t>
          </w:r>
          <w:r w:rsidRPr="00982F0C">
            <w:tab/>
          </w:r>
          <w:r w:rsidRPr="00982F0C">
            <w:tab/>
          </w:r>
          <w:r w:rsidRPr="00982F0C">
            <w:tab/>
          </w:r>
          <w:r w:rsidRPr="00982F0C">
            <w:tab/>
          </w:r>
          <w:r w:rsidR="002F7EFD" w:rsidRPr="00982F0C">
            <w:t>3</w:t>
          </w:r>
          <w:r w:rsidR="00C91F28">
            <w:t>3</w:t>
          </w:r>
        </w:p>
        <w:p w14:paraId="2CDCF32E" w14:textId="58337293" w:rsidR="00532152" w:rsidRPr="00982F0C" w:rsidRDefault="00532152" w:rsidP="00532152">
          <w:pPr>
            <w:tabs>
              <w:tab w:val="right" w:leader="dot" w:pos="7200"/>
            </w:tabs>
          </w:pPr>
          <w:r w:rsidRPr="00982F0C">
            <w:rPr>
              <w:i/>
              <w:iCs/>
            </w:rPr>
            <w:t xml:space="preserve">              </w:t>
          </w:r>
          <w:r w:rsidR="00AE0B7E" w:rsidRPr="00982F0C">
            <w:rPr>
              <w:i/>
              <w:iCs/>
            </w:rPr>
            <w:t xml:space="preserve"> </w:t>
          </w:r>
          <w:r w:rsidR="00E656AD" w:rsidRPr="00982F0C">
            <w:rPr>
              <w:i/>
              <w:iCs/>
            </w:rPr>
            <w:t>Global Control Flow</w:t>
          </w:r>
          <w:r w:rsidRPr="00982F0C">
            <w:t xml:space="preserve"> </w:t>
          </w:r>
          <w:r w:rsidRPr="00982F0C">
            <w:tab/>
          </w:r>
          <w:r w:rsidRPr="00982F0C">
            <w:tab/>
          </w:r>
          <w:r w:rsidRPr="00982F0C">
            <w:tab/>
          </w:r>
          <w:r w:rsidRPr="00982F0C">
            <w:tab/>
          </w:r>
          <w:r w:rsidR="000C7A9F" w:rsidRPr="00982F0C">
            <w:t>3</w:t>
          </w:r>
          <w:r w:rsidR="00C91F28">
            <w:t>4</w:t>
          </w:r>
        </w:p>
        <w:p w14:paraId="70A9E880" w14:textId="6CF2E3FD" w:rsidR="00E656AD" w:rsidRPr="00982F0C" w:rsidRDefault="00E656AD" w:rsidP="00532152">
          <w:pPr>
            <w:tabs>
              <w:tab w:val="right" w:leader="dot" w:pos="7200"/>
            </w:tabs>
          </w:pPr>
          <w:r w:rsidRPr="00982F0C">
            <w:rPr>
              <w:i/>
              <w:iCs/>
            </w:rPr>
            <w:lastRenderedPageBreak/>
            <w:t xml:space="preserve">               Hardware Requirements</w:t>
          </w:r>
          <w:r w:rsidRPr="00982F0C">
            <w:t xml:space="preserve"> </w:t>
          </w:r>
          <w:r w:rsidRPr="00982F0C">
            <w:tab/>
          </w:r>
          <w:r w:rsidRPr="00982F0C">
            <w:tab/>
          </w:r>
          <w:r w:rsidRPr="00982F0C">
            <w:tab/>
          </w:r>
          <w:r w:rsidRPr="00982F0C">
            <w:tab/>
          </w:r>
          <w:r w:rsidR="000C7A9F" w:rsidRPr="00982F0C">
            <w:t>3</w:t>
          </w:r>
          <w:r w:rsidR="00C91F28">
            <w:t>4</w:t>
          </w:r>
        </w:p>
        <w:p w14:paraId="2B19AAFA" w14:textId="46F6C9A8" w:rsidR="00DF08EB" w:rsidRPr="00982F0C" w:rsidRDefault="003D12E4" w:rsidP="002819B4">
          <w:pPr>
            <w:tabs>
              <w:tab w:val="right" w:leader="dot" w:pos="7200"/>
            </w:tabs>
          </w:pPr>
          <w:r w:rsidRPr="00982F0C">
            <w:t>History of Work, Current Status, and Future Work</w:t>
          </w:r>
          <w:r w:rsidR="006C1B41" w:rsidRPr="00982F0C">
            <w:t xml:space="preserve"> </w:t>
          </w:r>
          <w:r w:rsidR="006C1B41" w:rsidRPr="00982F0C">
            <w:tab/>
          </w:r>
          <w:r w:rsidR="006C1B41" w:rsidRPr="00982F0C">
            <w:tab/>
          </w:r>
          <w:r w:rsidR="006C1B41" w:rsidRPr="00982F0C">
            <w:tab/>
          </w:r>
          <w:r w:rsidR="006C1B41" w:rsidRPr="00982F0C">
            <w:tab/>
            <w:t>3</w:t>
          </w:r>
          <w:r w:rsidR="00C91F28">
            <w:t>5</w:t>
          </w:r>
          <w:r w:rsidRPr="00982F0C">
            <w:t>-3</w:t>
          </w:r>
          <w:r w:rsidR="00C91F28">
            <w:t>6</w:t>
          </w:r>
        </w:p>
        <w:p w14:paraId="62DE7415" w14:textId="7D506416" w:rsidR="00982F0C" w:rsidRPr="00982F0C" w:rsidRDefault="00982F0C" w:rsidP="002819B4">
          <w:pPr>
            <w:tabs>
              <w:tab w:val="right" w:leader="dot" w:pos="7200"/>
            </w:tabs>
            <w:rPr>
              <w:sz w:val="18"/>
              <w:szCs w:val="18"/>
            </w:rPr>
          </w:pPr>
          <w:r w:rsidRPr="00982F0C">
            <w:rPr>
              <w:i/>
              <w:iCs/>
            </w:rPr>
            <w:t xml:space="preserve">              Summary of Changes</w:t>
          </w:r>
          <w:r w:rsidRPr="00982F0C">
            <w:t xml:space="preserve"> </w:t>
          </w:r>
          <w:r w:rsidRPr="00982F0C">
            <w:tab/>
          </w:r>
          <w:r w:rsidRPr="00982F0C">
            <w:tab/>
          </w:r>
          <w:r w:rsidRPr="00982F0C">
            <w:tab/>
          </w:r>
          <w:r w:rsidRPr="00982F0C">
            <w:tab/>
            <w:t>3</w:t>
          </w:r>
          <w:r w:rsidR="00C91F28">
            <w:t>6</w:t>
          </w:r>
        </w:p>
        <w:p w14:paraId="13B464B3" w14:textId="350F51C7" w:rsidR="00912DCE" w:rsidRPr="00982F0C" w:rsidRDefault="003C55CD" w:rsidP="002819B4">
          <w:pPr>
            <w:tabs>
              <w:tab w:val="right" w:leader="dot" w:pos="7200"/>
            </w:tabs>
            <w:rPr>
              <w:sz w:val="18"/>
              <w:szCs w:val="18"/>
            </w:rPr>
          </w:pPr>
          <w:r w:rsidRPr="00982F0C">
            <w:t>References</w:t>
          </w:r>
          <w:r w:rsidR="00E027E8" w:rsidRPr="00982F0C">
            <w:t xml:space="preserve"> </w:t>
          </w:r>
          <w:r w:rsidR="00E8038F" w:rsidRPr="00982F0C">
            <w:tab/>
          </w:r>
          <w:r w:rsidR="00E8038F" w:rsidRPr="00982F0C">
            <w:tab/>
          </w:r>
          <w:r w:rsidR="00E8038F" w:rsidRPr="00982F0C">
            <w:tab/>
          </w:r>
          <w:r w:rsidR="00E8038F" w:rsidRPr="00982F0C">
            <w:tab/>
          </w:r>
          <w:r w:rsidR="000C7A9F" w:rsidRPr="00982F0C">
            <w:t>3</w:t>
          </w:r>
          <w:r w:rsidR="00C91F28">
            <w:t>7</w:t>
          </w:r>
        </w:p>
      </w:sdtContent>
    </w:sdt>
    <w:p w14:paraId="658E44A1" w14:textId="77777777" w:rsidR="00982F0C" w:rsidRDefault="00982F0C" w:rsidP="00DE2C95">
      <w:pPr>
        <w:pStyle w:val="Title"/>
        <w:rPr>
          <w:rStyle w:val="Strong"/>
          <w:sz w:val="36"/>
          <w:szCs w:val="36"/>
        </w:rPr>
      </w:pPr>
    </w:p>
    <w:p w14:paraId="7ACCE1A9" w14:textId="77777777" w:rsidR="00982F0C" w:rsidRDefault="00982F0C" w:rsidP="00DE2C95">
      <w:pPr>
        <w:pStyle w:val="Title"/>
        <w:rPr>
          <w:rStyle w:val="Strong"/>
          <w:sz w:val="36"/>
          <w:szCs w:val="36"/>
        </w:rPr>
      </w:pPr>
    </w:p>
    <w:p w14:paraId="32B7E236" w14:textId="77777777" w:rsidR="00982F0C" w:rsidRDefault="00982F0C" w:rsidP="00DE2C95">
      <w:pPr>
        <w:pStyle w:val="Title"/>
        <w:rPr>
          <w:rStyle w:val="Strong"/>
          <w:sz w:val="36"/>
          <w:szCs w:val="36"/>
        </w:rPr>
      </w:pPr>
    </w:p>
    <w:p w14:paraId="3EE2C2E0" w14:textId="77777777" w:rsidR="00982F0C" w:rsidRDefault="00982F0C" w:rsidP="00DE2C95">
      <w:pPr>
        <w:pStyle w:val="Title"/>
        <w:rPr>
          <w:rStyle w:val="Strong"/>
          <w:sz w:val="36"/>
          <w:szCs w:val="36"/>
        </w:rPr>
      </w:pPr>
    </w:p>
    <w:p w14:paraId="665A5DAD" w14:textId="77777777" w:rsidR="00982F0C" w:rsidRDefault="00982F0C" w:rsidP="00DE2C95">
      <w:pPr>
        <w:pStyle w:val="Title"/>
        <w:rPr>
          <w:rStyle w:val="Strong"/>
          <w:sz w:val="36"/>
          <w:szCs w:val="36"/>
        </w:rPr>
      </w:pPr>
    </w:p>
    <w:p w14:paraId="3336E257" w14:textId="77777777" w:rsidR="00982F0C" w:rsidRDefault="00982F0C" w:rsidP="00DE2C95">
      <w:pPr>
        <w:pStyle w:val="Title"/>
        <w:rPr>
          <w:rStyle w:val="Strong"/>
          <w:sz w:val="36"/>
          <w:szCs w:val="36"/>
        </w:rPr>
      </w:pPr>
    </w:p>
    <w:p w14:paraId="21688FC6" w14:textId="77777777" w:rsidR="00982F0C" w:rsidRDefault="00982F0C" w:rsidP="00DE2C95">
      <w:pPr>
        <w:pStyle w:val="Title"/>
        <w:rPr>
          <w:rStyle w:val="Strong"/>
          <w:sz w:val="36"/>
          <w:szCs w:val="36"/>
        </w:rPr>
      </w:pPr>
    </w:p>
    <w:p w14:paraId="63097D26" w14:textId="77777777" w:rsidR="00982F0C" w:rsidRDefault="00982F0C" w:rsidP="00DE2C95">
      <w:pPr>
        <w:pStyle w:val="Title"/>
        <w:rPr>
          <w:rStyle w:val="Strong"/>
          <w:sz w:val="36"/>
          <w:szCs w:val="36"/>
        </w:rPr>
      </w:pPr>
    </w:p>
    <w:p w14:paraId="38F54777" w14:textId="77777777" w:rsidR="00982F0C" w:rsidRDefault="00982F0C" w:rsidP="00DE2C95">
      <w:pPr>
        <w:pStyle w:val="Title"/>
        <w:rPr>
          <w:rStyle w:val="Strong"/>
          <w:sz w:val="36"/>
          <w:szCs w:val="36"/>
        </w:rPr>
      </w:pPr>
    </w:p>
    <w:p w14:paraId="4B768778" w14:textId="77777777" w:rsidR="00982F0C" w:rsidRDefault="00982F0C" w:rsidP="00DE2C95">
      <w:pPr>
        <w:pStyle w:val="Title"/>
        <w:rPr>
          <w:rStyle w:val="Strong"/>
          <w:sz w:val="36"/>
          <w:szCs w:val="36"/>
        </w:rPr>
      </w:pPr>
    </w:p>
    <w:p w14:paraId="022E6512" w14:textId="77777777" w:rsidR="00982F0C" w:rsidRDefault="00982F0C" w:rsidP="00DE2C95">
      <w:pPr>
        <w:pStyle w:val="Title"/>
        <w:rPr>
          <w:rStyle w:val="Strong"/>
          <w:sz w:val="36"/>
          <w:szCs w:val="36"/>
        </w:rPr>
      </w:pPr>
    </w:p>
    <w:p w14:paraId="0BBEFB02" w14:textId="77777777" w:rsidR="00982F0C" w:rsidRDefault="00982F0C" w:rsidP="00DE2C95">
      <w:pPr>
        <w:pStyle w:val="Title"/>
        <w:rPr>
          <w:rStyle w:val="Strong"/>
          <w:sz w:val="36"/>
          <w:szCs w:val="36"/>
        </w:rPr>
      </w:pPr>
    </w:p>
    <w:p w14:paraId="5C123869" w14:textId="77777777" w:rsidR="00982F0C" w:rsidRDefault="00982F0C" w:rsidP="00DE2C95">
      <w:pPr>
        <w:pStyle w:val="Title"/>
        <w:rPr>
          <w:rStyle w:val="Strong"/>
          <w:sz w:val="36"/>
          <w:szCs w:val="36"/>
        </w:rPr>
      </w:pPr>
    </w:p>
    <w:p w14:paraId="3CB6DBE9" w14:textId="77777777" w:rsidR="00982F0C" w:rsidRDefault="00982F0C" w:rsidP="00DE2C95">
      <w:pPr>
        <w:pStyle w:val="Title"/>
        <w:rPr>
          <w:rStyle w:val="Strong"/>
          <w:sz w:val="36"/>
          <w:szCs w:val="36"/>
        </w:rPr>
      </w:pPr>
    </w:p>
    <w:p w14:paraId="23FAA066" w14:textId="77777777" w:rsidR="00982F0C" w:rsidRDefault="00982F0C" w:rsidP="00DE2C95">
      <w:pPr>
        <w:pStyle w:val="Title"/>
        <w:rPr>
          <w:rStyle w:val="Strong"/>
          <w:sz w:val="36"/>
          <w:szCs w:val="36"/>
        </w:rPr>
      </w:pPr>
    </w:p>
    <w:p w14:paraId="48EB01E8" w14:textId="77777777" w:rsidR="00982F0C" w:rsidRDefault="00982F0C" w:rsidP="00DE2C95">
      <w:pPr>
        <w:pStyle w:val="Title"/>
        <w:rPr>
          <w:rStyle w:val="Strong"/>
          <w:sz w:val="36"/>
          <w:szCs w:val="36"/>
        </w:rPr>
      </w:pPr>
    </w:p>
    <w:p w14:paraId="0D183A2B" w14:textId="77777777" w:rsidR="00982F0C" w:rsidRDefault="00982F0C" w:rsidP="00DE2C95">
      <w:pPr>
        <w:pStyle w:val="Title"/>
        <w:rPr>
          <w:rStyle w:val="Strong"/>
          <w:sz w:val="36"/>
          <w:szCs w:val="36"/>
        </w:rPr>
      </w:pPr>
    </w:p>
    <w:p w14:paraId="3A96BD87" w14:textId="77777777" w:rsidR="00982F0C" w:rsidRDefault="00982F0C" w:rsidP="00DE2C95">
      <w:pPr>
        <w:pStyle w:val="Title"/>
        <w:rPr>
          <w:rStyle w:val="Strong"/>
          <w:sz w:val="36"/>
          <w:szCs w:val="36"/>
        </w:rPr>
      </w:pPr>
    </w:p>
    <w:p w14:paraId="2D0B4D65" w14:textId="77777777" w:rsidR="00982F0C" w:rsidRDefault="00982F0C" w:rsidP="00DE2C95">
      <w:pPr>
        <w:pStyle w:val="Title"/>
        <w:rPr>
          <w:rStyle w:val="Strong"/>
          <w:sz w:val="36"/>
          <w:szCs w:val="36"/>
        </w:rPr>
      </w:pPr>
    </w:p>
    <w:p w14:paraId="41C012DC" w14:textId="77777777" w:rsidR="00982F0C" w:rsidRDefault="00982F0C" w:rsidP="00DE2C95">
      <w:pPr>
        <w:pStyle w:val="Title"/>
        <w:rPr>
          <w:rStyle w:val="Strong"/>
          <w:sz w:val="36"/>
          <w:szCs w:val="36"/>
        </w:rPr>
      </w:pPr>
    </w:p>
    <w:p w14:paraId="205DB700" w14:textId="77777777" w:rsidR="00982F0C" w:rsidRDefault="00982F0C" w:rsidP="00DE2C95">
      <w:pPr>
        <w:pStyle w:val="Title"/>
        <w:rPr>
          <w:rStyle w:val="Strong"/>
          <w:sz w:val="36"/>
          <w:szCs w:val="36"/>
        </w:rPr>
      </w:pPr>
    </w:p>
    <w:p w14:paraId="76C0FBAD" w14:textId="77777777" w:rsidR="00982F0C" w:rsidRDefault="00982F0C" w:rsidP="00DE2C95">
      <w:pPr>
        <w:pStyle w:val="Title"/>
        <w:rPr>
          <w:rStyle w:val="Strong"/>
          <w:sz w:val="36"/>
          <w:szCs w:val="36"/>
        </w:rPr>
      </w:pPr>
    </w:p>
    <w:p w14:paraId="3AE1944C" w14:textId="77777777" w:rsidR="00982F0C" w:rsidRDefault="00982F0C" w:rsidP="00DE2C95">
      <w:pPr>
        <w:pStyle w:val="Title"/>
        <w:rPr>
          <w:rStyle w:val="Strong"/>
          <w:sz w:val="36"/>
          <w:szCs w:val="36"/>
        </w:rPr>
      </w:pPr>
    </w:p>
    <w:p w14:paraId="3A4AADC1" w14:textId="77777777" w:rsidR="00982F0C" w:rsidRDefault="00982F0C" w:rsidP="00DE2C95">
      <w:pPr>
        <w:pStyle w:val="Title"/>
        <w:rPr>
          <w:rStyle w:val="Strong"/>
          <w:sz w:val="36"/>
          <w:szCs w:val="36"/>
        </w:rPr>
      </w:pPr>
    </w:p>
    <w:p w14:paraId="46190E34" w14:textId="77777777" w:rsidR="00982F0C" w:rsidRDefault="00982F0C" w:rsidP="00DE2C95">
      <w:pPr>
        <w:pStyle w:val="Title"/>
        <w:rPr>
          <w:rStyle w:val="Strong"/>
          <w:sz w:val="36"/>
          <w:szCs w:val="36"/>
        </w:rPr>
      </w:pPr>
    </w:p>
    <w:p w14:paraId="6A783C53" w14:textId="0A6E5755" w:rsidR="00DE2C95" w:rsidRPr="00770FCC" w:rsidRDefault="00FD7137" w:rsidP="00DE2C95">
      <w:pPr>
        <w:pStyle w:val="Title"/>
        <w:rPr>
          <w:rStyle w:val="Strong"/>
          <w:sz w:val="36"/>
          <w:szCs w:val="36"/>
        </w:rPr>
      </w:pPr>
      <w:r>
        <w:rPr>
          <w:rStyle w:val="Strong"/>
          <w:sz w:val="36"/>
          <w:szCs w:val="36"/>
        </w:rPr>
        <w:lastRenderedPageBreak/>
        <w:t>Glossary of Terms</w:t>
      </w:r>
    </w:p>
    <w:p w14:paraId="3F3C8F8B" w14:textId="71304D65" w:rsidR="00CC5B34" w:rsidRDefault="00CC5B34" w:rsidP="00FD7137">
      <w:pPr>
        <w:spacing w:line="360" w:lineRule="auto"/>
        <w:rPr>
          <w:sz w:val="24"/>
          <w:szCs w:val="24"/>
          <w:u w:val="single"/>
        </w:rPr>
      </w:pPr>
    </w:p>
    <w:p w14:paraId="1A6D06A2" w14:textId="4E8B4F6E" w:rsidR="00CC5B34" w:rsidRPr="001A3C69" w:rsidRDefault="00CC5B34" w:rsidP="00CC5B34">
      <w:pPr>
        <w:spacing w:line="360" w:lineRule="auto"/>
      </w:pPr>
      <w:r w:rsidRPr="001A3C69">
        <w:rPr>
          <w:u w:val="single"/>
        </w:rPr>
        <w:t>Administrative</w:t>
      </w:r>
      <w:r w:rsidR="00666E4E" w:rsidRPr="001A3C69">
        <w:t xml:space="preserve"> – This would be the highest level of permission granted to the computer user within the business. </w:t>
      </w:r>
      <w:r w:rsidR="00CC00B5" w:rsidRPr="001A3C69">
        <w:t xml:space="preserve">Gives permission to install any further </w:t>
      </w:r>
      <w:r w:rsidR="00325985" w:rsidRPr="001A3C69">
        <w:t>software and make configuration changes to an extent within the program.</w:t>
      </w:r>
    </w:p>
    <w:p w14:paraId="10ACFA5A" w14:textId="6F80498C" w:rsidR="00CC5B34" w:rsidRPr="001A3C69" w:rsidRDefault="00CC5B34" w:rsidP="00CC5B34">
      <w:pPr>
        <w:spacing w:line="360" w:lineRule="auto"/>
      </w:pPr>
      <w:r w:rsidRPr="001A3C69">
        <w:rPr>
          <w:u w:val="single"/>
        </w:rPr>
        <w:t>Automated Shipment</w:t>
      </w:r>
      <w:r w:rsidR="00325985" w:rsidRPr="001A3C69">
        <w:t xml:space="preserve"> </w:t>
      </w:r>
      <w:r w:rsidR="00C755A5" w:rsidRPr="001A3C69">
        <w:t>–</w:t>
      </w:r>
      <w:r w:rsidR="00325985" w:rsidRPr="001A3C69">
        <w:t xml:space="preserve"> </w:t>
      </w:r>
      <w:r w:rsidR="00C755A5" w:rsidRPr="001A3C69">
        <w:t xml:space="preserve">The process </w:t>
      </w:r>
      <w:r w:rsidR="009D4647" w:rsidRPr="001A3C69">
        <w:t xml:space="preserve">of manual tasks that would be associated with checking and shipping orders </w:t>
      </w:r>
      <w:r w:rsidR="00AA1EF3" w:rsidRPr="001A3C69">
        <w:t xml:space="preserve">in a fulfillment operation </w:t>
      </w:r>
      <w:r w:rsidR="003334A3" w:rsidRPr="001A3C69">
        <w:t>put into automatic form for the consumers.</w:t>
      </w:r>
    </w:p>
    <w:p w14:paraId="65160FE7" w14:textId="5084660D" w:rsidR="00CC5B34" w:rsidRPr="001A3C69" w:rsidRDefault="008242D9" w:rsidP="00FD7137">
      <w:pPr>
        <w:spacing w:line="360" w:lineRule="auto"/>
      </w:pPr>
      <w:r w:rsidRPr="001A3C69">
        <w:rPr>
          <w:u w:val="single"/>
        </w:rPr>
        <w:t>Back Scheduling</w:t>
      </w:r>
      <w:r w:rsidR="0040627C" w:rsidRPr="001A3C69">
        <w:t xml:space="preserve"> </w:t>
      </w:r>
      <w:r w:rsidR="0093075C" w:rsidRPr="001A3C69">
        <w:t>–</w:t>
      </w:r>
      <w:r w:rsidR="0040627C" w:rsidRPr="001A3C69">
        <w:t xml:space="preserve"> </w:t>
      </w:r>
      <w:r w:rsidR="0093075C" w:rsidRPr="001A3C69">
        <w:t>The</w:t>
      </w:r>
      <w:r w:rsidR="008C6F94" w:rsidRPr="001A3C69">
        <w:t xml:space="preserve"> arrival of the</w:t>
      </w:r>
      <w:r w:rsidR="0093075C" w:rsidRPr="001A3C69">
        <w:t xml:space="preserve"> package for the customer </w:t>
      </w:r>
      <w:r w:rsidR="008C6F94" w:rsidRPr="001A3C69">
        <w:t xml:space="preserve">is calculated at the earliest possible </w:t>
      </w:r>
      <w:r w:rsidR="005F41C0" w:rsidRPr="001A3C69">
        <w:t>receipt time at the customers unloading point on the requested deli</w:t>
      </w:r>
      <w:r w:rsidR="00420323" w:rsidRPr="001A3C69">
        <w:t xml:space="preserve">very date. </w:t>
      </w:r>
      <w:r w:rsidR="001D2DA8" w:rsidRPr="001A3C69">
        <w:t xml:space="preserve">Further adjustment </w:t>
      </w:r>
      <w:r w:rsidR="00BB269D" w:rsidRPr="001A3C69">
        <w:t xml:space="preserve">needed to complete customer order on case to case bases. </w:t>
      </w:r>
    </w:p>
    <w:p w14:paraId="10EC40D1" w14:textId="17BEAA20" w:rsidR="00B32C1A" w:rsidRPr="001A3C69" w:rsidRDefault="00AF2735" w:rsidP="00FD7137">
      <w:pPr>
        <w:spacing w:line="360" w:lineRule="auto"/>
      </w:pPr>
      <w:r w:rsidRPr="001A3C69">
        <w:rPr>
          <w:u w:val="single"/>
        </w:rPr>
        <w:t>Customer</w:t>
      </w:r>
      <w:r w:rsidR="007C6366" w:rsidRPr="001A3C69">
        <w:t xml:space="preserve"> </w:t>
      </w:r>
      <w:r w:rsidR="00CC4DDD" w:rsidRPr="001A3C69">
        <w:t>–</w:t>
      </w:r>
      <w:r w:rsidR="007C6366" w:rsidRPr="001A3C69">
        <w:t xml:space="preserve"> </w:t>
      </w:r>
      <w:r w:rsidR="00CC4DDD" w:rsidRPr="001A3C69">
        <w:t xml:space="preserve">This is a person or possible an organization that buys the goods </w:t>
      </w:r>
      <w:r w:rsidR="006C751B" w:rsidRPr="001A3C69">
        <w:t>from the business.</w:t>
      </w:r>
    </w:p>
    <w:p w14:paraId="4FD9772E" w14:textId="06FF5356" w:rsidR="00792D06" w:rsidRPr="001A3C69" w:rsidRDefault="00792D06" w:rsidP="00FD7137">
      <w:pPr>
        <w:spacing w:line="360" w:lineRule="auto"/>
      </w:pPr>
      <w:r w:rsidRPr="001A3C69">
        <w:rPr>
          <w:u w:val="single"/>
        </w:rPr>
        <w:t>Database</w:t>
      </w:r>
      <w:r w:rsidR="00D91581" w:rsidRPr="001A3C69">
        <w:t xml:space="preserve"> </w:t>
      </w:r>
      <w:r w:rsidR="000C12C5" w:rsidRPr="001A3C69">
        <w:t>–</w:t>
      </w:r>
      <w:r w:rsidR="00D91581" w:rsidRPr="001A3C69">
        <w:t xml:space="preserve"> </w:t>
      </w:r>
      <w:r w:rsidR="008D4B8B" w:rsidRPr="001A3C69">
        <w:t>An interface that is connected to the website for the customers and</w:t>
      </w:r>
      <w:r w:rsidR="000C12C5" w:rsidRPr="001A3C69">
        <w:t xml:space="preserve"> is used to store the customers data</w:t>
      </w:r>
      <w:r w:rsidR="0095438C" w:rsidRPr="001A3C69">
        <w:t>/ information and tracking information</w:t>
      </w:r>
      <w:r w:rsidR="008D4B8B" w:rsidRPr="001A3C69">
        <w:t xml:space="preserve"> for further use.</w:t>
      </w:r>
      <w:r w:rsidR="0095438C" w:rsidRPr="001A3C69">
        <w:t xml:space="preserve"> </w:t>
      </w:r>
    </w:p>
    <w:p w14:paraId="1241432B" w14:textId="3A704170" w:rsidR="008242D9" w:rsidRPr="001A3C69" w:rsidRDefault="008242D9" w:rsidP="00FD7137">
      <w:pPr>
        <w:spacing w:line="360" w:lineRule="auto"/>
      </w:pPr>
      <w:r w:rsidRPr="001A3C69">
        <w:rPr>
          <w:u w:val="single"/>
        </w:rPr>
        <w:t>Employee</w:t>
      </w:r>
      <w:r w:rsidR="008D5DFA" w:rsidRPr="001A3C69">
        <w:t xml:space="preserve"> – A person employed </w:t>
      </w:r>
      <w:r w:rsidR="00076771" w:rsidRPr="001A3C69">
        <w:t>for wages or salary within this given organization.</w:t>
      </w:r>
      <w:r w:rsidR="00630B6C" w:rsidRPr="001A3C69">
        <w:t xml:space="preserve"> Carries out jobs in accordance to organizations standards.</w:t>
      </w:r>
    </w:p>
    <w:p w14:paraId="65BE1324" w14:textId="080D28F2" w:rsidR="00B32C1A" w:rsidRPr="001A3C69" w:rsidRDefault="00B32C1A" w:rsidP="00FD7137">
      <w:pPr>
        <w:spacing w:line="360" w:lineRule="auto"/>
      </w:pPr>
      <w:r w:rsidRPr="001A3C69">
        <w:rPr>
          <w:u w:val="single"/>
        </w:rPr>
        <w:t>Owner</w:t>
      </w:r>
      <w:r w:rsidR="00813C48" w:rsidRPr="001A3C69">
        <w:t xml:space="preserve"> </w:t>
      </w:r>
      <w:r w:rsidR="002324D5" w:rsidRPr="001A3C69">
        <w:t>–</w:t>
      </w:r>
      <w:r w:rsidR="00813C48" w:rsidRPr="001A3C69">
        <w:t xml:space="preserve"> </w:t>
      </w:r>
      <w:r w:rsidR="002324D5" w:rsidRPr="001A3C69">
        <w:t xml:space="preserve">A person or people that </w:t>
      </w:r>
      <w:r w:rsidR="005A0971" w:rsidRPr="001A3C69">
        <w:t>own the business.</w:t>
      </w:r>
    </w:p>
    <w:p w14:paraId="3306486D" w14:textId="3C24715C" w:rsidR="0069580F" w:rsidRPr="001A3C69" w:rsidRDefault="0069580F" w:rsidP="00FD7137">
      <w:pPr>
        <w:spacing w:line="360" w:lineRule="auto"/>
      </w:pPr>
      <w:r w:rsidRPr="001A3C69">
        <w:rPr>
          <w:u w:val="single"/>
        </w:rPr>
        <w:t>Package</w:t>
      </w:r>
      <w:r w:rsidR="00F2124B" w:rsidRPr="001A3C69">
        <w:t xml:space="preserve"> </w:t>
      </w:r>
      <w:r w:rsidR="00045C36" w:rsidRPr="001A3C69">
        <w:t>–</w:t>
      </w:r>
      <w:r w:rsidR="00F2124B" w:rsidRPr="001A3C69">
        <w:t xml:space="preserve"> </w:t>
      </w:r>
      <w:r w:rsidR="00045C36" w:rsidRPr="001A3C69">
        <w:t xml:space="preserve">An object or good that is packed into a box for the consumer upon purchase of </w:t>
      </w:r>
      <w:r w:rsidR="00530F31" w:rsidRPr="001A3C69">
        <w:t>this</w:t>
      </w:r>
      <w:r w:rsidR="00045C36" w:rsidRPr="001A3C69">
        <w:t xml:space="preserve"> </w:t>
      </w:r>
      <w:r w:rsidR="009B317F" w:rsidRPr="001A3C69">
        <w:t>item.</w:t>
      </w:r>
    </w:p>
    <w:p w14:paraId="1E2925B2" w14:textId="0AD1D8EE" w:rsidR="00792D06" w:rsidRPr="001A3C69" w:rsidRDefault="00792D06" w:rsidP="00FD7137">
      <w:pPr>
        <w:spacing w:line="360" w:lineRule="auto"/>
      </w:pPr>
      <w:r w:rsidRPr="001A3C69">
        <w:rPr>
          <w:u w:val="single"/>
        </w:rPr>
        <w:t>Quote</w:t>
      </w:r>
      <w:r w:rsidR="00895FA7" w:rsidRPr="001A3C69">
        <w:t xml:space="preserve"> </w:t>
      </w:r>
      <w:r w:rsidR="00EA2113" w:rsidRPr="001A3C69">
        <w:t xml:space="preserve">– An estimated </w:t>
      </w:r>
      <w:r w:rsidR="00530F31" w:rsidRPr="001A3C69">
        <w:t xml:space="preserve">price for a service, such as goods, to be given to the customer. </w:t>
      </w:r>
    </w:p>
    <w:p w14:paraId="56F91783" w14:textId="459AB9C8" w:rsidR="00792D06" w:rsidRPr="001A3C69" w:rsidRDefault="00792D06" w:rsidP="00792D06">
      <w:pPr>
        <w:spacing w:line="360" w:lineRule="auto"/>
      </w:pPr>
      <w:r w:rsidRPr="001A3C69">
        <w:rPr>
          <w:u w:val="single"/>
        </w:rPr>
        <w:t>Shipment</w:t>
      </w:r>
      <w:r w:rsidR="008432F0" w:rsidRPr="001A3C69">
        <w:t xml:space="preserve"> – The action of the business to ship out goods to the customer</w:t>
      </w:r>
      <w:r w:rsidR="00D24402" w:rsidRPr="001A3C69">
        <w:t>. The delivery of the ordered good to the given location from the customer.</w:t>
      </w:r>
    </w:p>
    <w:p w14:paraId="31013588" w14:textId="2D2627DD" w:rsidR="00C3456D" w:rsidRPr="001A3C69" w:rsidRDefault="00C3456D" w:rsidP="00FD7137">
      <w:pPr>
        <w:spacing w:line="360" w:lineRule="auto"/>
      </w:pPr>
      <w:r w:rsidRPr="001A3C69">
        <w:rPr>
          <w:u w:val="single"/>
        </w:rPr>
        <w:t>Streamlining</w:t>
      </w:r>
      <w:r w:rsidR="0027540F" w:rsidRPr="001A3C69">
        <w:t xml:space="preserve"> </w:t>
      </w:r>
      <w:r w:rsidR="003745EC" w:rsidRPr="001A3C69">
        <w:t>–</w:t>
      </w:r>
      <w:r w:rsidR="0027540F" w:rsidRPr="001A3C69">
        <w:t xml:space="preserve"> </w:t>
      </w:r>
      <w:r w:rsidR="003745EC" w:rsidRPr="001A3C69">
        <w:t xml:space="preserve">A method to make the business more </w:t>
      </w:r>
      <w:r w:rsidR="00BE312A" w:rsidRPr="001A3C69">
        <w:t>efficient</w:t>
      </w:r>
      <w:r w:rsidR="003745EC" w:rsidRPr="001A3C69">
        <w:t xml:space="preserve"> and effective </w:t>
      </w:r>
      <w:r w:rsidR="00462DDD" w:rsidRPr="001A3C69">
        <w:t>by simpler working methods on employee and consumer side.</w:t>
      </w:r>
    </w:p>
    <w:p w14:paraId="4450F557" w14:textId="06463EC2" w:rsidR="00DE2C95" w:rsidRPr="001A3C69" w:rsidRDefault="00792D06" w:rsidP="00117554">
      <w:pPr>
        <w:spacing w:line="360" w:lineRule="auto"/>
        <w:rPr>
          <w:rStyle w:val="Strong"/>
          <w:b w:val="0"/>
          <w:bCs w:val="0"/>
        </w:rPr>
      </w:pPr>
      <w:r w:rsidRPr="001A3C69">
        <w:rPr>
          <w:u w:val="single"/>
        </w:rPr>
        <w:t>System</w:t>
      </w:r>
      <w:r w:rsidR="00AF185E" w:rsidRPr="001A3C69">
        <w:t xml:space="preserve"> </w:t>
      </w:r>
      <w:r w:rsidR="008A45FD" w:rsidRPr="001A3C69">
        <w:t>–</w:t>
      </w:r>
      <w:r w:rsidR="00AF185E" w:rsidRPr="001A3C69">
        <w:t xml:space="preserve"> </w:t>
      </w:r>
      <w:r w:rsidR="008A45FD" w:rsidRPr="001A3C69">
        <w:t xml:space="preserve">A set of procedures </w:t>
      </w:r>
      <w:r w:rsidR="006E1148" w:rsidRPr="001A3C69">
        <w:t>according to which something is done within the program for the business needs.</w:t>
      </w:r>
    </w:p>
    <w:p w14:paraId="01B5D7B9" w14:textId="77777777" w:rsidR="001A3C69" w:rsidRDefault="001A3C69" w:rsidP="00653427">
      <w:pPr>
        <w:pStyle w:val="Title"/>
        <w:rPr>
          <w:rStyle w:val="Strong"/>
          <w:sz w:val="36"/>
          <w:szCs w:val="36"/>
        </w:rPr>
      </w:pPr>
    </w:p>
    <w:p w14:paraId="3884986F" w14:textId="5A18BA74" w:rsidR="00653427" w:rsidRPr="00770FCC" w:rsidRDefault="00653427" w:rsidP="00653427">
      <w:pPr>
        <w:pStyle w:val="Title"/>
        <w:rPr>
          <w:rStyle w:val="Strong"/>
          <w:sz w:val="36"/>
          <w:szCs w:val="36"/>
        </w:rPr>
      </w:pPr>
      <w:r w:rsidRPr="00770FCC">
        <w:rPr>
          <w:rStyle w:val="Strong"/>
          <w:sz w:val="36"/>
          <w:szCs w:val="36"/>
        </w:rPr>
        <w:lastRenderedPageBreak/>
        <w:t>Customer Statement</w:t>
      </w:r>
    </w:p>
    <w:p w14:paraId="51D8AB05" w14:textId="7FE772BB" w:rsidR="00653427" w:rsidRDefault="00653427" w:rsidP="00653427">
      <w:pPr>
        <w:spacing w:line="360" w:lineRule="auto"/>
      </w:pPr>
      <w:r>
        <w:rPr>
          <w:sz w:val="24"/>
          <w:szCs w:val="24"/>
        </w:rPr>
        <w:tab/>
      </w:r>
      <w:r w:rsidRPr="0035275D">
        <w:t xml:space="preserve">It is fair to say that technology and the shipment of goods go hand in hand, as </w:t>
      </w:r>
      <w:r w:rsidR="00B46AAE" w:rsidRPr="0035275D">
        <w:t>today’s</w:t>
      </w:r>
      <w:r w:rsidRPr="0035275D">
        <w:t xml:space="preserve"> generation drives for ease and convenience.</w:t>
      </w:r>
      <w:r w:rsidRPr="005C447C">
        <w:t xml:space="preserve"> </w:t>
      </w:r>
      <w:r w:rsidRPr="0035275D">
        <w:t>The business has many customers with unique orders that are flowing through the business in different areas.</w:t>
      </w:r>
      <w:r>
        <w:t xml:space="preserve"> The owners have a current process in place that makes it very difficult for employees to give the whereabouts of a customer’s package. This also leads to many other issues during the delivery process such as when it is going to be delivered, changes in orders, and cancellations. The owners are concerned that by not having proper knowledge on the shipments made, that customers will begin to switch to competitors for consumer needs. While there are numerous automated shipment trackers out there that work; this process can be taken a step forward by implementing more power to the consumers. The system should give more knowledge to the consumer on their products of purchase no matter what time of day. It needs to be a flexible program that can be applied to any consumers electronic because of the variations in smartphones, smart watches, tablets, and laptops. The system should allow the consumer to view quotes of need, orders precise location (including where it has been from start to finish), what teams of employment have worked on it, and see when/why shipments are delayed. This will all be done without the need of interaction from employees for a less complicated/user friendly experience for the consumers.</w:t>
      </w:r>
    </w:p>
    <w:p w14:paraId="0025D0B6" w14:textId="77777777" w:rsidR="00653427" w:rsidRDefault="00653427" w:rsidP="00653427">
      <w:pPr>
        <w:spacing w:line="360" w:lineRule="auto"/>
      </w:pPr>
      <w:r>
        <w:tab/>
        <w:t>There are a few assumptions made in order to simplify the system at hand. We assume that the consumer has access to email and an electronic device connected to a network. In addition, it is assumed that no matter the ask of work to be completed, that the quote will always be available to the user.</w:t>
      </w:r>
    </w:p>
    <w:p w14:paraId="0455B65C" w14:textId="06DAAA82" w:rsidR="00653427" w:rsidRDefault="00653427" w:rsidP="00653427">
      <w:pPr>
        <w:spacing w:line="360" w:lineRule="auto"/>
      </w:pPr>
      <w:r>
        <w:tab/>
        <w:t xml:space="preserve">In order to get the maximum usage out of the system, there will need to be a higher influx of customers. A method to be used is streamlining the new and improved features that give the consumer full access needed to view quotes and shipment locations to perform jobs adequately. In doing so, this will reduce the hassle for customers on their end, increase satisfaction with the business, and therefore increase customer retention. In addition, with the use of this system there will be an attraction for customers because of the ease of use as it pertains to their customer needs. A bonus to the system that could draw more customers in, is the implementation of tracking where a shipment is in accordance to the business teams working on the package. </w:t>
      </w:r>
    </w:p>
    <w:p w14:paraId="67419C78" w14:textId="77777777" w:rsidR="00653427" w:rsidRDefault="00653427" w:rsidP="00653427">
      <w:pPr>
        <w:spacing w:line="360" w:lineRule="auto"/>
        <w:ind w:firstLine="720"/>
      </w:pPr>
      <w:r>
        <w:t xml:space="preserve">The website should have an abundance of features that can benefit both customers and the business owner/managers. The website should allow for customers to create personal accounts so that they can store their personal information for future purchases with the idea of having the system be user friendly. The owners/managers will have access to an administrative section of the site in order to set certain variables such as rates on quotes, expediating shipment process, policies, etc. The employees will have their own </w:t>
      </w:r>
      <w:r>
        <w:lastRenderedPageBreak/>
        <w:t xml:space="preserve">sperate accounts to handle the day to day operations. Though there is the option of creating a personal account, customers will not be required to create an account but will need a credit card in order to link the shipment to that said customer. The website will add convivence to owners/managers, employees, and customers who will need the service of the business. </w:t>
      </w:r>
    </w:p>
    <w:p w14:paraId="5B1C9882" w14:textId="77777777" w:rsidR="00653427" w:rsidRDefault="00653427" w:rsidP="00653427">
      <w:pPr>
        <w:spacing w:line="360" w:lineRule="auto"/>
        <w:ind w:firstLine="360"/>
      </w:pPr>
      <w:r>
        <w:t xml:space="preserve">Ideally, there will be a mobile application that allows customers to specifically find where their shipment is in accordance with consumer needs. This application will also have the feature of toggling between notifications of the shipments such as: a completion step of one team, shipment location, behind schedule, etc. This will give customer the ease of mind when using the business, creating a smooth user-friendly transaction that will lead to better customer retention. </w:t>
      </w:r>
    </w:p>
    <w:p w14:paraId="7313A929" w14:textId="77777777" w:rsidR="00653427" w:rsidRDefault="00653427" w:rsidP="00653427">
      <w:pPr>
        <w:spacing w:line="360" w:lineRule="auto"/>
        <w:ind w:firstLine="360"/>
      </w:pPr>
      <w:r>
        <w:t>The system needs to be able to prioritize the quote reports accordingly based on the customers need of date. When an order is received and entered into the system it will be back scheduled based on the customer delivery date or quoted delivery to set an order schedule for the business to follow. The system will allow consumers to view the precise location of the package, along with what team in the business is carrying out that said action. Also, it will track the teams start and completion dates to help maximize efficiency of carrying out orders. The system will also allow users the ability to visually see which orders are behind schedule and the areas that contributed to this delay.</w:t>
      </w:r>
    </w:p>
    <w:p w14:paraId="544D8659" w14:textId="77777777" w:rsidR="00653427" w:rsidRDefault="00653427" w:rsidP="00653427">
      <w:pPr>
        <w:spacing w:line="360" w:lineRule="auto"/>
        <w:ind w:firstLine="360"/>
      </w:pPr>
      <w:r>
        <w:t xml:space="preserve">The system will be developed with ease of use for consumers and employees as the main priority. It will need to be intuitive and easy to understand as the business does not have the time to train employees on a unique and comprehensive system. This will also help in drawing new customers in with a simple, yet effective system that gains more retention from the customers. The three main areas of work of the project are: quote/ order entry, quote/ order details, and quote/ order reporting. This idea of quote/ order areas will create simplicity and capture the needed information for that said stage of the business process. </w:t>
      </w:r>
    </w:p>
    <w:p w14:paraId="4193A0D7" w14:textId="77777777" w:rsidR="00653427" w:rsidRDefault="00653427" w:rsidP="00653427">
      <w:pPr>
        <w:pStyle w:val="IntenseQuote"/>
        <w:ind w:left="0"/>
      </w:pPr>
    </w:p>
    <w:p w14:paraId="578E35D7" w14:textId="77777777" w:rsidR="00653427" w:rsidRPr="00C64157" w:rsidRDefault="00653427" w:rsidP="00653427">
      <w:pPr>
        <w:pStyle w:val="IntenseQuote"/>
        <w:ind w:left="0"/>
        <w:rPr>
          <w:sz w:val="28"/>
          <w:szCs w:val="28"/>
        </w:rPr>
      </w:pPr>
      <w:r>
        <w:rPr>
          <w:sz w:val="28"/>
          <w:szCs w:val="28"/>
        </w:rPr>
        <w:t>System</w:t>
      </w:r>
      <w:r w:rsidRPr="00C64157">
        <w:rPr>
          <w:sz w:val="28"/>
          <w:szCs w:val="28"/>
        </w:rPr>
        <w:t xml:space="preserve"> of Requirements:</w:t>
      </w:r>
    </w:p>
    <w:p w14:paraId="05B45BDD" w14:textId="77777777" w:rsidR="00653427" w:rsidRDefault="00653427" w:rsidP="00653427">
      <w:pPr>
        <w:pStyle w:val="ListParagraph"/>
        <w:numPr>
          <w:ilvl w:val="0"/>
          <w:numId w:val="6"/>
        </w:numPr>
        <w:spacing w:line="360" w:lineRule="auto"/>
      </w:pPr>
      <w:r>
        <w:t>View a prioritized Quote Report based on customer need date</w:t>
      </w:r>
    </w:p>
    <w:p w14:paraId="7334F031" w14:textId="77777777" w:rsidR="00653427" w:rsidRDefault="00653427" w:rsidP="00653427">
      <w:pPr>
        <w:pStyle w:val="ListParagraph"/>
        <w:numPr>
          <w:ilvl w:val="0"/>
          <w:numId w:val="6"/>
        </w:numPr>
        <w:spacing w:line="360" w:lineRule="auto"/>
      </w:pPr>
      <w:r>
        <w:t>Back scheduling Orders from delivery date to prioritize workload</w:t>
      </w:r>
    </w:p>
    <w:p w14:paraId="50EF8FDF" w14:textId="77777777" w:rsidR="00653427" w:rsidRDefault="00653427" w:rsidP="00653427">
      <w:pPr>
        <w:pStyle w:val="ListParagraph"/>
        <w:numPr>
          <w:ilvl w:val="0"/>
          <w:numId w:val="6"/>
        </w:numPr>
        <w:spacing w:line="360" w:lineRule="auto"/>
      </w:pPr>
      <w:r>
        <w:t xml:space="preserve">View an orders precise location </w:t>
      </w:r>
    </w:p>
    <w:p w14:paraId="116F3276" w14:textId="77777777" w:rsidR="00653427" w:rsidRDefault="00653427" w:rsidP="00653427">
      <w:pPr>
        <w:pStyle w:val="ListParagraph"/>
        <w:numPr>
          <w:ilvl w:val="0"/>
          <w:numId w:val="6"/>
        </w:numPr>
        <w:spacing w:line="360" w:lineRule="auto"/>
      </w:pPr>
      <w:r>
        <w:t>View which business team is carrying out said action</w:t>
      </w:r>
    </w:p>
    <w:p w14:paraId="71EF812D" w14:textId="77777777" w:rsidR="00653427" w:rsidRDefault="00653427" w:rsidP="00653427">
      <w:pPr>
        <w:pStyle w:val="ListParagraph"/>
        <w:numPr>
          <w:ilvl w:val="0"/>
          <w:numId w:val="6"/>
        </w:numPr>
        <w:spacing w:line="360" w:lineRule="auto"/>
      </w:pPr>
      <w:r>
        <w:t>Track employees and start/completion dates</w:t>
      </w:r>
    </w:p>
    <w:p w14:paraId="0C3B90EA" w14:textId="77777777" w:rsidR="00653427" w:rsidRDefault="00653427" w:rsidP="00653427">
      <w:pPr>
        <w:pStyle w:val="ListParagraph"/>
        <w:numPr>
          <w:ilvl w:val="0"/>
          <w:numId w:val="6"/>
        </w:numPr>
        <w:spacing w:line="360" w:lineRule="auto"/>
      </w:pPr>
      <w:r>
        <w:t>Visually see if an order is behind schedule</w:t>
      </w:r>
    </w:p>
    <w:p w14:paraId="19650DDE" w14:textId="77777777" w:rsidR="00981955" w:rsidRDefault="00981955" w:rsidP="00981955">
      <w:pPr>
        <w:pStyle w:val="Title"/>
        <w:rPr>
          <w:rStyle w:val="Strong"/>
          <w:sz w:val="36"/>
          <w:szCs w:val="36"/>
        </w:rPr>
      </w:pPr>
      <w:r>
        <w:rPr>
          <w:rStyle w:val="Strong"/>
          <w:sz w:val="36"/>
          <w:szCs w:val="36"/>
        </w:rPr>
        <w:lastRenderedPageBreak/>
        <w:t>Functional Requirements Specification</w:t>
      </w:r>
    </w:p>
    <w:p w14:paraId="54D1C1E8" w14:textId="77777777" w:rsidR="00981955" w:rsidRDefault="00981955" w:rsidP="00981955">
      <w:pPr>
        <w:rPr>
          <w:b/>
          <w:bCs/>
          <w:i/>
          <w:iCs/>
          <w:color w:val="BC451B" w:themeColor="accent1"/>
          <w:sz w:val="28"/>
          <w:szCs w:val="28"/>
          <w:u w:val="single"/>
        </w:rPr>
      </w:pPr>
    </w:p>
    <w:p w14:paraId="0E08CD55" w14:textId="77777777" w:rsidR="00981955" w:rsidRDefault="00981955" w:rsidP="00981955">
      <w:pPr>
        <w:rPr>
          <w:b/>
          <w:bCs/>
          <w:i/>
          <w:iCs/>
          <w:color w:val="BC451B" w:themeColor="accent1"/>
          <w:sz w:val="28"/>
          <w:szCs w:val="28"/>
          <w:u w:val="single"/>
        </w:rPr>
      </w:pPr>
      <w:r w:rsidRPr="00EB623D">
        <w:rPr>
          <w:b/>
          <w:bCs/>
          <w:i/>
          <w:iCs/>
          <w:color w:val="BC451B" w:themeColor="accent1"/>
          <w:sz w:val="28"/>
          <w:szCs w:val="28"/>
          <w:u w:val="single"/>
        </w:rPr>
        <w:t>S</w:t>
      </w:r>
      <w:r>
        <w:rPr>
          <w:b/>
          <w:bCs/>
          <w:i/>
          <w:iCs/>
          <w:color w:val="BC451B" w:themeColor="accent1"/>
          <w:sz w:val="28"/>
          <w:szCs w:val="28"/>
          <w:u w:val="single"/>
        </w:rPr>
        <w:t>takeholder</w:t>
      </w:r>
      <w:r w:rsidRPr="00EB623D">
        <w:rPr>
          <w:b/>
          <w:bCs/>
          <w:i/>
          <w:iCs/>
          <w:color w:val="BC451B" w:themeColor="accent1"/>
          <w:sz w:val="28"/>
          <w:szCs w:val="28"/>
          <w:u w:val="single"/>
        </w:rPr>
        <w:t>s:</w:t>
      </w:r>
    </w:p>
    <w:p w14:paraId="02B9E683" w14:textId="77777777" w:rsidR="00981955" w:rsidRDefault="00981955" w:rsidP="00981955">
      <w:r>
        <w:rPr>
          <w:color w:val="BC451B" w:themeColor="accent1"/>
          <w:sz w:val="28"/>
          <w:szCs w:val="28"/>
        </w:rPr>
        <w:tab/>
      </w:r>
      <w:r>
        <w:t>The system will be developed with ease of use as the main priority to have a user-friendly environment. This system will help the business increase profits and have better customer retention. Below are examples of people and organizations who would be interested:</w:t>
      </w:r>
    </w:p>
    <w:p w14:paraId="30CCDEA5" w14:textId="77777777" w:rsidR="00981955" w:rsidRDefault="00981955" w:rsidP="00981955">
      <w:pPr>
        <w:pStyle w:val="ListParagraph"/>
        <w:numPr>
          <w:ilvl w:val="0"/>
          <w:numId w:val="7"/>
        </w:numPr>
      </w:pPr>
      <w:r>
        <w:t>Business Owner</w:t>
      </w:r>
    </w:p>
    <w:p w14:paraId="3E863C7B" w14:textId="77777777" w:rsidR="00981955" w:rsidRDefault="00981955" w:rsidP="00981955">
      <w:pPr>
        <w:pStyle w:val="ListParagraph"/>
        <w:numPr>
          <w:ilvl w:val="0"/>
          <w:numId w:val="7"/>
        </w:numPr>
      </w:pPr>
      <w:r>
        <w:t>Managers</w:t>
      </w:r>
    </w:p>
    <w:p w14:paraId="3ECB11AD" w14:textId="77777777" w:rsidR="00981955" w:rsidRDefault="00981955" w:rsidP="00981955">
      <w:pPr>
        <w:pStyle w:val="ListParagraph"/>
        <w:numPr>
          <w:ilvl w:val="0"/>
          <w:numId w:val="7"/>
        </w:numPr>
      </w:pPr>
      <w:r>
        <w:t>Employees</w:t>
      </w:r>
    </w:p>
    <w:p w14:paraId="0F71EF45" w14:textId="77777777" w:rsidR="00981955" w:rsidRDefault="00981955" w:rsidP="00981955">
      <w:pPr>
        <w:pStyle w:val="ListParagraph"/>
        <w:numPr>
          <w:ilvl w:val="0"/>
          <w:numId w:val="7"/>
        </w:numPr>
      </w:pPr>
      <w:r>
        <w:t>Users</w:t>
      </w:r>
    </w:p>
    <w:p w14:paraId="20F4E03E" w14:textId="77777777" w:rsidR="00981955" w:rsidRDefault="00981955" w:rsidP="00981955">
      <w:pPr>
        <w:rPr>
          <w:b/>
          <w:bCs/>
          <w:i/>
          <w:iCs/>
          <w:color w:val="BC451B" w:themeColor="accent1"/>
          <w:sz w:val="28"/>
          <w:szCs w:val="28"/>
          <w:u w:val="single"/>
        </w:rPr>
      </w:pPr>
    </w:p>
    <w:p w14:paraId="6D4B6A82" w14:textId="77777777" w:rsidR="00981955" w:rsidRDefault="00981955" w:rsidP="00981955">
      <w:pPr>
        <w:rPr>
          <w:b/>
          <w:bCs/>
          <w:i/>
          <w:iCs/>
          <w:color w:val="BC451B" w:themeColor="accent1"/>
          <w:sz w:val="28"/>
          <w:szCs w:val="28"/>
          <w:u w:val="single"/>
        </w:rPr>
      </w:pPr>
      <w:r>
        <w:rPr>
          <w:b/>
          <w:bCs/>
          <w:i/>
          <w:iCs/>
          <w:color w:val="BC451B" w:themeColor="accent1"/>
          <w:sz w:val="28"/>
          <w:szCs w:val="28"/>
          <w:u w:val="single"/>
        </w:rPr>
        <w:t>Actors and Goals</w:t>
      </w:r>
      <w:r w:rsidRPr="00527983">
        <w:rPr>
          <w:b/>
          <w:bCs/>
          <w:i/>
          <w:iCs/>
          <w:color w:val="BC451B" w:themeColor="accent1"/>
          <w:sz w:val="28"/>
          <w:szCs w:val="28"/>
          <w:u w:val="single"/>
        </w:rPr>
        <w:t>:</w:t>
      </w:r>
    </w:p>
    <w:tbl>
      <w:tblPr>
        <w:tblStyle w:val="LightList-Accent3"/>
        <w:tblW w:w="10075" w:type="dxa"/>
        <w:tblLook w:val="0220" w:firstRow="1" w:lastRow="0" w:firstColumn="0" w:lastColumn="0" w:noHBand="1" w:noVBand="0"/>
      </w:tblPr>
      <w:tblGrid>
        <w:gridCol w:w="2374"/>
        <w:gridCol w:w="7701"/>
      </w:tblGrid>
      <w:tr w:rsidR="00981955" w14:paraId="7AE14355" w14:textId="77777777" w:rsidTr="0081059C">
        <w:trPr>
          <w:cnfStyle w:val="100000000000" w:firstRow="1" w:lastRow="0" w:firstColumn="0" w:lastColumn="0" w:oddVBand="0" w:evenVBand="0" w:oddHBand="0" w:evenHBand="0" w:firstRowFirstColumn="0" w:firstRowLastColumn="0" w:lastRowFirstColumn="0" w:lastRowLastColumn="0"/>
          <w:trHeight w:val="1001"/>
        </w:trPr>
        <w:tc>
          <w:tcPr>
            <w:cnfStyle w:val="000010000000" w:firstRow="0" w:lastRow="0" w:firstColumn="0" w:lastColumn="0" w:oddVBand="1" w:evenVBand="0" w:oddHBand="0" w:evenHBand="0" w:firstRowFirstColumn="0" w:firstRowLastColumn="0" w:lastRowFirstColumn="0" w:lastRowLastColumn="0"/>
            <w:tcW w:w="2374" w:type="dxa"/>
          </w:tcPr>
          <w:p w14:paraId="01420214" w14:textId="77777777" w:rsidR="00981955" w:rsidRDefault="00981955" w:rsidP="0081059C">
            <w:r>
              <w:t>Actors</w:t>
            </w:r>
          </w:p>
        </w:tc>
        <w:tc>
          <w:tcPr>
            <w:tcW w:w="7701" w:type="dxa"/>
          </w:tcPr>
          <w:p w14:paraId="5C566EB0" w14:textId="77777777" w:rsidR="00981955" w:rsidRDefault="00981955" w:rsidP="0081059C">
            <w:pPr>
              <w:cnfStyle w:val="100000000000" w:firstRow="1" w:lastRow="0" w:firstColumn="0" w:lastColumn="0" w:oddVBand="0" w:evenVBand="0" w:oddHBand="0" w:evenHBand="0" w:firstRowFirstColumn="0" w:firstRowLastColumn="0" w:lastRowFirstColumn="0" w:lastRowLastColumn="0"/>
            </w:pPr>
            <w:r>
              <w:t>Goals</w:t>
            </w:r>
          </w:p>
        </w:tc>
      </w:tr>
      <w:tr w:rsidR="00981955" w14:paraId="23CEB0AF" w14:textId="77777777" w:rsidTr="0081059C">
        <w:trPr>
          <w:trHeight w:val="1001"/>
        </w:trPr>
        <w:tc>
          <w:tcPr>
            <w:cnfStyle w:val="000010000000" w:firstRow="0" w:lastRow="0" w:firstColumn="0" w:lastColumn="0" w:oddVBand="1" w:evenVBand="0" w:oddHBand="0" w:evenHBand="0" w:firstRowFirstColumn="0" w:firstRowLastColumn="0" w:lastRowFirstColumn="0" w:lastRowLastColumn="0"/>
            <w:tcW w:w="2374" w:type="dxa"/>
          </w:tcPr>
          <w:p w14:paraId="2EE100AD" w14:textId="77777777" w:rsidR="00981955" w:rsidRDefault="00981955" w:rsidP="0081059C">
            <w:r>
              <w:t xml:space="preserve">Administrator </w:t>
            </w:r>
          </w:p>
        </w:tc>
        <w:tc>
          <w:tcPr>
            <w:tcW w:w="7701" w:type="dxa"/>
          </w:tcPr>
          <w:p w14:paraId="08E3BCCD" w14:textId="77777777" w:rsidR="00981955" w:rsidRDefault="00981955" w:rsidP="0081059C">
            <w:pPr>
              <w:cnfStyle w:val="000000000000" w:firstRow="0" w:lastRow="0" w:firstColumn="0" w:lastColumn="0" w:oddVBand="0" w:evenVBand="0" w:oddHBand="0" w:evenHBand="0" w:firstRowFirstColumn="0" w:firstRowLastColumn="0" w:lastRowFirstColumn="0" w:lastRowLastColumn="0"/>
            </w:pPr>
            <w:r>
              <w:t xml:space="preserve">To manage quote pricing, override of expediate shipping and analyze statistics. </w:t>
            </w:r>
          </w:p>
        </w:tc>
      </w:tr>
      <w:tr w:rsidR="00981955" w14:paraId="4A4B47AD" w14:textId="77777777" w:rsidTr="0081059C">
        <w:trPr>
          <w:trHeight w:val="1001"/>
        </w:trPr>
        <w:tc>
          <w:tcPr>
            <w:cnfStyle w:val="000010000000" w:firstRow="0" w:lastRow="0" w:firstColumn="0" w:lastColumn="0" w:oddVBand="1" w:evenVBand="0" w:oddHBand="0" w:evenHBand="0" w:firstRowFirstColumn="0" w:firstRowLastColumn="0" w:lastRowFirstColumn="0" w:lastRowLastColumn="0"/>
            <w:tcW w:w="2374" w:type="dxa"/>
          </w:tcPr>
          <w:p w14:paraId="4B5CE37E" w14:textId="77777777" w:rsidR="00981955" w:rsidRDefault="00981955" w:rsidP="0081059C">
            <w:r>
              <w:t>Employee</w:t>
            </w:r>
          </w:p>
        </w:tc>
        <w:tc>
          <w:tcPr>
            <w:tcW w:w="7701" w:type="dxa"/>
          </w:tcPr>
          <w:p w14:paraId="45904246" w14:textId="77777777" w:rsidR="00981955" w:rsidRDefault="00981955" w:rsidP="0081059C">
            <w:pPr>
              <w:cnfStyle w:val="000000000000" w:firstRow="0" w:lastRow="0" w:firstColumn="0" w:lastColumn="0" w:oddVBand="0" w:evenVBand="0" w:oddHBand="0" w:evenHBand="0" w:firstRowFirstColumn="0" w:firstRowLastColumn="0" w:lastRowFirstColumn="0" w:lastRowLastColumn="0"/>
            </w:pPr>
            <w:r>
              <w:t xml:space="preserve">Handle day to day customer support in unison with system. Update system with completion of work from team to team. </w:t>
            </w:r>
          </w:p>
        </w:tc>
      </w:tr>
      <w:tr w:rsidR="00981955" w14:paraId="0838BBCD" w14:textId="77777777" w:rsidTr="0081059C">
        <w:trPr>
          <w:trHeight w:val="1001"/>
        </w:trPr>
        <w:tc>
          <w:tcPr>
            <w:cnfStyle w:val="000010000000" w:firstRow="0" w:lastRow="0" w:firstColumn="0" w:lastColumn="0" w:oddVBand="1" w:evenVBand="0" w:oddHBand="0" w:evenHBand="0" w:firstRowFirstColumn="0" w:firstRowLastColumn="0" w:lastRowFirstColumn="0" w:lastRowLastColumn="0"/>
            <w:tcW w:w="2374" w:type="dxa"/>
          </w:tcPr>
          <w:p w14:paraId="4509A64B" w14:textId="77777777" w:rsidR="00981955" w:rsidRDefault="00981955" w:rsidP="0081059C">
            <w:r>
              <w:t>User Interface</w:t>
            </w:r>
          </w:p>
        </w:tc>
        <w:tc>
          <w:tcPr>
            <w:tcW w:w="7701" w:type="dxa"/>
          </w:tcPr>
          <w:p w14:paraId="1E3D5B0C" w14:textId="77777777" w:rsidR="00981955" w:rsidRDefault="00981955" w:rsidP="0081059C">
            <w:pPr>
              <w:cnfStyle w:val="000000000000" w:firstRow="0" w:lastRow="0" w:firstColumn="0" w:lastColumn="0" w:oddVBand="0" w:evenVBand="0" w:oddHBand="0" w:evenHBand="0" w:firstRowFirstColumn="0" w:firstRowLastColumn="0" w:lastRowFirstColumn="0" w:lastRowLastColumn="0"/>
            </w:pPr>
            <w:r w:rsidRPr="00674862">
              <w:rPr>
                <w:rFonts w:cs="Arial"/>
                <w:color w:val="222222"/>
                <w:shd w:val="clear" w:color="auto" w:fill="FFFFFF"/>
              </w:rPr>
              <w:t>display open quotes and open orders by priority while not displaying any closed or completed quotes/orders</w:t>
            </w:r>
            <w:r w:rsidRPr="00674862">
              <w:t>,</w:t>
            </w:r>
            <w:r>
              <w:t xml:space="preserve"> view an orders precise location and which team has it, track teams and start/completion dates, and see if order is behind schedule.</w:t>
            </w:r>
          </w:p>
          <w:p w14:paraId="32DA9FFF" w14:textId="77777777" w:rsidR="00981955" w:rsidRDefault="00981955" w:rsidP="0081059C">
            <w:pPr>
              <w:cnfStyle w:val="000000000000" w:firstRow="0" w:lastRow="0" w:firstColumn="0" w:lastColumn="0" w:oddVBand="0" w:evenVBand="0" w:oddHBand="0" w:evenHBand="0" w:firstRowFirstColumn="0" w:firstRowLastColumn="0" w:lastRowFirstColumn="0" w:lastRowLastColumn="0"/>
            </w:pPr>
          </w:p>
        </w:tc>
      </w:tr>
      <w:tr w:rsidR="00981955" w14:paraId="57DBACE8" w14:textId="77777777" w:rsidTr="0081059C">
        <w:trPr>
          <w:trHeight w:val="1001"/>
        </w:trPr>
        <w:tc>
          <w:tcPr>
            <w:cnfStyle w:val="000010000000" w:firstRow="0" w:lastRow="0" w:firstColumn="0" w:lastColumn="0" w:oddVBand="1" w:evenVBand="0" w:oddHBand="0" w:evenHBand="0" w:firstRowFirstColumn="0" w:firstRowLastColumn="0" w:lastRowFirstColumn="0" w:lastRowLastColumn="0"/>
            <w:tcW w:w="2374" w:type="dxa"/>
          </w:tcPr>
          <w:p w14:paraId="038969DD" w14:textId="77777777" w:rsidR="00981955" w:rsidRDefault="00981955" w:rsidP="0081059C">
            <w:r>
              <w:t>Database</w:t>
            </w:r>
          </w:p>
        </w:tc>
        <w:tc>
          <w:tcPr>
            <w:tcW w:w="7701" w:type="dxa"/>
          </w:tcPr>
          <w:p w14:paraId="49AEF437" w14:textId="77777777" w:rsidR="00981955" w:rsidRDefault="00981955" w:rsidP="0081059C">
            <w:pPr>
              <w:cnfStyle w:val="000000000000" w:firstRow="0" w:lastRow="0" w:firstColumn="0" w:lastColumn="0" w:oddVBand="0" w:evenVBand="0" w:oddHBand="0" w:evenHBand="0" w:firstRowFirstColumn="0" w:firstRowLastColumn="0" w:lastRowFirstColumn="0" w:lastRowLastColumn="0"/>
            </w:pPr>
            <w:r>
              <w:t>Stores data for the system and help fulfill orders in accordance to prioritizing based on customer need.</w:t>
            </w:r>
          </w:p>
        </w:tc>
      </w:tr>
    </w:tbl>
    <w:p w14:paraId="218532B3" w14:textId="77777777" w:rsidR="00981955" w:rsidRDefault="00981955" w:rsidP="00981955">
      <w:pPr>
        <w:rPr>
          <w:b/>
          <w:bCs/>
          <w:i/>
          <w:iCs/>
          <w:color w:val="BC451B" w:themeColor="accent1"/>
          <w:sz w:val="28"/>
          <w:szCs w:val="28"/>
          <w:u w:val="single"/>
        </w:rPr>
      </w:pPr>
    </w:p>
    <w:p w14:paraId="0DF6BE85" w14:textId="77777777" w:rsidR="00981955" w:rsidRDefault="00981955" w:rsidP="00981955">
      <w:pPr>
        <w:rPr>
          <w:b/>
          <w:bCs/>
          <w:i/>
          <w:iCs/>
          <w:color w:val="BC451B" w:themeColor="accent1"/>
          <w:sz w:val="28"/>
          <w:szCs w:val="28"/>
          <w:u w:val="single"/>
        </w:rPr>
      </w:pPr>
    </w:p>
    <w:p w14:paraId="4DF79E5A" w14:textId="0D811082" w:rsidR="00981955" w:rsidRDefault="00981955" w:rsidP="00981955">
      <w:pPr>
        <w:rPr>
          <w:b/>
          <w:bCs/>
          <w:i/>
          <w:iCs/>
          <w:color w:val="BC451B" w:themeColor="accent1"/>
          <w:sz w:val="28"/>
          <w:szCs w:val="28"/>
          <w:u w:val="single"/>
        </w:rPr>
      </w:pPr>
    </w:p>
    <w:p w14:paraId="2B631602" w14:textId="77777777" w:rsidR="00981955" w:rsidRDefault="00981955" w:rsidP="00981955">
      <w:pPr>
        <w:rPr>
          <w:b/>
          <w:bCs/>
          <w:i/>
          <w:iCs/>
          <w:color w:val="BC451B" w:themeColor="accent1"/>
          <w:sz w:val="28"/>
          <w:szCs w:val="28"/>
          <w:u w:val="single"/>
        </w:rPr>
      </w:pPr>
    </w:p>
    <w:p w14:paraId="2F82B8B7" w14:textId="77777777" w:rsidR="00981955" w:rsidRDefault="00981955" w:rsidP="00981955">
      <w:pPr>
        <w:rPr>
          <w:b/>
          <w:bCs/>
          <w:i/>
          <w:iCs/>
          <w:color w:val="BC451B" w:themeColor="accent1"/>
          <w:sz w:val="28"/>
          <w:szCs w:val="28"/>
          <w:u w:val="single"/>
        </w:rPr>
      </w:pPr>
      <w:r>
        <w:rPr>
          <w:b/>
          <w:bCs/>
          <w:i/>
          <w:iCs/>
          <w:color w:val="BC451B" w:themeColor="accent1"/>
          <w:sz w:val="28"/>
          <w:szCs w:val="28"/>
          <w:u w:val="single"/>
        </w:rPr>
        <w:lastRenderedPageBreak/>
        <w:t>Use Cases</w:t>
      </w:r>
      <w:r w:rsidRPr="00527983">
        <w:rPr>
          <w:b/>
          <w:bCs/>
          <w:i/>
          <w:iCs/>
          <w:color w:val="BC451B" w:themeColor="accent1"/>
          <w:sz w:val="28"/>
          <w:szCs w:val="28"/>
          <w:u w:val="single"/>
        </w:rPr>
        <w:t>:</w:t>
      </w:r>
    </w:p>
    <w:p w14:paraId="44F50C09" w14:textId="77777777" w:rsidR="00981955" w:rsidRDefault="00981955" w:rsidP="00981955">
      <w:pPr>
        <w:rPr>
          <w:color w:val="BC451B" w:themeColor="accent1"/>
          <w:sz w:val="24"/>
          <w:szCs w:val="24"/>
        </w:rPr>
      </w:pPr>
    </w:p>
    <w:p w14:paraId="07DBA105" w14:textId="77777777" w:rsidR="00981955" w:rsidRDefault="00981955" w:rsidP="00981955">
      <w:pPr>
        <w:rPr>
          <w:color w:val="BC451B" w:themeColor="accent1"/>
          <w:sz w:val="24"/>
          <w:szCs w:val="24"/>
        </w:rPr>
      </w:pPr>
      <w:r w:rsidRPr="00A74727">
        <w:rPr>
          <w:color w:val="BC451B" w:themeColor="accent1"/>
          <w:sz w:val="24"/>
          <w:szCs w:val="24"/>
        </w:rPr>
        <w:t>Casual Description</w:t>
      </w:r>
      <w:r>
        <w:rPr>
          <w:color w:val="BC451B" w:themeColor="accent1"/>
          <w:sz w:val="24"/>
          <w:szCs w:val="24"/>
        </w:rPr>
        <w:t xml:space="preserve"> –</w:t>
      </w:r>
    </w:p>
    <w:p w14:paraId="0FBCF7F0" w14:textId="77777777" w:rsidR="00981955" w:rsidRPr="00440E2C" w:rsidRDefault="00981955" w:rsidP="00981955">
      <w:pPr>
        <w:rPr>
          <w:b/>
          <w:bCs/>
          <w:i/>
          <w:iCs/>
          <w:color w:val="BC451B" w:themeColor="accent1"/>
          <w:sz w:val="28"/>
          <w:szCs w:val="28"/>
          <w:u w:val="single"/>
        </w:rPr>
      </w:pPr>
    </w:p>
    <w:p w14:paraId="5F8071BA" w14:textId="77777777" w:rsidR="00981955" w:rsidRDefault="00981955" w:rsidP="00981955">
      <w:pPr>
        <w:rPr>
          <w:color w:val="000000" w:themeColor="text1"/>
        </w:rPr>
      </w:pPr>
      <w:r w:rsidRPr="0021116D">
        <w:rPr>
          <w:color w:val="000000" w:themeColor="text1"/>
        </w:rPr>
        <w:t>UC1: Register Account</w:t>
      </w:r>
      <w:r>
        <w:rPr>
          <w:color w:val="000000" w:themeColor="text1"/>
        </w:rPr>
        <w:t xml:space="preserve">: </w:t>
      </w:r>
    </w:p>
    <w:p w14:paraId="5D97C79B" w14:textId="77777777" w:rsidR="00981955" w:rsidRPr="00106235" w:rsidRDefault="00981955" w:rsidP="00981955">
      <w:pPr>
        <w:pStyle w:val="ListParagraph"/>
        <w:numPr>
          <w:ilvl w:val="0"/>
          <w:numId w:val="8"/>
        </w:numPr>
        <w:rPr>
          <w:color w:val="000000" w:themeColor="text1"/>
        </w:rPr>
      </w:pPr>
      <w:r w:rsidRPr="00106235">
        <w:rPr>
          <w:color w:val="000000" w:themeColor="text1"/>
        </w:rPr>
        <w:t>User creates an account to allow for quick access to quote needs. Requires user to create account over a network and provide information.</w:t>
      </w:r>
    </w:p>
    <w:p w14:paraId="22D179C0" w14:textId="77777777" w:rsidR="00981955" w:rsidRDefault="00981955" w:rsidP="00981955">
      <w:pPr>
        <w:rPr>
          <w:color w:val="000000" w:themeColor="text1"/>
        </w:rPr>
      </w:pPr>
      <w:r>
        <w:rPr>
          <w:color w:val="000000" w:themeColor="text1"/>
        </w:rPr>
        <w:t>UC2: Reserve Dates:</w:t>
      </w:r>
    </w:p>
    <w:p w14:paraId="59387891" w14:textId="77777777" w:rsidR="00981955" w:rsidRDefault="00981955" w:rsidP="00981955">
      <w:pPr>
        <w:pStyle w:val="ListParagraph"/>
        <w:numPr>
          <w:ilvl w:val="0"/>
          <w:numId w:val="8"/>
        </w:numPr>
        <w:rPr>
          <w:color w:val="000000" w:themeColor="text1"/>
        </w:rPr>
      </w:pPr>
      <w:r>
        <w:rPr>
          <w:color w:val="000000" w:themeColor="text1"/>
        </w:rPr>
        <w:t xml:space="preserve">Allows user to reserve dates based on customer date of need for completion. </w:t>
      </w:r>
    </w:p>
    <w:p w14:paraId="667626E5" w14:textId="77777777" w:rsidR="00981955" w:rsidRDefault="00981955" w:rsidP="00981955">
      <w:pPr>
        <w:rPr>
          <w:color w:val="000000" w:themeColor="text1"/>
        </w:rPr>
      </w:pPr>
      <w:r>
        <w:rPr>
          <w:color w:val="000000" w:themeColor="text1"/>
        </w:rPr>
        <w:t xml:space="preserve">UC3: Quotes: </w:t>
      </w:r>
    </w:p>
    <w:p w14:paraId="5DBEFF53" w14:textId="77777777" w:rsidR="00981955" w:rsidRPr="00115292" w:rsidRDefault="00981955" w:rsidP="00981955">
      <w:pPr>
        <w:pStyle w:val="ListParagraph"/>
        <w:numPr>
          <w:ilvl w:val="0"/>
          <w:numId w:val="8"/>
        </w:numPr>
        <w:rPr>
          <w:color w:val="000000" w:themeColor="text1"/>
        </w:rPr>
      </w:pPr>
      <w:r w:rsidRPr="00115292">
        <w:rPr>
          <w:color w:val="000000" w:themeColor="text1"/>
        </w:rPr>
        <w:t>Employees can view quote reports based on scheduling to prioritize workload.</w:t>
      </w:r>
    </w:p>
    <w:p w14:paraId="0355EEB8" w14:textId="77777777" w:rsidR="00981955" w:rsidRDefault="00981955" w:rsidP="00981955">
      <w:pPr>
        <w:rPr>
          <w:color w:val="000000" w:themeColor="text1"/>
        </w:rPr>
      </w:pPr>
      <w:r>
        <w:rPr>
          <w:color w:val="000000" w:themeColor="text1"/>
        </w:rPr>
        <w:t xml:space="preserve">UC4: Location: </w:t>
      </w:r>
    </w:p>
    <w:p w14:paraId="12B3BAF9" w14:textId="77777777" w:rsidR="00981955" w:rsidRPr="00115292" w:rsidRDefault="00981955" w:rsidP="00981955">
      <w:pPr>
        <w:pStyle w:val="ListParagraph"/>
        <w:numPr>
          <w:ilvl w:val="0"/>
          <w:numId w:val="8"/>
        </w:numPr>
        <w:rPr>
          <w:color w:val="000000" w:themeColor="text1"/>
        </w:rPr>
      </w:pPr>
      <w:r w:rsidRPr="00115292">
        <w:rPr>
          <w:color w:val="000000" w:themeColor="text1"/>
        </w:rPr>
        <w:t xml:space="preserve">User can view the orders precise location upon shipment from business. </w:t>
      </w:r>
    </w:p>
    <w:p w14:paraId="1418A9CB" w14:textId="77777777" w:rsidR="00981955" w:rsidRDefault="00981955" w:rsidP="00981955">
      <w:pPr>
        <w:rPr>
          <w:color w:val="000000" w:themeColor="text1"/>
        </w:rPr>
      </w:pPr>
      <w:r>
        <w:rPr>
          <w:color w:val="000000" w:themeColor="text1"/>
        </w:rPr>
        <w:t>UC5: Team:</w:t>
      </w:r>
    </w:p>
    <w:p w14:paraId="1136813A" w14:textId="77777777" w:rsidR="00981955" w:rsidRPr="00115292" w:rsidRDefault="00981955" w:rsidP="00981955">
      <w:pPr>
        <w:pStyle w:val="ListParagraph"/>
        <w:numPr>
          <w:ilvl w:val="0"/>
          <w:numId w:val="8"/>
        </w:numPr>
        <w:rPr>
          <w:color w:val="000000" w:themeColor="text1"/>
        </w:rPr>
      </w:pPr>
      <w:r w:rsidRPr="00115292">
        <w:rPr>
          <w:color w:val="000000" w:themeColor="text1"/>
        </w:rPr>
        <w:t>User can view which team is working on that said order. Furthermore, the viewing of the start and completion dates.</w:t>
      </w:r>
    </w:p>
    <w:p w14:paraId="7308558D" w14:textId="77777777" w:rsidR="00981955" w:rsidRDefault="00981955" w:rsidP="00981955">
      <w:pPr>
        <w:rPr>
          <w:color w:val="000000" w:themeColor="text1"/>
        </w:rPr>
      </w:pPr>
      <w:r>
        <w:rPr>
          <w:color w:val="000000" w:themeColor="text1"/>
        </w:rPr>
        <w:t xml:space="preserve">UC6: Behind Schedule: </w:t>
      </w:r>
    </w:p>
    <w:p w14:paraId="21C6E701" w14:textId="77777777" w:rsidR="00981955" w:rsidRPr="00914ABE" w:rsidRDefault="00981955" w:rsidP="00981955">
      <w:pPr>
        <w:pStyle w:val="ListParagraph"/>
        <w:numPr>
          <w:ilvl w:val="0"/>
          <w:numId w:val="8"/>
        </w:numPr>
        <w:rPr>
          <w:color w:val="000000" w:themeColor="text1"/>
        </w:rPr>
      </w:pPr>
      <w:r w:rsidRPr="00115292">
        <w:rPr>
          <w:color w:val="000000" w:themeColor="text1"/>
        </w:rPr>
        <w:t xml:space="preserve">User can visually see if an order is behind schedule; this being while completing that said quote or during the shipment process. </w:t>
      </w:r>
    </w:p>
    <w:p w14:paraId="2488FD83" w14:textId="77777777" w:rsidR="00981955" w:rsidRDefault="00981955" w:rsidP="00981955">
      <w:pPr>
        <w:rPr>
          <w:color w:val="BC451B" w:themeColor="accent1"/>
          <w:sz w:val="24"/>
          <w:szCs w:val="24"/>
        </w:rPr>
      </w:pPr>
    </w:p>
    <w:p w14:paraId="6698D0AD" w14:textId="1DC4DE18" w:rsidR="00981955" w:rsidRDefault="00981955" w:rsidP="00981955">
      <w:pPr>
        <w:rPr>
          <w:color w:val="BC451B" w:themeColor="accent1"/>
          <w:sz w:val="24"/>
          <w:szCs w:val="24"/>
        </w:rPr>
      </w:pPr>
      <w:r>
        <w:rPr>
          <w:color w:val="BC451B" w:themeColor="accent1"/>
          <w:sz w:val="24"/>
          <w:szCs w:val="24"/>
        </w:rPr>
        <w:t>Fully Dress Description –</w:t>
      </w:r>
    </w:p>
    <w:p w14:paraId="0F8A6959" w14:textId="77777777" w:rsidR="00981955" w:rsidRDefault="00981955" w:rsidP="00981955">
      <w:pPr>
        <w:rPr>
          <w:color w:val="BC451B" w:themeColor="accent1"/>
          <w:sz w:val="24"/>
          <w:szCs w:val="24"/>
        </w:rPr>
      </w:pPr>
    </w:p>
    <w:p w14:paraId="4BF82F68" w14:textId="77777777" w:rsidR="00981955" w:rsidRPr="00196DA3" w:rsidRDefault="00981955" w:rsidP="00981955">
      <w:pPr>
        <w:rPr>
          <w:color w:val="000000" w:themeColor="text1"/>
        </w:rPr>
      </w:pPr>
      <w:r w:rsidRPr="00196DA3">
        <w:rPr>
          <w:color w:val="000000" w:themeColor="text1"/>
        </w:rPr>
        <w:t>*Use Case 1: Register Account</w:t>
      </w:r>
    </w:p>
    <w:p w14:paraId="0B3F8BD7" w14:textId="20000468" w:rsidR="00981955" w:rsidRPr="00C8562F" w:rsidRDefault="00981955" w:rsidP="00981955">
      <w:pPr>
        <w:rPr>
          <w:color w:val="000000" w:themeColor="text1"/>
        </w:rPr>
      </w:pPr>
      <w:r w:rsidRPr="00196DA3">
        <w:rPr>
          <w:color w:val="000000" w:themeColor="text1"/>
        </w:rPr>
        <w:tab/>
      </w:r>
      <w:r w:rsidRPr="009C5DDD">
        <w:rPr>
          <w:b/>
          <w:bCs/>
          <w:color w:val="000000" w:themeColor="text1"/>
          <w:u w:val="single"/>
        </w:rPr>
        <w:t>Primary Actor</w:t>
      </w:r>
      <w:r>
        <w:rPr>
          <w:b/>
          <w:bCs/>
          <w:color w:val="000000" w:themeColor="text1"/>
          <w:u w:val="single"/>
        </w:rPr>
        <w:t>:</w:t>
      </w:r>
      <w:r>
        <w:rPr>
          <w:color w:val="000000" w:themeColor="text1"/>
        </w:rPr>
        <w:tab/>
      </w:r>
      <w:r>
        <w:rPr>
          <w:color w:val="000000" w:themeColor="text1"/>
        </w:rPr>
        <w:tab/>
        <w:t>User</w:t>
      </w:r>
      <w:r w:rsidR="00B61C5E">
        <w:rPr>
          <w:color w:val="000000" w:themeColor="text1"/>
        </w:rPr>
        <w:t>, System</w:t>
      </w:r>
    </w:p>
    <w:p w14:paraId="1FE46F87" w14:textId="77777777" w:rsidR="00981955" w:rsidRPr="00AD7D11" w:rsidRDefault="00981955" w:rsidP="00981955">
      <w:pPr>
        <w:rPr>
          <w:color w:val="000000" w:themeColor="text1"/>
        </w:rPr>
      </w:pPr>
      <w:r w:rsidRPr="009C5DDD">
        <w:rPr>
          <w:b/>
          <w:bCs/>
          <w:color w:val="000000" w:themeColor="text1"/>
        </w:rPr>
        <w:tab/>
      </w:r>
      <w:r w:rsidRPr="009C5DDD">
        <w:rPr>
          <w:b/>
          <w:bCs/>
          <w:color w:val="000000" w:themeColor="text1"/>
          <w:u w:val="single"/>
        </w:rPr>
        <w:t>Goal:</w:t>
      </w:r>
      <w:r>
        <w:rPr>
          <w:color w:val="000000" w:themeColor="text1"/>
        </w:rPr>
        <w:tab/>
      </w:r>
      <w:r>
        <w:rPr>
          <w:color w:val="000000" w:themeColor="text1"/>
        </w:rPr>
        <w:tab/>
      </w:r>
      <w:r>
        <w:rPr>
          <w:color w:val="000000" w:themeColor="text1"/>
        </w:rPr>
        <w:tab/>
      </w:r>
      <w:r>
        <w:rPr>
          <w:color w:val="000000" w:themeColor="text1"/>
        </w:rPr>
        <w:tab/>
        <w:t>To allow users to create an account.</w:t>
      </w:r>
    </w:p>
    <w:p w14:paraId="19975F45" w14:textId="77777777" w:rsidR="00981955" w:rsidRPr="00DF540D" w:rsidRDefault="00981955" w:rsidP="00981955">
      <w:pPr>
        <w:rPr>
          <w:color w:val="000000" w:themeColor="text1"/>
        </w:rPr>
      </w:pPr>
      <w:r w:rsidRPr="009C5DDD">
        <w:rPr>
          <w:b/>
          <w:bCs/>
          <w:color w:val="000000" w:themeColor="text1"/>
        </w:rPr>
        <w:tab/>
      </w:r>
      <w:r w:rsidRPr="009C5DDD">
        <w:rPr>
          <w:b/>
          <w:bCs/>
          <w:color w:val="000000" w:themeColor="text1"/>
          <w:u w:val="single"/>
        </w:rPr>
        <w:t>Stakeholders:</w:t>
      </w:r>
      <w:r>
        <w:rPr>
          <w:color w:val="000000" w:themeColor="text1"/>
        </w:rPr>
        <w:tab/>
      </w:r>
      <w:r>
        <w:rPr>
          <w:color w:val="000000" w:themeColor="text1"/>
        </w:rPr>
        <w:tab/>
      </w:r>
      <w:r>
        <w:rPr>
          <w:color w:val="000000" w:themeColor="text1"/>
        </w:rPr>
        <w:tab/>
        <w:t>System, Database</w:t>
      </w:r>
    </w:p>
    <w:p w14:paraId="5F2E89A5" w14:textId="77777777" w:rsidR="00981955" w:rsidRDefault="00981955" w:rsidP="00981955">
      <w:pPr>
        <w:ind w:left="720" w:hanging="720"/>
        <w:rPr>
          <w:color w:val="000000" w:themeColor="text1"/>
        </w:rPr>
      </w:pPr>
      <w:r w:rsidRPr="009C5DDD">
        <w:rPr>
          <w:b/>
          <w:bCs/>
          <w:color w:val="000000" w:themeColor="text1"/>
        </w:rPr>
        <w:tab/>
      </w:r>
      <w:r w:rsidRPr="009C5DDD">
        <w:rPr>
          <w:b/>
          <w:bCs/>
          <w:color w:val="000000" w:themeColor="text1"/>
          <w:u w:val="single"/>
        </w:rPr>
        <w:t>Precondition:</w:t>
      </w:r>
      <w:r>
        <w:rPr>
          <w:color w:val="000000" w:themeColor="text1"/>
        </w:rPr>
        <w:tab/>
      </w:r>
      <w:r>
        <w:rPr>
          <w:color w:val="000000" w:themeColor="text1"/>
        </w:rPr>
        <w:tab/>
      </w:r>
      <w:r>
        <w:rPr>
          <w:color w:val="000000" w:themeColor="text1"/>
        </w:rPr>
        <w:tab/>
        <w:t xml:space="preserve">System will request the required information needed from the </w:t>
      </w:r>
    </w:p>
    <w:p w14:paraId="176365E5" w14:textId="77777777" w:rsidR="00981955" w:rsidRPr="00D40849" w:rsidRDefault="00981955" w:rsidP="00981955">
      <w:pPr>
        <w:ind w:left="2880" w:firstLine="720"/>
        <w:rPr>
          <w:color w:val="000000" w:themeColor="text1"/>
        </w:rPr>
      </w:pPr>
      <w:r>
        <w:rPr>
          <w:color w:val="000000" w:themeColor="text1"/>
        </w:rPr>
        <w:lastRenderedPageBreak/>
        <w:t>customer</w:t>
      </w:r>
    </w:p>
    <w:p w14:paraId="5B48CBB2" w14:textId="662A442D" w:rsidR="00981955" w:rsidRDefault="00981955" w:rsidP="00981955">
      <w:pPr>
        <w:rPr>
          <w:color w:val="000000" w:themeColor="text1"/>
        </w:rPr>
      </w:pPr>
      <w:r w:rsidRPr="009C5DDD">
        <w:rPr>
          <w:b/>
          <w:bCs/>
          <w:color w:val="000000" w:themeColor="text1"/>
        </w:rPr>
        <w:tab/>
      </w:r>
      <w:r w:rsidRPr="009C5DDD">
        <w:rPr>
          <w:b/>
          <w:bCs/>
          <w:color w:val="000000" w:themeColor="text1"/>
          <w:u w:val="single"/>
        </w:rPr>
        <w:t>Post Condition:</w:t>
      </w:r>
      <w:r>
        <w:rPr>
          <w:color w:val="000000" w:themeColor="text1"/>
        </w:rPr>
        <w:tab/>
      </w:r>
      <w:r>
        <w:rPr>
          <w:color w:val="000000" w:themeColor="text1"/>
        </w:rPr>
        <w:tab/>
        <w:t xml:space="preserve">The customer’s account will then be stored within the </w:t>
      </w:r>
    </w:p>
    <w:p w14:paraId="12BB4CC6" w14:textId="77777777" w:rsidR="00981955" w:rsidRPr="0008598B" w:rsidRDefault="00981955" w:rsidP="00981955">
      <w:pPr>
        <w:ind w:left="2880" w:firstLine="720"/>
        <w:rPr>
          <w:color w:val="000000" w:themeColor="text1"/>
        </w:rPr>
      </w:pPr>
      <w:r>
        <w:rPr>
          <w:color w:val="000000" w:themeColor="text1"/>
        </w:rPr>
        <w:t>database.</w:t>
      </w:r>
    </w:p>
    <w:p w14:paraId="367D0AFE" w14:textId="77777777" w:rsidR="00981955" w:rsidRDefault="00981955" w:rsidP="00981955">
      <w:pPr>
        <w:rPr>
          <w:color w:val="000000" w:themeColor="text1"/>
        </w:rPr>
      </w:pPr>
      <w:r w:rsidRPr="009C5DDD">
        <w:rPr>
          <w:b/>
          <w:bCs/>
          <w:color w:val="000000" w:themeColor="text1"/>
        </w:rPr>
        <w:tab/>
      </w:r>
      <w:r w:rsidRPr="009C5DDD">
        <w:rPr>
          <w:b/>
          <w:bCs/>
          <w:color w:val="000000" w:themeColor="text1"/>
          <w:u w:val="single"/>
        </w:rPr>
        <w:t>Main Success Scenario:</w:t>
      </w:r>
      <w:r>
        <w:rPr>
          <w:color w:val="000000" w:themeColor="text1"/>
        </w:rPr>
        <w:tab/>
      </w:r>
    </w:p>
    <w:p w14:paraId="761B7B8D" w14:textId="77777777" w:rsidR="00981955" w:rsidRPr="00BF69B8" w:rsidRDefault="00981955" w:rsidP="00981955">
      <w:pPr>
        <w:pStyle w:val="ListParagraph"/>
        <w:numPr>
          <w:ilvl w:val="0"/>
          <w:numId w:val="9"/>
        </w:numPr>
        <w:rPr>
          <w:color w:val="000000" w:themeColor="text1"/>
        </w:rPr>
      </w:pPr>
      <w:r>
        <w:rPr>
          <w:color w:val="000000" w:themeColor="text1"/>
        </w:rPr>
        <w:t xml:space="preserve">Customer goes to the website and chooses the “Register” </w:t>
      </w:r>
      <w:r w:rsidRPr="00BF69B8">
        <w:rPr>
          <w:color w:val="000000" w:themeColor="text1"/>
        </w:rPr>
        <w:t>option.</w:t>
      </w:r>
    </w:p>
    <w:p w14:paraId="175FC2CA" w14:textId="77777777" w:rsidR="00981955" w:rsidRDefault="00981955" w:rsidP="00981955">
      <w:pPr>
        <w:pStyle w:val="ListParagraph"/>
        <w:numPr>
          <w:ilvl w:val="0"/>
          <w:numId w:val="9"/>
        </w:numPr>
        <w:rPr>
          <w:color w:val="000000" w:themeColor="text1"/>
        </w:rPr>
      </w:pPr>
      <w:r>
        <w:rPr>
          <w:color w:val="000000" w:themeColor="text1"/>
        </w:rPr>
        <w:t>The system then returns the page that states the needed information required.</w:t>
      </w:r>
    </w:p>
    <w:p w14:paraId="4FC08EE2" w14:textId="77777777" w:rsidR="00981955" w:rsidRDefault="00981955" w:rsidP="00981955">
      <w:pPr>
        <w:pStyle w:val="ListParagraph"/>
        <w:numPr>
          <w:ilvl w:val="0"/>
          <w:numId w:val="9"/>
        </w:numPr>
        <w:rPr>
          <w:color w:val="000000" w:themeColor="text1"/>
        </w:rPr>
      </w:pPr>
      <w:r>
        <w:rPr>
          <w:color w:val="000000" w:themeColor="text1"/>
        </w:rPr>
        <w:t>The customer then fills out the required fields of entry.</w:t>
      </w:r>
    </w:p>
    <w:p w14:paraId="2936433A" w14:textId="77777777" w:rsidR="00981955" w:rsidRDefault="00981955" w:rsidP="00981955">
      <w:pPr>
        <w:pStyle w:val="ListParagraph"/>
        <w:numPr>
          <w:ilvl w:val="0"/>
          <w:numId w:val="9"/>
        </w:numPr>
        <w:rPr>
          <w:color w:val="000000" w:themeColor="text1"/>
        </w:rPr>
      </w:pPr>
      <w:r>
        <w:rPr>
          <w:color w:val="000000" w:themeColor="text1"/>
        </w:rPr>
        <w:t xml:space="preserve">The system takes in the information to verify it. </w:t>
      </w:r>
    </w:p>
    <w:p w14:paraId="21BDDAB8" w14:textId="77777777" w:rsidR="00981955" w:rsidRPr="00F3255A" w:rsidRDefault="00981955" w:rsidP="00981955">
      <w:pPr>
        <w:pStyle w:val="ListParagraph"/>
        <w:rPr>
          <w:color w:val="000000" w:themeColor="text1"/>
        </w:rPr>
      </w:pPr>
      <w:r>
        <w:rPr>
          <w:color w:val="000000" w:themeColor="text1"/>
        </w:rPr>
        <w:t xml:space="preserve">If not valid, move back to 3. </w:t>
      </w:r>
      <w:r w:rsidRPr="00F3255A">
        <w:rPr>
          <w:color w:val="000000" w:themeColor="text1"/>
        </w:rPr>
        <w:t>If valid, continue.</w:t>
      </w:r>
    </w:p>
    <w:p w14:paraId="0B7C85BC" w14:textId="77777777" w:rsidR="00981955" w:rsidRPr="005B10B0" w:rsidRDefault="00981955" w:rsidP="00981955">
      <w:pPr>
        <w:pStyle w:val="ListParagraph"/>
        <w:numPr>
          <w:ilvl w:val="0"/>
          <w:numId w:val="9"/>
        </w:numPr>
        <w:rPr>
          <w:color w:val="000000" w:themeColor="text1"/>
        </w:rPr>
      </w:pPr>
      <w:r>
        <w:rPr>
          <w:color w:val="000000" w:themeColor="text1"/>
        </w:rPr>
        <w:t>Information is stored in the database.</w:t>
      </w:r>
    </w:p>
    <w:p w14:paraId="43233C50" w14:textId="77777777" w:rsidR="00981955" w:rsidRDefault="00981955" w:rsidP="00981955">
      <w:pPr>
        <w:rPr>
          <w:color w:val="000000" w:themeColor="text1"/>
        </w:rPr>
      </w:pPr>
    </w:p>
    <w:p w14:paraId="39CD99B0" w14:textId="77777777" w:rsidR="00981955" w:rsidRDefault="00981955" w:rsidP="00981955">
      <w:pPr>
        <w:rPr>
          <w:color w:val="000000" w:themeColor="text1"/>
        </w:rPr>
      </w:pPr>
    </w:p>
    <w:p w14:paraId="1F8DB980" w14:textId="77777777" w:rsidR="00981955" w:rsidRPr="00196DA3" w:rsidRDefault="00981955" w:rsidP="00981955">
      <w:pPr>
        <w:rPr>
          <w:color w:val="000000" w:themeColor="text1"/>
        </w:rPr>
      </w:pPr>
      <w:r w:rsidRPr="00196DA3">
        <w:rPr>
          <w:color w:val="000000" w:themeColor="text1"/>
        </w:rPr>
        <w:t xml:space="preserve">*Use Case </w:t>
      </w:r>
      <w:r>
        <w:rPr>
          <w:color w:val="000000" w:themeColor="text1"/>
        </w:rPr>
        <w:t>2</w:t>
      </w:r>
      <w:r w:rsidRPr="00196DA3">
        <w:rPr>
          <w:color w:val="000000" w:themeColor="text1"/>
        </w:rPr>
        <w:t xml:space="preserve">: </w:t>
      </w:r>
      <w:r>
        <w:rPr>
          <w:color w:val="000000" w:themeColor="text1"/>
        </w:rPr>
        <w:t>Reserve Dates</w:t>
      </w:r>
    </w:p>
    <w:p w14:paraId="1B121EB2" w14:textId="7E79502B" w:rsidR="00981955" w:rsidRPr="001B02B8" w:rsidRDefault="00981955" w:rsidP="00981955">
      <w:pPr>
        <w:rPr>
          <w:color w:val="000000" w:themeColor="text1"/>
        </w:rPr>
      </w:pPr>
      <w:r w:rsidRPr="00196DA3">
        <w:rPr>
          <w:color w:val="000000" w:themeColor="text1"/>
        </w:rPr>
        <w:tab/>
      </w:r>
      <w:r w:rsidRPr="009C5DDD">
        <w:rPr>
          <w:b/>
          <w:bCs/>
          <w:color w:val="000000" w:themeColor="text1"/>
          <w:u w:val="single"/>
        </w:rPr>
        <w:t>Primary Actor:</w:t>
      </w:r>
      <w:r>
        <w:rPr>
          <w:color w:val="000000" w:themeColor="text1"/>
        </w:rPr>
        <w:tab/>
      </w:r>
      <w:r>
        <w:rPr>
          <w:color w:val="000000" w:themeColor="text1"/>
        </w:rPr>
        <w:tab/>
        <w:t>User</w:t>
      </w:r>
      <w:r w:rsidR="009832A2">
        <w:rPr>
          <w:color w:val="000000" w:themeColor="text1"/>
        </w:rPr>
        <w:t>, Database</w:t>
      </w:r>
    </w:p>
    <w:p w14:paraId="2130592C" w14:textId="77777777" w:rsidR="00981955" w:rsidRPr="007A0FE9" w:rsidRDefault="00981955" w:rsidP="00981955">
      <w:pPr>
        <w:rPr>
          <w:color w:val="000000" w:themeColor="text1"/>
        </w:rPr>
      </w:pPr>
      <w:r w:rsidRPr="009C5DDD">
        <w:rPr>
          <w:b/>
          <w:bCs/>
          <w:color w:val="000000" w:themeColor="text1"/>
        </w:rPr>
        <w:tab/>
      </w:r>
      <w:r w:rsidRPr="009C5DDD">
        <w:rPr>
          <w:b/>
          <w:bCs/>
          <w:color w:val="000000" w:themeColor="text1"/>
          <w:u w:val="single"/>
        </w:rPr>
        <w:t>Goal:</w:t>
      </w:r>
      <w:r>
        <w:rPr>
          <w:color w:val="000000" w:themeColor="text1"/>
        </w:rPr>
        <w:tab/>
      </w:r>
      <w:r>
        <w:rPr>
          <w:color w:val="000000" w:themeColor="text1"/>
        </w:rPr>
        <w:tab/>
      </w:r>
      <w:r>
        <w:rPr>
          <w:color w:val="000000" w:themeColor="text1"/>
        </w:rPr>
        <w:tab/>
      </w:r>
      <w:r>
        <w:rPr>
          <w:color w:val="000000" w:themeColor="text1"/>
        </w:rPr>
        <w:tab/>
        <w:t>To successfully reserve needed dates for customer.</w:t>
      </w:r>
    </w:p>
    <w:p w14:paraId="56D9C3E6" w14:textId="77777777" w:rsidR="00981955" w:rsidRPr="00BD782F" w:rsidRDefault="00981955" w:rsidP="00981955">
      <w:pPr>
        <w:rPr>
          <w:color w:val="000000" w:themeColor="text1"/>
        </w:rPr>
      </w:pPr>
      <w:r w:rsidRPr="009C5DDD">
        <w:rPr>
          <w:b/>
          <w:bCs/>
          <w:color w:val="000000" w:themeColor="text1"/>
        </w:rPr>
        <w:tab/>
      </w:r>
      <w:r w:rsidRPr="009C5DDD">
        <w:rPr>
          <w:b/>
          <w:bCs/>
          <w:color w:val="000000" w:themeColor="text1"/>
          <w:u w:val="single"/>
        </w:rPr>
        <w:t>Stakeholders:</w:t>
      </w:r>
      <w:r>
        <w:rPr>
          <w:color w:val="000000" w:themeColor="text1"/>
        </w:rPr>
        <w:tab/>
      </w:r>
      <w:r>
        <w:rPr>
          <w:color w:val="000000" w:themeColor="text1"/>
        </w:rPr>
        <w:tab/>
      </w:r>
      <w:r>
        <w:rPr>
          <w:color w:val="000000" w:themeColor="text1"/>
        </w:rPr>
        <w:tab/>
        <w:t>User Interface, Database</w:t>
      </w:r>
    </w:p>
    <w:p w14:paraId="7B3D435D" w14:textId="77777777" w:rsidR="00981955" w:rsidRDefault="00981955" w:rsidP="00981955">
      <w:pPr>
        <w:ind w:left="720" w:hanging="720"/>
        <w:rPr>
          <w:color w:val="000000" w:themeColor="text1"/>
        </w:rPr>
      </w:pPr>
      <w:r w:rsidRPr="009C5DDD">
        <w:rPr>
          <w:b/>
          <w:bCs/>
          <w:color w:val="000000" w:themeColor="text1"/>
        </w:rPr>
        <w:tab/>
      </w:r>
      <w:r w:rsidRPr="009C5DDD">
        <w:rPr>
          <w:b/>
          <w:bCs/>
          <w:color w:val="000000" w:themeColor="text1"/>
          <w:u w:val="single"/>
        </w:rPr>
        <w:t>Precondition:</w:t>
      </w:r>
      <w:r>
        <w:rPr>
          <w:color w:val="000000" w:themeColor="text1"/>
        </w:rPr>
        <w:tab/>
      </w:r>
      <w:r>
        <w:rPr>
          <w:color w:val="000000" w:themeColor="text1"/>
        </w:rPr>
        <w:tab/>
      </w:r>
      <w:r>
        <w:rPr>
          <w:color w:val="000000" w:themeColor="text1"/>
        </w:rPr>
        <w:tab/>
        <w:t xml:space="preserve">The user should be logged into their account at this time. The </w:t>
      </w:r>
    </w:p>
    <w:p w14:paraId="784E4DCE" w14:textId="77777777" w:rsidR="00981955" w:rsidRDefault="00981955" w:rsidP="00981955">
      <w:pPr>
        <w:ind w:left="3600"/>
        <w:rPr>
          <w:color w:val="000000" w:themeColor="text1"/>
        </w:rPr>
      </w:pPr>
      <w:r>
        <w:rPr>
          <w:color w:val="000000" w:themeColor="text1"/>
        </w:rPr>
        <w:t xml:space="preserve">system will then prompt the user for the reserved dates </w:t>
      </w:r>
    </w:p>
    <w:p w14:paraId="6F0BBDF6" w14:textId="77777777" w:rsidR="00981955" w:rsidRPr="00D92800" w:rsidRDefault="00981955" w:rsidP="00981955">
      <w:pPr>
        <w:ind w:left="3600"/>
        <w:rPr>
          <w:color w:val="000000" w:themeColor="text1"/>
        </w:rPr>
      </w:pPr>
      <w:r>
        <w:rPr>
          <w:color w:val="000000" w:themeColor="text1"/>
        </w:rPr>
        <w:t>needed.</w:t>
      </w:r>
    </w:p>
    <w:p w14:paraId="30837663" w14:textId="77777777" w:rsidR="00981955" w:rsidRDefault="00981955" w:rsidP="00981955">
      <w:pPr>
        <w:rPr>
          <w:color w:val="000000" w:themeColor="text1"/>
        </w:rPr>
      </w:pPr>
      <w:r w:rsidRPr="009C5DDD">
        <w:rPr>
          <w:b/>
          <w:bCs/>
          <w:color w:val="000000" w:themeColor="text1"/>
        </w:rPr>
        <w:tab/>
      </w:r>
      <w:r w:rsidRPr="009C5DDD">
        <w:rPr>
          <w:b/>
          <w:bCs/>
          <w:color w:val="000000" w:themeColor="text1"/>
          <w:u w:val="single"/>
        </w:rPr>
        <w:t>Post Condition:</w:t>
      </w:r>
      <w:r>
        <w:rPr>
          <w:color w:val="000000" w:themeColor="text1"/>
        </w:rPr>
        <w:tab/>
      </w:r>
      <w:r>
        <w:rPr>
          <w:color w:val="000000" w:themeColor="text1"/>
        </w:rPr>
        <w:tab/>
        <w:t xml:space="preserve">The system will put the requested reserved dates into the </w:t>
      </w:r>
    </w:p>
    <w:p w14:paraId="3E617CB8" w14:textId="77777777" w:rsidR="00981955" w:rsidRPr="002B4481" w:rsidRDefault="00981955" w:rsidP="00981955">
      <w:pPr>
        <w:ind w:left="2880" w:firstLine="720"/>
        <w:rPr>
          <w:color w:val="000000" w:themeColor="text1"/>
        </w:rPr>
      </w:pPr>
      <w:r>
        <w:rPr>
          <w:color w:val="000000" w:themeColor="text1"/>
        </w:rPr>
        <w:t>database.</w:t>
      </w:r>
    </w:p>
    <w:p w14:paraId="3CFA86FF" w14:textId="77777777" w:rsidR="00981955" w:rsidRDefault="00981955" w:rsidP="00981955">
      <w:pPr>
        <w:rPr>
          <w:b/>
          <w:bCs/>
          <w:color w:val="000000" w:themeColor="text1"/>
          <w:u w:val="single"/>
        </w:rPr>
      </w:pPr>
      <w:r w:rsidRPr="009C5DDD">
        <w:rPr>
          <w:b/>
          <w:bCs/>
          <w:color w:val="000000" w:themeColor="text1"/>
        </w:rPr>
        <w:tab/>
      </w:r>
      <w:r w:rsidRPr="009C5DDD">
        <w:rPr>
          <w:b/>
          <w:bCs/>
          <w:color w:val="000000" w:themeColor="text1"/>
          <w:u w:val="single"/>
        </w:rPr>
        <w:t>Main Success Scenario:</w:t>
      </w:r>
    </w:p>
    <w:p w14:paraId="7219AA8B" w14:textId="77777777" w:rsidR="00981955" w:rsidRPr="00873961" w:rsidRDefault="00981955" w:rsidP="00981955">
      <w:pPr>
        <w:pStyle w:val="ListParagraph"/>
        <w:numPr>
          <w:ilvl w:val="0"/>
          <w:numId w:val="10"/>
        </w:numPr>
        <w:rPr>
          <w:b/>
          <w:bCs/>
          <w:color w:val="000000" w:themeColor="text1"/>
          <w:u w:val="single"/>
        </w:rPr>
      </w:pPr>
      <w:r>
        <w:rPr>
          <w:color w:val="000000" w:themeColor="text1"/>
        </w:rPr>
        <w:t>User enters the dates based on need of completion.</w:t>
      </w:r>
    </w:p>
    <w:p w14:paraId="5DB08264" w14:textId="77777777" w:rsidR="00981955" w:rsidRPr="0060014C" w:rsidRDefault="00981955" w:rsidP="00981955">
      <w:pPr>
        <w:pStyle w:val="ListParagraph"/>
        <w:numPr>
          <w:ilvl w:val="0"/>
          <w:numId w:val="10"/>
        </w:numPr>
        <w:rPr>
          <w:b/>
          <w:bCs/>
          <w:color w:val="000000" w:themeColor="text1"/>
          <w:u w:val="single"/>
        </w:rPr>
      </w:pPr>
      <w:r>
        <w:rPr>
          <w:color w:val="000000" w:themeColor="text1"/>
        </w:rPr>
        <w:t>System will confirm the reservation date time for completion.</w:t>
      </w:r>
    </w:p>
    <w:p w14:paraId="578725BF" w14:textId="77777777" w:rsidR="00981955" w:rsidRPr="00F91C43" w:rsidRDefault="00981955" w:rsidP="00981955">
      <w:pPr>
        <w:pStyle w:val="ListParagraph"/>
        <w:numPr>
          <w:ilvl w:val="0"/>
          <w:numId w:val="10"/>
        </w:numPr>
        <w:rPr>
          <w:b/>
          <w:bCs/>
          <w:color w:val="000000" w:themeColor="text1"/>
          <w:u w:val="single"/>
        </w:rPr>
      </w:pPr>
      <w:r>
        <w:rPr>
          <w:color w:val="000000" w:themeColor="text1"/>
        </w:rPr>
        <w:t xml:space="preserve">The system will then direct the user to a page which displays the reservation has been confirmed for the customer. </w:t>
      </w:r>
    </w:p>
    <w:p w14:paraId="76BFEE0B" w14:textId="77777777" w:rsidR="00981955" w:rsidRDefault="00981955" w:rsidP="00981955">
      <w:pPr>
        <w:rPr>
          <w:b/>
          <w:bCs/>
          <w:color w:val="000000" w:themeColor="text1"/>
          <w:u w:val="single"/>
        </w:rPr>
      </w:pPr>
    </w:p>
    <w:p w14:paraId="3C1C1E26" w14:textId="77777777" w:rsidR="00981955" w:rsidRDefault="00981955" w:rsidP="00981955">
      <w:pPr>
        <w:rPr>
          <w:b/>
          <w:bCs/>
          <w:color w:val="000000" w:themeColor="text1"/>
          <w:u w:val="single"/>
        </w:rPr>
      </w:pPr>
    </w:p>
    <w:p w14:paraId="1DBD5EEA" w14:textId="77777777" w:rsidR="00981955" w:rsidRDefault="00981955" w:rsidP="00981955">
      <w:pPr>
        <w:rPr>
          <w:b/>
          <w:bCs/>
          <w:color w:val="000000" w:themeColor="text1"/>
          <w:u w:val="single"/>
        </w:rPr>
      </w:pPr>
    </w:p>
    <w:p w14:paraId="04EEF8F3" w14:textId="77777777" w:rsidR="00981955" w:rsidRDefault="00981955" w:rsidP="00981955">
      <w:pPr>
        <w:rPr>
          <w:b/>
          <w:bCs/>
          <w:color w:val="000000" w:themeColor="text1"/>
          <w:u w:val="single"/>
        </w:rPr>
      </w:pPr>
    </w:p>
    <w:p w14:paraId="5ED12FC2" w14:textId="77777777" w:rsidR="00981955" w:rsidRPr="00196DA3" w:rsidRDefault="00981955" w:rsidP="00981955">
      <w:pPr>
        <w:rPr>
          <w:color w:val="000000" w:themeColor="text1"/>
        </w:rPr>
      </w:pPr>
      <w:r w:rsidRPr="00196DA3">
        <w:rPr>
          <w:color w:val="000000" w:themeColor="text1"/>
        </w:rPr>
        <w:t xml:space="preserve">*Use Case </w:t>
      </w:r>
      <w:r>
        <w:rPr>
          <w:color w:val="000000" w:themeColor="text1"/>
        </w:rPr>
        <w:t>3</w:t>
      </w:r>
      <w:r w:rsidRPr="00196DA3">
        <w:rPr>
          <w:color w:val="000000" w:themeColor="text1"/>
        </w:rPr>
        <w:t xml:space="preserve">: </w:t>
      </w:r>
      <w:r>
        <w:rPr>
          <w:color w:val="000000" w:themeColor="text1"/>
        </w:rPr>
        <w:t>Quotes</w:t>
      </w:r>
    </w:p>
    <w:p w14:paraId="1A220922" w14:textId="77777777" w:rsidR="00981955" w:rsidRPr="001B02B8" w:rsidRDefault="00981955" w:rsidP="00981955">
      <w:pPr>
        <w:rPr>
          <w:color w:val="000000" w:themeColor="text1"/>
        </w:rPr>
      </w:pPr>
      <w:r w:rsidRPr="00196DA3">
        <w:rPr>
          <w:color w:val="000000" w:themeColor="text1"/>
        </w:rPr>
        <w:tab/>
      </w:r>
      <w:r w:rsidRPr="009C5DDD">
        <w:rPr>
          <w:b/>
          <w:bCs/>
          <w:color w:val="000000" w:themeColor="text1"/>
          <w:u w:val="single"/>
        </w:rPr>
        <w:t>Primary Actor:</w:t>
      </w:r>
      <w:r>
        <w:rPr>
          <w:color w:val="000000" w:themeColor="text1"/>
        </w:rPr>
        <w:tab/>
      </w:r>
      <w:r>
        <w:rPr>
          <w:color w:val="000000" w:themeColor="text1"/>
        </w:rPr>
        <w:tab/>
        <w:t>Employee</w:t>
      </w:r>
    </w:p>
    <w:p w14:paraId="26C52728" w14:textId="77777777" w:rsidR="00981955" w:rsidRDefault="00981955" w:rsidP="00981955">
      <w:pPr>
        <w:rPr>
          <w:color w:val="000000" w:themeColor="text1"/>
        </w:rPr>
      </w:pPr>
      <w:r w:rsidRPr="009C5DDD">
        <w:rPr>
          <w:b/>
          <w:bCs/>
          <w:color w:val="000000" w:themeColor="text1"/>
        </w:rPr>
        <w:tab/>
      </w:r>
      <w:r w:rsidRPr="009C5DDD">
        <w:rPr>
          <w:b/>
          <w:bCs/>
          <w:color w:val="000000" w:themeColor="text1"/>
          <w:u w:val="single"/>
        </w:rPr>
        <w:t>Goal:</w:t>
      </w:r>
      <w:r>
        <w:rPr>
          <w:color w:val="000000" w:themeColor="text1"/>
        </w:rPr>
        <w:tab/>
      </w:r>
      <w:r>
        <w:rPr>
          <w:color w:val="000000" w:themeColor="text1"/>
        </w:rPr>
        <w:tab/>
      </w:r>
      <w:r>
        <w:rPr>
          <w:color w:val="000000" w:themeColor="text1"/>
        </w:rPr>
        <w:tab/>
      </w:r>
      <w:r>
        <w:rPr>
          <w:color w:val="000000" w:themeColor="text1"/>
        </w:rPr>
        <w:tab/>
        <w:t xml:space="preserve">To allow employees access to view work orders to prioritize  </w:t>
      </w:r>
    </w:p>
    <w:p w14:paraId="747C0025" w14:textId="77777777" w:rsidR="00981955" w:rsidRPr="00AD54B1" w:rsidRDefault="00981955" w:rsidP="00981955">
      <w:pPr>
        <w:ind w:left="2880" w:firstLine="720"/>
        <w:rPr>
          <w:color w:val="000000" w:themeColor="text1"/>
        </w:rPr>
      </w:pPr>
      <w:r>
        <w:rPr>
          <w:color w:val="000000" w:themeColor="text1"/>
        </w:rPr>
        <w:t>workload.</w:t>
      </w:r>
      <w:r>
        <w:rPr>
          <w:color w:val="000000" w:themeColor="text1"/>
        </w:rPr>
        <w:tab/>
      </w:r>
      <w:r>
        <w:rPr>
          <w:color w:val="000000" w:themeColor="text1"/>
        </w:rPr>
        <w:tab/>
      </w:r>
    </w:p>
    <w:p w14:paraId="541E8ABE" w14:textId="77777777" w:rsidR="00981955" w:rsidRPr="00E05E98" w:rsidRDefault="00981955" w:rsidP="00981955">
      <w:pPr>
        <w:rPr>
          <w:color w:val="000000" w:themeColor="text1"/>
        </w:rPr>
      </w:pPr>
      <w:r w:rsidRPr="009C5DDD">
        <w:rPr>
          <w:b/>
          <w:bCs/>
          <w:color w:val="000000" w:themeColor="text1"/>
        </w:rPr>
        <w:tab/>
      </w:r>
      <w:r w:rsidRPr="009C5DDD">
        <w:rPr>
          <w:b/>
          <w:bCs/>
          <w:color w:val="000000" w:themeColor="text1"/>
          <w:u w:val="single"/>
        </w:rPr>
        <w:t>Stakeholders:</w:t>
      </w:r>
      <w:r>
        <w:rPr>
          <w:color w:val="000000" w:themeColor="text1"/>
        </w:rPr>
        <w:tab/>
      </w:r>
      <w:r>
        <w:rPr>
          <w:color w:val="000000" w:themeColor="text1"/>
        </w:rPr>
        <w:tab/>
      </w:r>
      <w:r>
        <w:rPr>
          <w:color w:val="000000" w:themeColor="text1"/>
        </w:rPr>
        <w:tab/>
        <w:t>Employee, Database</w:t>
      </w:r>
    </w:p>
    <w:p w14:paraId="32BD8C3E" w14:textId="77777777" w:rsidR="00981955" w:rsidRDefault="00981955" w:rsidP="00981955">
      <w:pPr>
        <w:rPr>
          <w:color w:val="000000" w:themeColor="text1"/>
        </w:rPr>
      </w:pPr>
      <w:r w:rsidRPr="009C5DDD">
        <w:rPr>
          <w:b/>
          <w:bCs/>
          <w:color w:val="000000" w:themeColor="text1"/>
        </w:rPr>
        <w:tab/>
      </w:r>
      <w:r w:rsidRPr="009C5DDD">
        <w:rPr>
          <w:b/>
          <w:bCs/>
          <w:color w:val="000000" w:themeColor="text1"/>
          <w:u w:val="single"/>
        </w:rPr>
        <w:t>Precondition:</w:t>
      </w:r>
      <w:r>
        <w:rPr>
          <w:color w:val="000000" w:themeColor="text1"/>
        </w:rPr>
        <w:tab/>
      </w:r>
      <w:r>
        <w:rPr>
          <w:color w:val="000000" w:themeColor="text1"/>
        </w:rPr>
        <w:tab/>
      </w:r>
      <w:r>
        <w:rPr>
          <w:color w:val="000000" w:themeColor="text1"/>
        </w:rPr>
        <w:tab/>
        <w:t xml:space="preserve">The system will allow employees to view the work orders that </w:t>
      </w:r>
    </w:p>
    <w:p w14:paraId="2CB9EB9C" w14:textId="77777777" w:rsidR="00981955" w:rsidRPr="00B75CCB" w:rsidRDefault="00981955" w:rsidP="00981955">
      <w:pPr>
        <w:ind w:left="2880" w:firstLine="720"/>
        <w:rPr>
          <w:color w:val="000000" w:themeColor="text1"/>
        </w:rPr>
      </w:pPr>
      <w:r>
        <w:rPr>
          <w:color w:val="000000" w:themeColor="text1"/>
        </w:rPr>
        <w:t>have been placed.</w:t>
      </w:r>
    </w:p>
    <w:p w14:paraId="73908547" w14:textId="77777777" w:rsidR="00981955" w:rsidRDefault="00981955" w:rsidP="00981955">
      <w:pPr>
        <w:rPr>
          <w:color w:val="000000" w:themeColor="text1"/>
        </w:rPr>
      </w:pPr>
      <w:r w:rsidRPr="009C5DDD">
        <w:rPr>
          <w:b/>
          <w:bCs/>
          <w:color w:val="000000" w:themeColor="text1"/>
        </w:rPr>
        <w:tab/>
      </w:r>
      <w:r w:rsidRPr="009C5DDD">
        <w:rPr>
          <w:b/>
          <w:bCs/>
          <w:color w:val="000000" w:themeColor="text1"/>
          <w:u w:val="single"/>
        </w:rPr>
        <w:t>Post Condition:</w:t>
      </w:r>
      <w:r>
        <w:rPr>
          <w:color w:val="000000" w:themeColor="text1"/>
        </w:rPr>
        <w:tab/>
      </w:r>
      <w:r>
        <w:rPr>
          <w:color w:val="000000" w:themeColor="text1"/>
        </w:rPr>
        <w:tab/>
        <w:t xml:space="preserve">This will give the employees information to allocate </w:t>
      </w:r>
    </w:p>
    <w:p w14:paraId="0A55EB2F" w14:textId="77777777" w:rsidR="00981955" w:rsidRPr="00EA748F" w:rsidRDefault="00981955" w:rsidP="00981955">
      <w:pPr>
        <w:ind w:left="2880" w:firstLine="720"/>
        <w:rPr>
          <w:color w:val="000000" w:themeColor="text1"/>
        </w:rPr>
      </w:pPr>
      <w:r>
        <w:rPr>
          <w:color w:val="000000" w:themeColor="text1"/>
        </w:rPr>
        <w:t>working time according to customer order needs.</w:t>
      </w:r>
    </w:p>
    <w:p w14:paraId="1D2C1D41" w14:textId="77777777" w:rsidR="00981955" w:rsidRDefault="00981955" w:rsidP="00981955">
      <w:pPr>
        <w:rPr>
          <w:b/>
          <w:bCs/>
          <w:color w:val="000000" w:themeColor="text1"/>
          <w:u w:val="single"/>
        </w:rPr>
      </w:pPr>
      <w:r w:rsidRPr="009C5DDD">
        <w:rPr>
          <w:b/>
          <w:bCs/>
          <w:color w:val="000000" w:themeColor="text1"/>
        </w:rPr>
        <w:tab/>
      </w:r>
      <w:r w:rsidRPr="009C5DDD">
        <w:rPr>
          <w:b/>
          <w:bCs/>
          <w:color w:val="000000" w:themeColor="text1"/>
          <w:u w:val="single"/>
        </w:rPr>
        <w:t>Main Success Scenario:</w:t>
      </w:r>
    </w:p>
    <w:p w14:paraId="406AFC69" w14:textId="77777777" w:rsidR="00981955" w:rsidRDefault="00981955" w:rsidP="00981955">
      <w:pPr>
        <w:pStyle w:val="ListParagraph"/>
        <w:numPr>
          <w:ilvl w:val="0"/>
          <w:numId w:val="11"/>
        </w:numPr>
        <w:rPr>
          <w:color w:val="000000" w:themeColor="text1"/>
        </w:rPr>
      </w:pPr>
      <w:r>
        <w:rPr>
          <w:color w:val="000000" w:themeColor="text1"/>
        </w:rPr>
        <w:t>The employee enters the system to view work orders.</w:t>
      </w:r>
    </w:p>
    <w:p w14:paraId="63623204" w14:textId="77777777" w:rsidR="00981955" w:rsidRDefault="00981955" w:rsidP="00981955">
      <w:pPr>
        <w:pStyle w:val="ListParagraph"/>
        <w:numPr>
          <w:ilvl w:val="0"/>
          <w:numId w:val="11"/>
        </w:numPr>
        <w:rPr>
          <w:color w:val="000000" w:themeColor="text1"/>
        </w:rPr>
      </w:pPr>
      <w:r>
        <w:rPr>
          <w:color w:val="000000" w:themeColor="text1"/>
        </w:rPr>
        <w:t>System will give work order in order from when date placement is made.</w:t>
      </w:r>
    </w:p>
    <w:p w14:paraId="4925B68B" w14:textId="77777777" w:rsidR="00981955" w:rsidRPr="009B0136" w:rsidRDefault="00981955" w:rsidP="00981955">
      <w:pPr>
        <w:pStyle w:val="ListParagraph"/>
        <w:rPr>
          <w:color w:val="000000" w:themeColor="text1"/>
        </w:rPr>
      </w:pPr>
    </w:p>
    <w:p w14:paraId="46D8CC56" w14:textId="77777777" w:rsidR="00981955" w:rsidRDefault="00981955" w:rsidP="00981955">
      <w:pPr>
        <w:rPr>
          <w:b/>
          <w:bCs/>
          <w:color w:val="000000" w:themeColor="text1"/>
          <w:u w:val="single"/>
        </w:rPr>
      </w:pPr>
    </w:p>
    <w:p w14:paraId="0623D0EB" w14:textId="77777777" w:rsidR="00981955" w:rsidRPr="00196DA3" w:rsidRDefault="00981955" w:rsidP="00981955">
      <w:pPr>
        <w:rPr>
          <w:color w:val="000000" w:themeColor="text1"/>
        </w:rPr>
      </w:pPr>
      <w:r w:rsidRPr="00196DA3">
        <w:rPr>
          <w:color w:val="000000" w:themeColor="text1"/>
        </w:rPr>
        <w:t xml:space="preserve">*Use Case </w:t>
      </w:r>
      <w:r>
        <w:rPr>
          <w:color w:val="000000" w:themeColor="text1"/>
        </w:rPr>
        <w:t>4</w:t>
      </w:r>
      <w:r w:rsidRPr="00196DA3">
        <w:rPr>
          <w:color w:val="000000" w:themeColor="text1"/>
        </w:rPr>
        <w:t xml:space="preserve">: </w:t>
      </w:r>
      <w:r>
        <w:rPr>
          <w:color w:val="000000" w:themeColor="text1"/>
        </w:rPr>
        <w:t>Location</w:t>
      </w:r>
    </w:p>
    <w:p w14:paraId="27127A66" w14:textId="77777777" w:rsidR="00981955" w:rsidRPr="001B02B8" w:rsidRDefault="00981955" w:rsidP="00981955">
      <w:pPr>
        <w:rPr>
          <w:color w:val="000000" w:themeColor="text1"/>
        </w:rPr>
      </w:pPr>
      <w:r w:rsidRPr="00196DA3">
        <w:rPr>
          <w:color w:val="000000" w:themeColor="text1"/>
        </w:rPr>
        <w:tab/>
      </w:r>
      <w:r w:rsidRPr="009C5DDD">
        <w:rPr>
          <w:b/>
          <w:bCs/>
          <w:color w:val="000000" w:themeColor="text1"/>
          <w:u w:val="single"/>
        </w:rPr>
        <w:t>Primary Actor:</w:t>
      </w:r>
      <w:r>
        <w:rPr>
          <w:color w:val="000000" w:themeColor="text1"/>
        </w:rPr>
        <w:tab/>
      </w:r>
      <w:r>
        <w:rPr>
          <w:color w:val="000000" w:themeColor="text1"/>
        </w:rPr>
        <w:tab/>
        <w:t>User</w:t>
      </w:r>
    </w:p>
    <w:p w14:paraId="0AEE6949" w14:textId="77777777" w:rsidR="00981955" w:rsidRPr="009D6B1B" w:rsidRDefault="00981955" w:rsidP="00981955">
      <w:pPr>
        <w:rPr>
          <w:color w:val="000000" w:themeColor="text1"/>
        </w:rPr>
      </w:pPr>
      <w:r w:rsidRPr="009C5DDD">
        <w:rPr>
          <w:b/>
          <w:bCs/>
          <w:color w:val="000000" w:themeColor="text1"/>
        </w:rPr>
        <w:tab/>
      </w:r>
      <w:r w:rsidRPr="009C5DDD">
        <w:rPr>
          <w:b/>
          <w:bCs/>
          <w:color w:val="000000" w:themeColor="text1"/>
          <w:u w:val="single"/>
        </w:rPr>
        <w:t>Goal:</w:t>
      </w:r>
      <w:r>
        <w:rPr>
          <w:color w:val="000000" w:themeColor="text1"/>
        </w:rPr>
        <w:tab/>
      </w:r>
      <w:r>
        <w:rPr>
          <w:color w:val="000000" w:themeColor="text1"/>
        </w:rPr>
        <w:tab/>
      </w:r>
      <w:r>
        <w:rPr>
          <w:color w:val="000000" w:themeColor="text1"/>
        </w:rPr>
        <w:tab/>
      </w:r>
      <w:r>
        <w:rPr>
          <w:color w:val="000000" w:themeColor="text1"/>
        </w:rPr>
        <w:tab/>
        <w:t>To allow the users to view the precise location of their order.</w:t>
      </w:r>
    </w:p>
    <w:p w14:paraId="7749BAE8" w14:textId="77777777" w:rsidR="00981955" w:rsidRPr="00F3097A" w:rsidRDefault="00981955" w:rsidP="00981955">
      <w:pPr>
        <w:rPr>
          <w:color w:val="000000" w:themeColor="text1"/>
        </w:rPr>
      </w:pPr>
      <w:r w:rsidRPr="009C5DDD">
        <w:rPr>
          <w:b/>
          <w:bCs/>
          <w:color w:val="000000" w:themeColor="text1"/>
        </w:rPr>
        <w:tab/>
      </w:r>
      <w:r w:rsidRPr="009C5DDD">
        <w:rPr>
          <w:b/>
          <w:bCs/>
          <w:color w:val="000000" w:themeColor="text1"/>
          <w:u w:val="single"/>
        </w:rPr>
        <w:t>Stakeholders:</w:t>
      </w:r>
      <w:r>
        <w:rPr>
          <w:color w:val="000000" w:themeColor="text1"/>
        </w:rPr>
        <w:tab/>
      </w:r>
      <w:r>
        <w:rPr>
          <w:color w:val="000000" w:themeColor="text1"/>
        </w:rPr>
        <w:tab/>
      </w:r>
      <w:r>
        <w:rPr>
          <w:color w:val="000000" w:themeColor="text1"/>
        </w:rPr>
        <w:tab/>
        <w:t>User Interface, Database</w:t>
      </w:r>
    </w:p>
    <w:p w14:paraId="6294489F" w14:textId="77777777" w:rsidR="00981955" w:rsidRDefault="00981955" w:rsidP="00981955">
      <w:pPr>
        <w:rPr>
          <w:color w:val="000000" w:themeColor="text1"/>
        </w:rPr>
      </w:pPr>
      <w:r w:rsidRPr="009C5DDD">
        <w:rPr>
          <w:b/>
          <w:bCs/>
          <w:color w:val="000000" w:themeColor="text1"/>
        </w:rPr>
        <w:tab/>
      </w:r>
      <w:r w:rsidRPr="009C5DDD">
        <w:rPr>
          <w:b/>
          <w:bCs/>
          <w:color w:val="000000" w:themeColor="text1"/>
          <w:u w:val="single"/>
        </w:rPr>
        <w:t>Precondition:</w:t>
      </w:r>
      <w:r>
        <w:rPr>
          <w:color w:val="000000" w:themeColor="text1"/>
        </w:rPr>
        <w:tab/>
      </w:r>
      <w:r>
        <w:rPr>
          <w:color w:val="000000" w:themeColor="text1"/>
        </w:rPr>
        <w:tab/>
      </w:r>
      <w:r>
        <w:rPr>
          <w:color w:val="000000" w:themeColor="text1"/>
        </w:rPr>
        <w:tab/>
        <w:t xml:space="preserve">The user will be taken to an interface with their order history </w:t>
      </w:r>
    </w:p>
    <w:p w14:paraId="6DB2DCCB" w14:textId="77777777" w:rsidR="00981955" w:rsidRPr="0086367D" w:rsidRDefault="00981955" w:rsidP="00981955">
      <w:pPr>
        <w:ind w:left="2880" w:firstLine="720"/>
        <w:rPr>
          <w:color w:val="000000" w:themeColor="text1"/>
        </w:rPr>
      </w:pPr>
      <w:r>
        <w:rPr>
          <w:color w:val="000000" w:themeColor="text1"/>
        </w:rPr>
        <w:t>and order made.</w:t>
      </w:r>
    </w:p>
    <w:p w14:paraId="01CD3A35" w14:textId="77777777" w:rsidR="00981955" w:rsidRDefault="00981955" w:rsidP="00981955">
      <w:pPr>
        <w:rPr>
          <w:color w:val="000000" w:themeColor="text1"/>
        </w:rPr>
      </w:pPr>
      <w:r w:rsidRPr="009C5DDD">
        <w:rPr>
          <w:b/>
          <w:bCs/>
          <w:color w:val="000000" w:themeColor="text1"/>
        </w:rPr>
        <w:tab/>
      </w:r>
      <w:r w:rsidRPr="009C5DDD">
        <w:rPr>
          <w:b/>
          <w:bCs/>
          <w:color w:val="000000" w:themeColor="text1"/>
          <w:u w:val="single"/>
        </w:rPr>
        <w:t>Post Condition:</w:t>
      </w:r>
      <w:r>
        <w:rPr>
          <w:color w:val="000000" w:themeColor="text1"/>
        </w:rPr>
        <w:tab/>
      </w:r>
      <w:r>
        <w:rPr>
          <w:color w:val="000000" w:themeColor="text1"/>
        </w:rPr>
        <w:tab/>
        <w:t xml:space="preserve">At the page, the user will be able to view the exact location of </w:t>
      </w:r>
    </w:p>
    <w:p w14:paraId="393EAA71" w14:textId="77777777" w:rsidR="00981955" w:rsidRPr="00673A61" w:rsidRDefault="00981955" w:rsidP="00981955">
      <w:pPr>
        <w:ind w:left="2880" w:firstLine="720"/>
        <w:rPr>
          <w:color w:val="000000" w:themeColor="text1"/>
        </w:rPr>
      </w:pPr>
      <w:r>
        <w:rPr>
          <w:color w:val="000000" w:themeColor="text1"/>
        </w:rPr>
        <w:t>the order they made step by step.</w:t>
      </w:r>
    </w:p>
    <w:p w14:paraId="341D8AD1" w14:textId="77777777" w:rsidR="00981955" w:rsidRDefault="00981955" w:rsidP="00981955">
      <w:pPr>
        <w:rPr>
          <w:b/>
          <w:bCs/>
          <w:color w:val="000000" w:themeColor="text1"/>
          <w:u w:val="single"/>
        </w:rPr>
      </w:pPr>
      <w:r w:rsidRPr="009C5DDD">
        <w:rPr>
          <w:b/>
          <w:bCs/>
          <w:color w:val="000000" w:themeColor="text1"/>
        </w:rPr>
        <w:tab/>
      </w:r>
      <w:r w:rsidRPr="009C5DDD">
        <w:rPr>
          <w:b/>
          <w:bCs/>
          <w:color w:val="000000" w:themeColor="text1"/>
          <w:u w:val="single"/>
        </w:rPr>
        <w:t>Main Success Scenario:</w:t>
      </w:r>
    </w:p>
    <w:p w14:paraId="6C6355A1" w14:textId="77777777" w:rsidR="00981955" w:rsidRDefault="00981955" w:rsidP="00981955">
      <w:pPr>
        <w:pStyle w:val="ListParagraph"/>
        <w:numPr>
          <w:ilvl w:val="0"/>
          <w:numId w:val="12"/>
        </w:numPr>
        <w:rPr>
          <w:color w:val="000000" w:themeColor="text1"/>
        </w:rPr>
      </w:pPr>
      <w:r>
        <w:rPr>
          <w:color w:val="000000" w:themeColor="text1"/>
        </w:rPr>
        <w:t>User enter their login to sign into their account.</w:t>
      </w:r>
    </w:p>
    <w:p w14:paraId="39D8FC4C" w14:textId="77777777" w:rsidR="00981955" w:rsidRDefault="00981955" w:rsidP="00981955">
      <w:pPr>
        <w:pStyle w:val="ListParagraph"/>
        <w:numPr>
          <w:ilvl w:val="0"/>
          <w:numId w:val="12"/>
        </w:numPr>
        <w:rPr>
          <w:color w:val="000000" w:themeColor="text1"/>
        </w:rPr>
      </w:pPr>
      <w:r>
        <w:rPr>
          <w:color w:val="000000" w:themeColor="text1"/>
        </w:rPr>
        <w:t>Upon login, they will be able to view their current orders they have.</w:t>
      </w:r>
    </w:p>
    <w:p w14:paraId="5453BE5C" w14:textId="77777777" w:rsidR="00981955" w:rsidRPr="00E530B2" w:rsidRDefault="00981955" w:rsidP="00981955">
      <w:pPr>
        <w:pStyle w:val="ListParagraph"/>
        <w:numPr>
          <w:ilvl w:val="0"/>
          <w:numId w:val="12"/>
        </w:numPr>
        <w:rPr>
          <w:color w:val="000000" w:themeColor="text1"/>
        </w:rPr>
      </w:pPr>
      <w:r>
        <w:rPr>
          <w:color w:val="000000" w:themeColor="text1"/>
        </w:rPr>
        <w:t>The system will give them the option of viewing the exact location of the current product they have ordered.</w:t>
      </w:r>
    </w:p>
    <w:p w14:paraId="2BBAA597" w14:textId="77777777" w:rsidR="00981955" w:rsidRDefault="00981955" w:rsidP="00981955">
      <w:pPr>
        <w:rPr>
          <w:b/>
          <w:bCs/>
          <w:color w:val="000000" w:themeColor="text1"/>
          <w:u w:val="single"/>
        </w:rPr>
      </w:pPr>
    </w:p>
    <w:p w14:paraId="326F675A" w14:textId="77777777" w:rsidR="00981955" w:rsidRPr="00196DA3" w:rsidRDefault="00981955" w:rsidP="00981955">
      <w:pPr>
        <w:rPr>
          <w:color w:val="000000" w:themeColor="text1"/>
        </w:rPr>
      </w:pPr>
      <w:r w:rsidRPr="00196DA3">
        <w:rPr>
          <w:color w:val="000000" w:themeColor="text1"/>
        </w:rPr>
        <w:t xml:space="preserve">*Use Case </w:t>
      </w:r>
      <w:r>
        <w:rPr>
          <w:color w:val="000000" w:themeColor="text1"/>
        </w:rPr>
        <w:t>5</w:t>
      </w:r>
      <w:r w:rsidRPr="00196DA3">
        <w:rPr>
          <w:color w:val="000000" w:themeColor="text1"/>
        </w:rPr>
        <w:t xml:space="preserve">: </w:t>
      </w:r>
      <w:r>
        <w:rPr>
          <w:color w:val="000000" w:themeColor="text1"/>
        </w:rPr>
        <w:t>Team</w:t>
      </w:r>
    </w:p>
    <w:p w14:paraId="76DCA4D5" w14:textId="77777777" w:rsidR="00981955" w:rsidRPr="001B02B8" w:rsidRDefault="00981955" w:rsidP="00981955">
      <w:pPr>
        <w:rPr>
          <w:color w:val="000000" w:themeColor="text1"/>
        </w:rPr>
      </w:pPr>
      <w:r w:rsidRPr="00196DA3">
        <w:rPr>
          <w:color w:val="000000" w:themeColor="text1"/>
        </w:rPr>
        <w:tab/>
      </w:r>
      <w:r w:rsidRPr="009C5DDD">
        <w:rPr>
          <w:b/>
          <w:bCs/>
          <w:color w:val="000000" w:themeColor="text1"/>
          <w:u w:val="single"/>
        </w:rPr>
        <w:t>Primary Actor:</w:t>
      </w:r>
      <w:r>
        <w:rPr>
          <w:color w:val="000000" w:themeColor="text1"/>
        </w:rPr>
        <w:tab/>
      </w:r>
      <w:r>
        <w:rPr>
          <w:color w:val="000000" w:themeColor="text1"/>
        </w:rPr>
        <w:tab/>
        <w:t>User</w:t>
      </w:r>
    </w:p>
    <w:p w14:paraId="09AC87FA" w14:textId="77777777" w:rsidR="00981955" w:rsidRDefault="00981955" w:rsidP="00981955">
      <w:pPr>
        <w:rPr>
          <w:color w:val="000000" w:themeColor="text1"/>
        </w:rPr>
      </w:pPr>
      <w:r w:rsidRPr="009C5DDD">
        <w:rPr>
          <w:b/>
          <w:bCs/>
          <w:color w:val="000000" w:themeColor="text1"/>
        </w:rPr>
        <w:tab/>
      </w:r>
      <w:r w:rsidRPr="009C5DDD">
        <w:rPr>
          <w:b/>
          <w:bCs/>
          <w:color w:val="000000" w:themeColor="text1"/>
          <w:u w:val="single"/>
        </w:rPr>
        <w:t>Goal:</w:t>
      </w:r>
      <w:r>
        <w:rPr>
          <w:color w:val="000000" w:themeColor="text1"/>
        </w:rPr>
        <w:tab/>
      </w:r>
      <w:r>
        <w:rPr>
          <w:color w:val="000000" w:themeColor="text1"/>
        </w:rPr>
        <w:tab/>
      </w:r>
      <w:r>
        <w:rPr>
          <w:color w:val="000000" w:themeColor="text1"/>
        </w:rPr>
        <w:tab/>
      </w:r>
      <w:r>
        <w:rPr>
          <w:color w:val="000000" w:themeColor="text1"/>
        </w:rPr>
        <w:tab/>
        <w:t xml:space="preserve">To allow the user to view what business team is working on </w:t>
      </w:r>
    </w:p>
    <w:p w14:paraId="3AE93A64" w14:textId="77777777" w:rsidR="00981955" w:rsidRPr="00D54838" w:rsidRDefault="00981955" w:rsidP="00981955">
      <w:pPr>
        <w:ind w:left="2880" w:firstLine="720"/>
        <w:rPr>
          <w:color w:val="000000" w:themeColor="text1"/>
        </w:rPr>
      </w:pPr>
      <w:r>
        <w:rPr>
          <w:color w:val="000000" w:themeColor="text1"/>
        </w:rPr>
        <w:t xml:space="preserve">order and the completion of each team. </w:t>
      </w:r>
    </w:p>
    <w:p w14:paraId="2071ED7D" w14:textId="77777777" w:rsidR="00981955" w:rsidRPr="009D4BF9" w:rsidRDefault="00981955" w:rsidP="00981955">
      <w:pPr>
        <w:rPr>
          <w:color w:val="000000" w:themeColor="text1"/>
        </w:rPr>
      </w:pPr>
      <w:r w:rsidRPr="009C5DDD">
        <w:rPr>
          <w:b/>
          <w:bCs/>
          <w:color w:val="000000" w:themeColor="text1"/>
        </w:rPr>
        <w:tab/>
      </w:r>
      <w:r w:rsidRPr="009C5DDD">
        <w:rPr>
          <w:b/>
          <w:bCs/>
          <w:color w:val="000000" w:themeColor="text1"/>
          <w:u w:val="single"/>
        </w:rPr>
        <w:t>Stakeholders:</w:t>
      </w:r>
      <w:r>
        <w:rPr>
          <w:color w:val="000000" w:themeColor="text1"/>
        </w:rPr>
        <w:tab/>
      </w:r>
      <w:r>
        <w:rPr>
          <w:color w:val="000000" w:themeColor="text1"/>
        </w:rPr>
        <w:tab/>
      </w:r>
      <w:r>
        <w:rPr>
          <w:color w:val="000000" w:themeColor="text1"/>
        </w:rPr>
        <w:tab/>
        <w:t>User Interface, Database</w:t>
      </w:r>
    </w:p>
    <w:p w14:paraId="4DB0A21C" w14:textId="77777777" w:rsidR="00981955" w:rsidRDefault="00981955" w:rsidP="00981955">
      <w:pPr>
        <w:rPr>
          <w:color w:val="000000" w:themeColor="text1"/>
        </w:rPr>
      </w:pPr>
      <w:r w:rsidRPr="009C5DDD">
        <w:rPr>
          <w:b/>
          <w:bCs/>
          <w:color w:val="000000" w:themeColor="text1"/>
        </w:rPr>
        <w:tab/>
      </w:r>
      <w:r w:rsidRPr="009C5DDD">
        <w:rPr>
          <w:b/>
          <w:bCs/>
          <w:color w:val="000000" w:themeColor="text1"/>
          <w:u w:val="single"/>
        </w:rPr>
        <w:t>Precondition:</w:t>
      </w:r>
      <w:r>
        <w:rPr>
          <w:color w:val="000000" w:themeColor="text1"/>
        </w:rPr>
        <w:tab/>
      </w:r>
      <w:r>
        <w:rPr>
          <w:color w:val="000000" w:themeColor="text1"/>
        </w:rPr>
        <w:tab/>
      </w:r>
      <w:r>
        <w:rPr>
          <w:color w:val="000000" w:themeColor="text1"/>
        </w:rPr>
        <w:tab/>
        <w:t xml:space="preserve">The system will have a selection area for the user to interact </w:t>
      </w:r>
    </w:p>
    <w:p w14:paraId="0C47F3E0" w14:textId="77777777" w:rsidR="00981955" w:rsidRDefault="00981955" w:rsidP="00981955">
      <w:pPr>
        <w:ind w:left="3600"/>
        <w:rPr>
          <w:color w:val="000000" w:themeColor="text1"/>
        </w:rPr>
      </w:pPr>
      <w:r>
        <w:rPr>
          <w:color w:val="000000" w:themeColor="text1"/>
        </w:rPr>
        <w:t xml:space="preserve">with on the main account page regarding the work </w:t>
      </w:r>
    </w:p>
    <w:p w14:paraId="3F639AD6" w14:textId="77777777" w:rsidR="00981955" w:rsidRPr="0022131B" w:rsidRDefault="00981955" w:rsidP="00981955">
      <w:pPr>
        <w:ind w:left="3600"/>
        <w:rPr>
          <w:color w:val="000000" w:themeColor="text1"/>
        </w:rPr>
      </w:pPr>
      <w:r>
        <w:rPr>
          <w:color w:val="000000" w:themeColor="text1"/>
        </w:rPr>
        <w:t xml:space="preserve">progress. </w:t>
      </w:r>
    </w:p>
    <w:p w14:paraId="6B37E200" w14:textId="77777777" w:rsidR="00981955" w:rsidRDefault="00981955" w:rsidP="00981955">
      <w:pPr>
        <w:rPr>
          <w:color w:val="000000" w:themeColor="text1"/>
        </w:rPr>
      </w:pPr>
      <w:r w:rsidRPr="009C5DDD">
        <w:rPr>
          <w:b/>
          <w:bCs/>
          <w:color w:val="000000" w:themeColor="text1"/>
        </w:rPr>
        <w:tab/>
      </w:r>
      <w:r w:rsidRPr="009C5DDD">
        <w:rPr>
          <w:b/>
          <w:bCs/>
          <w:color w:val="000000" w:themeColor="text1"/>
          <w:u w:val="single"/>
        </w:rPr>
        <w:t>Post Condition:</w:t>
      </w:r>
      <w:r>
        <w:rPr>
          <w:color w:val="000000" w:themeColor="text1"/>
        </w:rPr>
        <w:tab/>
      </w:r>
      <w:r>
        <w:rPr>
          <w:color w:val="000000" w:themeColor="text1"/>
        </w:rPr>
        <w:tab/>
        <w:t xml:space="preserve">The user will be able to view their work order </w:t>
      </w:r>
    </w:p>
    <w:p w14:paraId="59E6072B" w14:textId="77777777" w:rsidR="00981955" w:rsidRDefault="00981955" w:rsidP="00981955">
      <w:pPr>
        <w:ind w:left="3600"/>
        <w:rPr>
          <w:color w:val="000000" w:themeColor="text1"/>
        </w:rPr>
      </w:pPr>
      <w:r>
        <w:rPr>
          <w:color w:val="000000" w:themeColor="text1"/>
        </w:rPr>
        <w:t xml:space="preserve">made in perspective to the team that is completing it at that </w:t>
      </w:r>
    </w:p>
    <w:p w14:paraId="68ADEF7C" w14:textId="77777777" w:rsidR="00981955" w:rsidRPr="00EE2A8A" w:rsidRDefault="00981955" w:rsidP="00981955">
      <w:pPr>
        <w:ind w:left="3600"/>
        <w:rPr>
          <w:color w:val="000000" w:themeColor="text1"/>
        </w:rPr>
      </w:pPr>
      <w:r>
        <w:rPr>
          <w:color w:val="000000" w:themeColor="text1"/>
        </w:rPr>
        <w:t>given time.</w:t>
      </w:r>
    </w:p>
    <w:p w14:paraId="73C95357" w14:textId="77777777" w:rsidR="00981955" w:rsidRDefault="00981955" w:rsidP="00981955">
      <w:pPr>
        <w:rPr>
          <w:bCs/>
          <w:color w:val="000000" w:themeColor="text1"/>
        </w:rPr>
      </w:pPr>
      <w:r w:rsidRPr="009C5DDD">
        <w:rPr>
          <w:b/>
          <w:bCs/>
          <w:color w:val="000000" w:themeColor="text1"/>
        </w:rPr>
        <w:tab/>
      </w:r>
      <w:r w:rsidRPr="009C5DDD">
        <w:rPr>
          <w:b/>
          <w:bCs/>
          <w:color w:val="000000" w:themeColor="text1"/>
          <w:u w:val="single"/>
        </w:rPr>
        <w:t>Main Success Scenario:</w:t>
      </w:r>
    </w:p>
    <w:p w14:paraId="0D8F3502" w14:textId="77777777" w:rsidR="00981955" w:rsidRDefault="00981955" w:rsidP="00981955">
      <w:pPr>
        <w:pStyle w:val="ListParagraph"/>
        <w:numPr>
          <w:ilvl w:val="0"/>
          <w:numId w:val="13"/>
        </w:numPr>
        <w:rPr>
          <w:bCs/>
          <w:color w:val="000000" w:themeColor="text1"/>
        </w:rPr>
      </w:pPr>
      <w:r>
        <w:rPr>
          <w:bCs/>
          <w:color w:val="000000" w:themeColor="text1"/>
        </w:rPr>
        <w:t xml:space="preserve">User is prompted to sign into their given account with their specific credentials. </w:t>
      </w:r>
    </w:p>
    <w:p w14:paraId="49F13FB4" w14:textId="77777777" w:rsidR="00981955" w:rsidRDefault="00981955" w:rsidP="00981955">
      <w:pPr>
        <w:pStyle w:val="ListParagraph"/>
        <w:numPr>
          <w:ilvl w:val="0"/>
          <w:numId w:val="13"/>
        </w:numPr>
        <w:rPr>
          <w:bCs/>
          <w:color w:val="000000" w:themeColor="text1"/>
        </w:rPr>
      </w:pPr>
      <w:r>
        <w:rPr>
          <w:bCs/>
          <w:color w:val="000000" w:themeColor="text1"/>
        </w:rPr>
        <w:t>The system will load up the user interface and populate an area of work order.</w:t>
      </w:r>
    </w:p>
    <w:p w14:paraId="4725BC26" w14:textId="77777777" w:rsidR="00981955" w:rsidRDefault="00981955" w:rsidP="00981955">
      <w:pPr>
        <w:pStyle w:val="ListParagraph"/>
        <w:numPr>
          <w:ilvl w:val="0"/>
          <w:numId w:val="13"/>
        </w:numPr>
        <w:rPr>
          <w:bCs/>
          <w:color w:val="000000" w:themeColor="text1"/>
        </w:rPr>
      </w:pPr>
      <w:r>
        <w:rPr>
          <w:bCs/>
          <w:color w:val="000000" w:themeColor="text1"/>
        </w:rPr>
        <w:t>In the work order area, user will be able to view all work orders made from earliest order to latest order made with completion dates.</w:t>
      </w:r>
    </w:p>
    <w:p w14:paraId="0DAFDCE4" w14:textId="77777777" w:rsidR="00981955" w:rsidRPr="006303F4" w:rsidRDefault="00981955" w:rsidP="00981955">
      <w:pPr>
        <w:pStyle w:val="ListParagraph"/>
        <w:numPr>
          <w:ilvl w:val="0"/>
          <w:numId w:val="13"/>
        </w:numPr>
        <w:rPr>
          <w:bCs/>
          <w:color w:val="000000" w:themeColor="text1"/>
        </w:rPr>
      </w:pPr>
      <w:r>
        <w:rPr>
          <w:bCs/>
          <w:color w:val="000000" w:themeColor="text1"/>
        </w:rPr>
        <w:t xml:space="preserve">Each order will also show what given business team is working on the order at that given time. </w:t>
      </w:r>
    </w:p>
    <w:p w14:paraId="2EB9DD90" w14:textId="77777777" w:rsidR="00981955" w:rsidRDefault="00981955" w:rsidP="00981955">
      <w:pPr>
        <w:rPr>
          <w:b/>
          <w:bCs/>
          <w:color w:val="000000" w:themeColor="text1"/>
          <w:u w:val="single"/>
        </w:rPr>
      </w:pPr>
    </w:p>
    <w:p w14:paraId="2B75A2C6" w14:textId="77777777" w:rsidR="00981955" w:rsidRPr="00196DA3" w:rsidRDefault="00981955" w:rsidP="00981955">
      <w:pPr>
        <w:rPr>
          <w:color w:val="000000" w:themeColor="text1"/>
        </w:rPr>
      </w:pPr>
      <w:r w:rsidRPr="00196DA3">
        <w:rPr>
          <w:color w:val="000000" w:themeColor="text1"/>
        </w:rPr>
        <w:t xml:space="preserve">*Use Case </w:t>
      </w:r>
      <w:r>
        <w:rPr>
          <w:color w:val="000000" w:themeColor="text1"/>
        </w:rPr>
        <w:t>6</w:t>
      </w:r>
      <w:r w:rsidRPr="00196DA3">
        <w:rPr>
          <w:color w:val="000000" w:themeColor="text1"/>
        </w:rPr>
        <w:t xml:space="preserve">: </w:t>
      </w:r>
      <w:r>
        <w:rPr>
          <w:color w:val="000000" w:themeColor="text1"/>
        </w:rPr>
        <w:t>Behind Schedule</w:t>
      </w:r>
    </w:p>
    <w:p w14:paraId="5AF24804" w14:textId="77777777" w:rsidR="00981955" w:rsidRPr="001B02B8" w:rsidRDefault="00981955" w:rsidP="00981955">
      <w:pPr>
        <w:rPr>
          <w:color w:val="000000" w:themeColor="text1"/>
        </w:rPr>
      </w:pPr>
      <w:r w:rsidRPr="00196DA3">
        <w:rPr>
          <w:color w:val="000000" w:themeColor="text1"/>
        </w:rPr>
        <w:tab/>
      </w:r>
      <w:r w:rsidRPr="009C5DDD">
        <w:rPr>
          <w:b/>
          <w:bCs/>
          <w:color w:val="000000" w:themeColor="text1"/>
          <w:u w:val="single"/>
        </w:rPr>
        <w:t>Primary Actor:</w:t>
      </w:r>
      <w:r>
        <w:rPr>
          <w:color w:val="000000" w:themeColor="text1"/>
        </w:rPr>
        <w:tab/>
      </w:r>
      <w:r>
        <w:rPr>
          <w:color w:val="000000" w:themeColor="text1"/>
        </w:rPr>
        <w:tab/>
        <w:t>User</w:t>
      </w:r>
    </w:p>
    <w:p w14:paraId="1BC1A33D" w14:textId="77777777" w:rsidR="00981955" w:rsidRDefault="00981955" w:rsidP="00981955">
      <w:pPr>
        <w:rPr>
          <w:bCs/>
          <w:color w:val="000000" w:themeColor="text1"/>
        </w:rPr>
      </w:pPr>
      <w:r w:rsidRPr="009C5DDD">
        <w:rPr>
          <w:b/>
          <w:bCs/>
          <w:color w:val="000000" w:themeColor="text1"/>
        </w:rPr>
        <w:tab/>
      </w:r>
      <w:r w:rsidRPr="009C5DDD">
        <w:rPr>
          <w:b/>
          <w:bCs/>
          <w:color w:val="000000" w:themeColor="text1"/>
          <w:u w:val="single"/>
        </w:rPr>
        <w:t>Goal:</w:t>
      </w:r>
      <w:r>
        <w:rPr>
          <w:bCs/>
          <w:color w:val="000000" w:themeColor="text1"/>
        </w:rPr>
        <w:tab/>
      </w:r>
      <w:r>
        <w:rPr>
          <w:bCs/>
          <w:color w:val="000000" w:themeColor="text1"/>
        </w:rPr>
        <w:tab/>
      </w:r>
      <w:r>
        <w:rPr>
          <w:bCs/>
          <w:color w:val="000000" w:themeColor="text1"/>
        </w:rPr>
        <w:tab/>
      </w:r>
      <w:r>
        <w:rPr>
          <w:bCs/>
          <w:color w:val="000000" w:themeColor="text1"/>
        </w:rPr>
        <w:tab/>
        <w:t xml:space="preserve">To allow the user the option of viewing if their given order is </w:t>
      </w:r>
    </w:p>
    <w:p w14:paraId="6EA01035" w14:textId="77777777" w:rsidR="00981955" w:rsidRPr="00F537E1" w:rsidRDefault="00981955" w:rsidP="00981955">
      <w:pPr>
        <w:ind w:left="2880" w:firstLine="720"/>
        <w:rPr>
          <w:bCs/>
          <w:color w:val="000000" w:themeColor="text1"/>
        </w:rPr>
      </w:pPr>
      <w:r>
        <w:rPr>
          <w:bCs/>
          <w:color w:val="000000" w:themeColor="text1"/>
        </w:rPr>
        <w:t xml:space="preserve">behind schedule. </w:t>
      </w:r>
    </w:p>
    <w:p w14:paraId="0D9AB22D" w14:textId="77777777" w:rsidR="00981955" w:rsidRPr="00741ACC" w:rsidRDefault="00981955" w:rsidP="00981955">
      <w:pPr>
        <w:rPr>
          <w:bCs/>
          <w:color w:val="000000" w:themeColor="text1"/>
        </w:rPr>
      </w:pPr>
      <w:r w:rsidRPr="009C5DDD">
        <w:rPr>
          <w:b/>
          <w:bCs/>
          <w:color w:val="000000" w:themeColor="text1"/>
        </w:rPr>
        <w:tab/>
      </w:r>
      <w:r w:rsidRPr="009C5DDD">
        <w:rPr>
          <w:b/>
          <w:bCs/>
          <w:color w:val="000000" w:themeColor="text1"/>
          <w:u w:val="single"/>
        </w:rPr>
        <w:t>Stakeholders:</w:t>
      </w:r>
      <w:r>
        <w:rPr>
          <w:bCs/>
          <w:color w:val="000000" w:themeColor="text1"/>
        </w:rPr>
        <w:tab/>
      </w:r>
      <w:r>
        <w:rPr>
          <w:bCs/>
          <w:color w:val="000000" w:themeColor="text1"/>
        </w:rPr>
        <w:tab/>
      </w:r>
      <w:r>
        <w:rPr>
          <w:bCs/>
          <w:color w:val="000000" w:themeColor="text1"/>
        </w:rPr>
        <w:tab/>
        <w:t>Administrator, User Interface, Database</w:t>
      </w:r>
    </w:p>
    <w:p w14:paraId="02B211A3" w14:textId="77777777" w:rsidR="00981955" w:rsidRDefault="00981955" w:rsidP="00981955">
      <w:pPr>
        <w:rPr>
          <w:bCs/>
          <w:color w:val="000000" w:themeColor="text1"/>
        </w:rPr>
      </w:pPr>
      <w:r w:rsidRPr="009C5DDD">
        <w:rPr>
          <w:b/>
          <w:bCs/>
          <w:color w:val="000000" w:themeColor="text1"/>
        </w:rPr>
        <w:tab/>
      </w:r>
      <w:r w:rsidRPr="009C5DDD">
        <w:rPr>
          <w:b/>
          <w:bCs/>
          <w:color w:val="000000" w:themeColor="text1"/>
          <w:u w:val="single"/>
        </w:rPr>
        <w:t>Precondition:</w:t>
      </w:r>
      <w:r>
        <w:rPr>
          <w:bCs/>
          <w:color w:val="000000" w:themeColor="text1"/>
        </w:rPr>
        <w:tab/>
      </w:r>
      <w:r>
        <w:rPr>
          <w:bCs/>
          <w:color w:val="000000" w:themeColor="text1"/>
        </w:rPr>
        <w:tab/>
      </w:r>
      <w:r>
        <w:rPr>
          <w:bCs/>
          <w:color w:val="000000" w:themeColor="text1"/>
        </w:rPr>
        <w:tab/>
        <w:t xml:space="preserve">The system will populate the users work order for details on </w:t>
      </w:r>
    </w:p>
    <w:p w14:paraId="045B50EB" w14:textId="77777777" w:rsidR="00981955" w:rsidRPr="0049469B" w:rsidRDefault="00981955" w:rsidP="00981955">
      <w:pPr>
        <w:ind w:left="2880" w:firstLine="720"/>
        <w:rPr>
          <w:bCs/>
          <w:color w:val="000000" w:themeColor="text1"/>
        </w:rPr>
      </w:pPr>
      <w:r>
        <w:rPr>
          <w:bCs/>
          <w:color w:val="000000" w:themeColor="text1"/>
        </w:rPr>
        <w:t>that said order.</w:t>
      </w:r>
    </w:p>
    <w:p w14:paraId="3E3BEB6A" w14:textId="77777777" w:rsidR="00981955" w:rsidRDefault="00981955" w:rsidP="00981955">
      <w:pPr>
        <w:rPr>
          <w:bCs/>
          <w:color w:val="000000" w:themeColor="text1"/>
        </w:rPr>
      </w:pPr>
      <w:r w:rsidRPr="009C5DDD">
        <w:rPr>
          <w:b/>
          <w:bCs/>
          <w:color w:val="000000" w:themeColor="text1"/>
        </w:rPr>
        <w:tab/>
      </w:r>
      <w:r w:rsidRPr="009C5DDD">
        <w:rPr>
          <w:b/>
          <w:bCs/>
          <w:color w:val="000000" w:themeColor="text1"/>
          <w:u w:val="single"/>
        </w:rPr>
        <w:t>Post Condition:</w:t>
      </w:r>
      <w:r>
        <w:rPr>
          <w:bCs/>
          <w:color w:val="000000" w:themeColor="text1"/>
        </w:rPr>
        <w:tab/>
      </w:r>
      <w:r>
        <w:rPr>
          <w:bCs/>
          <w:color w:val="000000" w:themeColor="text1"/>
        </w:rPr>
        <w:tab/>
        <w:t xml:space="preserve">User will be able to view if the order is behind schedule with </w:t>
      </w:r>
    </w:p>
    <w:p w14:paraId="1BC31A24" w14:textId="77777777" w:rsidR="00981955" w:rsidRPr="00251552" w:rsidRDefault="00981955" w:rsidP="00981955">
      <w:pPr>
        <w:ind w:left="2880" w:firstLine="720"/>
        <w:rPr>
          <w:bCs/>
          <w:color w:val="000000" w:themeColor="text1"/>
        </w:rPr>
      </w:pPr>
      <w:r>
        <w:rPr>
          <w:bCs/>
          <w:color w:val="000000" w:themeColor="text1"/>
        </w:rPr>
        <w:t>details on that said issue.</w:t>
      </w:r>
    </w:p>
    <w:p w14:paraId="26CE9D10" w14:textId="77777777" w:rsidR="00981955" w:rsidRDefault="00981955" w:rsidP="00981955">
      <w:pPr>
        <w:rPr>
          <w:bCs/>
          <w:color w:val="000000" w:themeColor="text1"/>
        </w:rPr>
      </w:pPr>
      <w:r w:rsidRPr="009C5DDD">
        <w:rPr>
          <w:b/>
          <w:bCs/>
          <w:color w:val="000000" w:themeColor="text1"/>
        </w:rPr>
        <w:lastRenderedPageBreak/>
        <w:tab/>
      </w:r>
      <w:r w:rsidRPr="009C5DDD">
        <w:rPr>
          <w:b/>
          <w:bCs/>
          <w:color w:val="000000" w:themeColor="text1"/>
          <w:u w:val="single"/>
        </w:rPr>
        <w:t>Main Success Scenario:</w:t>
      </w:r>
    </w:p>
    <w:p w14:paraId="5F6C3B50" w14:textId="77777777" w:rsidR="00981955" w:rsidRDefault="00981955" w:rsidP="00981955">
      <w:pPr>
        <w:pStyle w:val="ListParagraph"/>
        <w:numPr>
          <w:ilvl w:val="0"/>
          <w:numId w:val="14"/>
        </w:numPr>
        <w:rPr>
          <w:bCs/>
          <w:color w:val="000000" w:themeColor="text1"/>
        </w:rPr>
      </w:pPr>
      <w:r>
        <w:rPr>
          <w:bCs/>
          <w:color w:val="000000" w:themeColor="text1"/>
        </w:rPr>
        <w:t xml:space="preserve">User is prompted to sign into their given account with their specific credentials. </w:t>
      </w:r>
    </w:p>
    <w:p w14:paraId="562C575C" w14:textId="77777777" w:rsidR="00981955" w:rsidRDefault="00981955" w:rsidP="00981955">
      <w:pPr>
        <w:pStyle w:val="ListParagraph"/>
        <w:numPr>
          <w:ilvl w:val="0"/>
          <w:numId w:val="14"/>
        </w:numPr>
        <w:rPr>
          <w:bCs/>
          <w:color w:val="000000" w:themeColor="text1"/>
        </w:rPr>
      </w:pPr>
      <w:r>
        <w:rPr>
          <w:bCs/>
          <w:color w:val="000000" w:themeColor="text1"/>
        </w:rPr>
        <w:t>The system will load up the user interface and populate an area of work order.</w:t>
      </w:r>
    </w:p>
    <w:p w14:paraId="7E204274" w14:textId="77777777" w:rsidR="00981955" w:rsidRDefault="00981955" w:rsidP="00981955">
      <w:pPr>
        <w:pStyle w:val="ListParagraph"/>
        <w:numPr>
          <w:ilvl w:val="0"/>
          <w:numId w:val="14"/>
        </w:numPr>
        <w:rPr>
          <w:bCs/>
          <w:color w:val="000000" w:themeColor="text1"/>
        </w:rPr>
      </w:pPr>
      <w:r>
        <w:rPr>
          <w:bCs/>
          <w:color w:val="000000" w:themeColor="text1"/>
        </w:rPr>
        <w:t>The system will give key details on the order of the user including if it is behind schedule and why this is the case.</w:t>
      </w:r>
    </w:p>
    <w:p w14:paraId="36A25AC5" w14:textId="77777777" w:rsidR="00981955" w:rsidRPr="007E777D" w:rsidRDefault="00981955" w:rsidP="00981955">
      <w:pPr>
        <w:pStyle w:val="ListParagraph"/>
        <w:numPr>
          <w:ilvl w:val="0"/>
          <w:numId w:val="14"/>
        </w:numPr>
        <w:rPr>
          <w:bCs/>
          <w:color w:val="000000" w:themeColor="text1"/>
        </w:rPr>
      </w:pPr>
      <w:r w:rsidRPr="007E777D">
        <w:rPr>
          <w:bCs/>
          <w:color w:val="000000" w:themeColor="text1"/>
        </w:rPr>
        <w:t>If behind schedule, then send out alert. If not, then continue forward with work order.</w:t>
      </w:r>
    </w:p>
    <w:p w14:paraId="4F123C66" w14:textId="77777777" w:rsidR="00653427" w:rsidRDefault="00653427" w:rsidP="00FA6489">
      <w:pPr>
        <w:pStyle w:val="Title"/>
        <w:rPr>
          <w:rStyle w:val="Strong"/>
          <w:color w:val="212123" w:themeColor="text2"/>
          <w:sz w:val="36"/>
          <w:szCs w:val="36"/>
        </w:rPr>
      </w:pPr>
    </w:p>
    <w:p w14:paraId="6FC047FE" w14:textId="0B44CAC3" w:rsidR="00653427" w:rsidRDefault="00FC3386" w:rsidP="00FA6489">
      <w:pPr>
        <w:pStyle w:val="Title"/>
        <w:rPr>
          <w:rStyle w:val="Strong"/>
          <w:color w:val="212123" w:themeColor="text2"/>
          <w:sz w:val="36"/>
          <w:szCs w:val="36"/>
        </w:rPr>
      </w:pPr>
      <w:r>
        <w:rPr>
          <w:b/>
          <w:bCs/>
          <w:noProof/>
          <w:color w:val="212123" w:themeColor="text2"/>
          <w:sz w:val="36"/>
          <w:szCs w:val="36"/>
        </w:rPr>
        <w:drawing>
          <wp:inline distT="0" distB="0" distL="0" distR="0" wp14:anchorId="692341A7" wp14:editId="551BA877">
            <wp:extent cx="6400800" cy="5400040"/>
            <wp:effectExtent l="0" t="0" r="0" b="0"/>
            <wp:docPr id="203" name="Picture 20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Use Case Diagram.png"/>
                    <pic:cNvPicPr/>
                  </pic:nvPicPr>
                  <pic:blipFill>
                    <a:blip r:embed="rId11">
                      <a:extLst>
                        <a:ext uri="{28A0092B-C50C-407E-A947-70E740481C1C}">
                          <a14:useLocalDpi xmlns:a14="http://schemas.microsoft.com/office/drawing/2010/main" val="0"/>
                        </a:ext>
                      </a:extLst>
                    </a:blip>
                    <a:stretch>
                      <a:fillRect/>
                    </a:stretch>
                  </pic:blipFill>
                  <pic:spPr>
                    <a:xfrm>
                      <a:off x="0" y="0"/>
                      <a:ext cx="6400800" cy="5400040"/>
                    </a:xfrm>
                    <a:prstGeom prst="rect">
                      <a:avLst/>
                    </a:prstGeom>
                  </pic:spPr>
                </pic:pic>
              </a:graphicData>
            </a:graphic>
          </wp:inline>
        </w:drawing>
      </w:r>
    </w:p>
    <w:p w14:paraId="39E2265A" w14:textId="77777777" w:rsidR="00653427" w:rsidRDefault="00653427" w:rsidP="00FA6489">
      <w:pPr>
        <w:pStyle w:val="Title"/>
        <w:rPr>
          <w:rStyle w:val="Strong"/>
          <w:color w:val="212123" w:themeColor="text2"/>
          <w:sz w:val="36"/>
          <w:szCs w:val="36"/>
        </w:rPr>
      </w:pPr>
    </w:p>
    <w:p w14:paraId="51AFAE53" w14:textId="77777777" w:rsidR="00653427" w:rsidRDefault="00653427" w:rsidP="00FA6489">
      <w:pPr>
        <w:pStyle w:val="Title"/>
        <w:rPr>
          <w:rStyle w:val="Strong"/>
          <w:color w:val="212123" w:themeColor="text2"/>
          <w:sz w:val="36"/>
          <w:szCs w:val="36"/>
        </w:rPr>
      </w:pPr>
    </w:p>
    <w:p w14:paraId="3A93C40D" w14:textId="77777777" w:rsidR="00653427" w:rsidRDefault="00653427" w:rsidP="00FA6489">
      <w:pPr>
        <w:pStyle w:val="Title"/>
        <w:rPr>
          <w:rStyle w:val="Strong"/>
          <w:color w:val="212123" w:themeColor="text2"/>
          <w:sz w:val="36"/>
          <w:szCs w:val="36"/>
        </w:rPr>
      </w:pPr>
    </w:p>
    <w:p w14:paraId="726F7266" w14:textId="77777777" w:rsidR="00653427" w:rsidRDefault="00653427" w:rsidP="00FA6489">
      <w:pPr>
        <w:pStyle w:val="Title"/>
        <w:rPr>
          <w:rStyle w:val="Strong"/>
          <w:color w:val="212123" w:themeColor="text2"/>
          <w:sz w:val="36"/>
          <w:szCs w:val="36"/>
        </w:rPr>
      </w:pPr>
    </w:p>
    <w:p w14:paraId="4537B99A" w14:textId="51D4F95E" w:rsidR="00C351F1" w:rsidRDefault="00F55E62" w:rsidP="00FA6489">
      <w:pPr>
        <w:pStyle w:val="Title"/>
        <w:rPr>
          <w:rStyle w:val="Strong"/>
          <w:color w:val="212123" w:themeColor="text2"/>
          <w:sz w:val="36"/>
          <w:szCs w:val="36"/>
        </w:rPr>
      </w:pPr>
      <w:r>
        <w:rPr>
          <w:rStyle w:val="Strong"/>
          <w:color w:val="212123" w:themeColor="text2"/>
          <w:sz w:val="36"/>
          <w:szCs w:val="36"/>
        </w:rPr>
        <w:lastRenderedPageBreak/>
        <w:t xml:space="preserve">User Interface Design and Implementation </w:t>
      </w:r>
    </w:p>
    <w:p w14:paraId="2F7D6ECC" w14:textId="77777777" w:rsidR="00463BE2" w:rsidRDefault="00463BE2" w:rsidP="00463BE2">
      <w:pPr>
        <w:rPr>
          <w:bCs/>
          <w:color w:val="000000" w:themeColor="text1"/>
        </w:rPr>
      </w:pPr>
      <w:r>
        <w:rPr>
          <w:bCs/>
          <w:color w:val="000000" w:themeColor="text1"/>
        </w:rPr>
        <w:t>The user interface is designed is a way to be intuitive and user friendly. Minimal data is needed by the user and one click is all that is needed by the user when “Logging” data for Start/Finish Logs.</w:t>
      </w:r>
    </w:p>
    <w:p w14:paraId="7A105C53" w14:textId="77777777" w:rsidR="00463BE2" w:rsidRDefault="00463BE2" w:rsidP="00463BE2">
      <w:pPr>
        <w:rPr>
          <w:bCs/>
          <w:color w:val="000000" w:themeColor="text1"/>
        </w:rPr>
      </w:pPr>
      <w:r>
        <w:rPr>
          <w:bCs/>
          <w:color w:val="000000" w:themeColor="text1"/>
        </w:rPr>
        <w:t>The main display is a grid-based view for simplicity along with a direct Quote/Order visual representation of location when a Quote/Order is selected.</w:t>
      </w:r>
    </w:p>
    <w:p w14:paraId="60B2E2A6" w14:textId="77777777" w:rsidR="00463BE2" w:rsidRDefault="00463BE2" w:rsidP="00463BE2">
      <w:pPr>
        <w:rPr>
          <w:bCs/>
          <w:color w:val="000000" w:themeColor="text1"/>
        </w:rPr>
      </w:pPr>
      <w:r>
        <w:rPr>
          <w:noProof/>
          <w:color w:val="000000" w:themeColor="text1"/>
        </w:rPr>
        <w:drawing>
          <wp:inline distT="0" distB="0" distL="0" distR="0" wp14:anchorId="737098AA" wp14:editId="419D9BC8">
            <wp:extent cx="5943600" cy="41624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162425"/>
                    </a:xfrm>
                    <a:prstGeom prst="rect">
                      <a:avLst/>
                    </a:prstGeom>
                    <a:noFill/>
                    <a:ln>
                      <a:noFill/>
                    </a:ln>
                  </pic:spPr>
                </pic:pic>
              </a:graphicData>
            </a:graphic>
          </wp:inline>
        </w:drawing>
      </w:r>
    </w:p>
    <w:p w14:paraId="49ADD5F1" w14:textId="77777777" w:rsidR="00463BE2" w:rsidRDefault="00463BE2" w:rsidP="00463BE2">
      <w:pPr>
        <w:rPr>
          <w:bCs/>
          <w:color w:val="000000" w:themeColor="text1"/>
        </w:rPr>
      </w:pPr>
    </w:p>
    <w:p w14:paraId="2CF55E03" w14:textId="77777777" w:rsidR="00463BE2" w:rsidRDefault="00463BE2" w:rsidP="00463BE2">
      <w:pPr>
        <w:rPr>
          <w:bCs/>
          <w:color w:val="000000" w:themeColor="text1"/>
        </w:rPr>
      </w:pPr>
      <w:r>
        <w:rPr>
          <w:bCs/>
          <w:color w:val="000000" w:themeColor="text1"/>
        </w:rPr>
        <w:t>Users will be able to select a Quote/Order and see a Status that shows where the project is located and if it has been tracking on time (Green) or late (Red).</w:t>
      </w:r>
    </w:p>
    <w:p w14:paraId="5C245C4D" w14:textId="77777777" w:rsidR="00463BE2" w:rsidRDefault="00463BE2" w:rsidP="00463BE2">
      <w:pPr>
        <w:rPr>
          <w:bCs/>
          <w:color w:val="000000" w:themeColor="text1"/>
        </w:rPr>
      </w:pPr>
      <w:r>
        <w:rPr>
          <w:noProof/>
          <w:color w:val="000000" w:themeColor="text1"/>
        </w:rPr>
        <w:drawing>
          <wp:inline distT="0" distB="0" distL="0" distR="0" wp14:anchorId="566E2265" wp14:editId="5A2A5541">
            <wp:extent cx="3790950" cy="71437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90950" cy="714375"/>
                    </a:xfrm>
                    <a:prstGeom prst="rect">
                      <a:avLst/>
                    </a:prstGeom>
                    <a:noFill/>
                    <a:ln>
                      <a:noFill/>
                    </a:ln>
                  </pic:spPr>
                </pic:pic>
              </a:graphicData>
            </a:graphic>
          </wp:inline>
        </w:drawing>
      </w:r>
    </w:p>
    <w:p w14:paraId="79F5CD30" w14:textId="77777777" w:rsidR="00463BE2" w:rsidRDefault="00463BE2" w:rsidP="00463BE2">
      <w:pPr>
        <w:rPr>
          <w:bCs/>
          <w:color w:val="000000" w:themeColor="text1"/>
        </w:rPr>
      </w:pPr>
    </w:p>
    <w:p w14:paraId="65CD94C2" w14:textId="77777777" w:rsidR="00463BE2" w:rsidRDefault="00463BE2" w:rsidP="00463BE2">
      <w:pPr>
        <w:rPr>
          <w:bCs/>
          <w:color w:val="000000" w:themeColor="text1"/>
        </w:rPr>
      </w:pPr>
      <w:r>
        <w:rPr>
          <w:bCs/>
          <w:color w:val="000000" w:themeColor="text1"/>
        </w:rPr>
        <w:lastRenderedPageBreak/>
        <w:t>The main screen will also contain a Find or Search allowing the user to quickly narrow down the results to what they are looking for. This will have the ability to limit the Field that is being searched. They can also limit it to only Open Projects.</w:t>
      </w:r>
    </w:p>
    <w:p w14:paraId="1AD0CD17" w14:textId="77777777" w:rsidR="00463BE2" w:rsidRDefault="00463BE2" w:rsidP="00463BE2">
      <w:pPr>
        <w:rPr>
          <w:bCs/>
          <w:color w:val="000000" w:themeColor="text1"/>
        </w:rPr>
      </w:pPr>
      <w:r>
        <w:rPr>
          <w:noProof/>
          <w:color w:val="000000" w:themeColor="text1"/>
        </w:rPr>
        <w:drawing>
          <wp:inline distT="0" distB="0" distL="0" distR="0" wp14:anchorId="25159347" wp14:editId="47BFDD83">
            <wp:extent cx="3543300" cy="138112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43300" cy="1381125"/>
                    </a:xfrm>
                    <a:prstGeom prst="rect">
                      <a:avLst/>
                    </a:prstGeom>
                    <a:noFill/>
                    <a:ln>
                      <a:noFill/>
                    </a:ln>
                  </pic:spPr>
                </pic:pic>
              </a:graphicData>
            </a:graphic>
          </wp:inline>
        </w:drawing>
      </w:r>
    </w:p>
    <w:p w14:paraId="5758B36F" w14:textId="77777777" w:rsidR="00463BE2" w:rsidRDefault="00463BE2" w:rsidP="00463BE2">
      <w:pPr>
        <w:rPr>
          <w:bCs/>
          <w:color w:val="000000" w:themeColor="text1"/>
        </w:rPr>
      </w:pPr>
    </w:p>
    <w:p w14:paraId="00E89F7E" w14:textId="77777777" w:rsidR="00463BE2" w:rsidRDefault="00463BE2" w:rsidP="00463BE2">
      <w:pPr>
        <w:rPr>
          <w:bCs/>
          <w:color w:val="000000" w:themeColor="text1"/>
        </w:rPr>
      </w:pPr>
      <w:r>
        <w:rPr>
          <w:bCs/>
          <w:color w:val="000000" w:themeColor="text1"/>
        </w:rPr>
        <w:t>Aside from the main screen there will be a Quote/Order screen used for Quote/Order entry along with a Schedule where users can Log there committed Start and Completion dates into the system.</w:t>
      </w:r>
    </w:p>
    <w:p w14:paraId="773B430B" w14:textId="77777777" w:rsidR="00463BE2" w:rsidRDefault="00463BE2" w:rsidP="00463BE2">
      <w:pPr>
        <w:rPr>
          <w:bCs/>
          <w:color w:val="000000" w:themeColor="text1"/>
        </w:rPr>
      </w:pPr>
      <w:r>
        <w:rPr>
          <w:noProof/>
          <w:color w:val="000000" w:themeColor="text1"/>
        </w:rPr>
        <w:drawing>
          <wp:inline distT="0" distB="0" distL="0" distR="0" wp14:anchorId="26A1D8D0" wp14:editId="2A075E75">
            <wp:extent cx="5943600" cy="416242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162425"/>
                    </a:xfrm>
                    <a:prstGeom prst="rect">
                      <a:avLst/>
                    </a:prstGeom>
                    <a:noFill/>
                    <a:ln>
                      <a:noFill/>
                    </a:ln>
                  </pic:spPr>
                </pic:pic>
              </a:graphicData>
            </a:graphic>
          </wp:inline>
        </w:drawing>
      </w:r>
    </w:p>
    <w:p w14:paraId="3787E586" w14:textId="77777777" w:rsidR="00463BE2" w:rsidRDefault="00463BE2" w:rsidP="00463BE2">
      <w:pPr>
        <w:rPr>
          <w:bCs/>
          <w:color w:val="000000" w:themeColor="text1"/>
        </w:rPr>
      </w:pPr>
    </w:p>
    <w:p w14:paraId="737D13AD" w14:textId="77777777" w:rsidR="00463BE2" w:rsidRDefault="00463BE2" w:rsidP="00463BE2">
      <w:pPr>
        <w:rPr>
          <w:bCs/>
          <w:color w:val="000000" w:themeColor="text1"/>
        </w:rPr>
      </w:pPr>
      <w:r>
        <w:rPr>
          <w:bCs/>
          <w:color w:val="000000" w:themeColor="text1"/>
        </w:rPr>
        <w:t>For Quote entry users will be required to enter a Customer Name, Project, and Quote Due date. Quote Number should be auto generated.</w:t>
      </w:r>
    </w:p>
    <w:p w14:paraId="2068D76D" w14:textId="77777777" w:rsidR="00463BE2" w:rsidRDefault="00463BE2" w:rsidP="00463BE2">
      <w:pPr>
        <w:rPr>
          <w:bCs/>
          <w:color w:val="000000" w:themeColor="text1"/>
        </w:rPr>
      </w:pPr>
      <w:r>
        <w:rPr>
          <w:noProof/>
          <w:color w:val="000000" w:themeColor="text1"/>
        </w:rPr>
        <w:lastRenderedPageBreak/>
        <w:drawing>
          <wp:inline distT="0" distB="0" distL="0" distR="0" wp14:anchorId="77BF7F80" wp14:editId="088B38E8">
            <wp:extent cx="2552700" cy="15240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52700" cy="1524000"/>
                    </a:xfrm>
                    <a:prstGeom prst="rect">
                      <a:avLst/>
                    </a:prstGeom>
                    <a:noFill/>
                    <a:ln>
                      <a:noFill/>
                    </a:ln>
                  </pic:spPr>
                </pic:pic>
              </a:graphicData>
            </a:graphic>
          </wp:inline>
        </w:drawing>
      </w:r>
    </w:p>
    <w:p w14:paraId="711D2292" w14:textId="77777777" w:rsidR="00463BE2" w:rsidRDefault="00463BE2" w:rsidP="00463BE2">
      <w:pPr>
        <w:rPr>
          <w:bCs/>
          <w:color w:val="000000" w:themeColor="text1"/>
        </w:rPr>
      </w:pPr>
    </w:p>
    <w:p w14:paraId="05C4412A" w14:textId="77777777" w:rsidR="00463BE2" w:rsidRDefault="00463BE2" w:rsidP="00463BE2">
      <w:pPr>
        <w:rPr>
          <w:bCs/>
          <w:color w:val="000000" w:themeColor="text1"/>
        </w:rPr>
      </w:pPr>
      <w:r>
        <w:rPr>
          <w:bCs/>
          <w:color w:val="000000" w:themeColor="text1"/>
        </w:rPr>
        <w:t>At this point the system will create a quote in the system a set a required date of completion based on the Quote Due date.</w:t>
      </w:r>
    </w:p>
    <w:p w14:paraId="5504A121" w14:textId="77777777" w:rsidR="00463BE2" w:rsidRDefault="00463BE2" w:rsidP="00463BE2">
      <w:pPr>
        <w:rPr>
          <w:bCs/>
          <w:color w:val="000000" w:themeColor="text1"/>
        </w:rPr>
      </w:pPr>
      <w:r>
        <w:rPr>
          <w:noProof/>
          <w:color w:val="000000" w:themeColor="text1"/>
        </w:rPr>
        <w:drawing>
          <wp:inline distT="0" distB="0" distL="0" distR="0" wp14:anchorId="6012C2DE" wp14:editId="4ACAAD64">
            <wp:extent cx="2466975" cy="147637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66975" cy="1476375"/>
                    </a:xfrm>
                    <a:prstGeom prst="rect">
                      <a:avLst/>
                    </a:prstGeom>
                    <a:noFill/>
                    <a:ln>
                      <a:noFill/>
                    </a:ln>
                  </pic:spPr>
                </pic:pic>
              </a:graphicData>
            </a:graphic>
          </wp:inline>
        </w:drawing>
      </w:r>
    </w:p>
    <w:p w14:paraId="2DA643A9" w14:textId="5D5BD22D" w:rsidR="00463BE2" w:rsidRDefault="00463BE2" w:rsidP="00463BE2">
      <w:pPr>
        <w:rPr>
          <w:bCs/>
          <w:color w:val="000000" w:themeColor="text1"/>
        </w:rPr>
      </w:pPr>
      <w:r>
        <w:rPr>
          <w:bCs/>
          <w:color w:val="000000" w:themeColor="text1"/>
        </w:rPr>
        <w:t>When a User Starts or Completes a quote, they will select the “Log” button to log their date/user for tracking purposes.</w:t>
      </w:r>
    </w:p>
    <w:p w14:paraId="5E7E679C" w14:textId="77777777" w:rsidR="00463BE2" w:rsidRDefault="00463BE2" w:rsidP="00463BE2">
      <w:pPr>
        <w:rPr>
          <w:bCs/>
          <w:color w:val="000000" w:themeColor="text1"/>
        </w:rPr>
      </w:pPr>
      <w:r>
        <w:rPr>
          <w:noProof/>
          <w:color w:val="000000" w:themeColor="text1"/>
        </w:rPr>
        <w:drawing>
          <wp:inline distT="0" distB="0" distL="0" distR="0" wp14:anchorId="5C6AC100" wp14:editId="067AF784">
            <wp:extent cx="2286000" cy="723900"/>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86000" cy="723900"/>
                    </a:xfrm>
                    <a:prstGeom prst="rect">
                      <a:avLst/>
                    </a:prstGeom>
                    <a:noFill/>
                    <a:ln>
                      <a:noFill/>
                    </a:ln>
                  </pic:spPr>
                </pic:pic>
              </a:graphicData>
            </a:graphic>
          </wp:inline>
        </w:drawing>
      </w:r>
    </w:p>
    <w:p w14:paraId="3259B4DF" w14:textId="08802BCB" w:rsidR="00463BE2" w:rsidRDefault="00463BE2" w:rsidP="00463BE2">
      <w:pPr>
        <w:rPr>
          <w:bCs/>
          <w:color w:val="000000" w:themeColor="text1"/>
        </w:rPr>
      </w:pPr>
      <w:r>
        <w:rPr>
          <w:bCs/>
          <w:color w:val="000000" w:themeColor="text1"/>
        </w:rPr>
        <w:t>When the user receives a purchase order for the project, they will use the “Convert to Order” button to begin the order entry process. This will assign an Order Number.</w:t>
      </w:r>
    </w:p>
    <w:p w14:paraId="367CA9C0" w14:textId="77777777" w:rsidR="00463BE2" w:rsidRDefault="00463BE2" w:rsidP="00463BE2">
      <w:pPr>
        <w:rPr>
          <w:bCs/>
          <w:color w:val="000000" w:themeColor="text1"/>
        </w:rPr>
      </w:pPr>
      <w:r>
        <w:rPr>
          <w:noProof/>
          <w:color w:val="000000" w:themeColor="text1"/>
        </w:rPr>
        <w:drawing>
          <wp:inline distT="0" distB="0" distL="0" distR="0" wp14:anchorId="3676469D" wp14:editId="727FCFB2">
            <wp:extent cx="4495800" cy="1314450"/>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95800" cy="1314450"/>
                    </a:xfrm>
                    <a:prstGeom prst="rect">
                      <a:avLst/>
                    </a:prstGeom>
                    <a:noFill/>
                    <a:ln>
                      <a:noFill/>
                    </a:ln>
                  </pic:spPr>
                </pic:pic>
              </a:graphicData>
            </a:graphic>
          </wp:inline>
        </w:drawing>
      </w:r>
    </w:p>
    <w:p w14:paraId="67890350" w14:textId="77777777" w:rsidR="00463BE2" w:rsidRDefault="00463BE2" w:rsidP="00463BE2">
      <w:pPr>
        <w:rPr>
          <w:bCs/>
          <w:color w:val="000000" w:themeColor="text1"/>
        </w:rPr>
      </w:pPr>
      <w:r>
        <w:rPr>
          <w:bCs/>
          <w:color w:val="000000" w:themeColor="text1"/>
        </w:rPr>
        <w:t>The user will be required to enter the customer PO#, PO Receipt date, and Delivery Date for the project. Once logged the user will select the “Back Schedule” button to back schedule the requested dates for the rest of the business users to complete.</w:t>
      </w:r>
    </w:p>
    <w:p w14:paraId="0E5108BB" w14:textId="77777777" w:rsidR="00463BE2" w:rsidRDefault="00463BE2" w:rsidP="00463BE2">
      <w:pPr>
        <w:rPr>
          <w:b/>
          <w:bCs/>
          <w:color w:val="000000" w:themeColor="text1"/>
        </w:rPr>
      </w:pPr>
      <w:r>
        <w:rPr>
          <w:noProof/>
          <w:color w:val="000000" w:themeColor="text1"/>
        </w:rPr>
        <w:lastRenderedPageBreak/>
        <w:drawing>
          <wp:inline distT="0" distB="0" distL="0" distR="0" wp14:anchorId="2C4FD7A0" wp14:editId="0E0FE7A0">
            <wp:extent cx="2486025" cy="1457325"/>
            <wp:effectExtent l="0" t="0" r="9525" b="952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86025" cy="1457325"/>
                    </a:xfrm>
                    <a:prstGeom prst="rect">
                      <a:avLst/>
                    </a:prstGeom>
                    <a:noFill/>
                    <a:ln>
                      <a:noFill/>
                    </a:ln>
                  </pic:spPr>
                </pic:pic>
              </a:graphicData>
            </a:graphic>
          </wp:inline>
        </w:drawing>
      </w:r>
    </w:p>
    <w:p w14:paraId="55C89A4A" w14:textId="77777777" w:rsidR="00463BE2" w:rsidRDefault="00463BE2" w:rsidP="00463BE2">
      <w:pPr>
        <w:rPr>
          <w:b/>
          <w:bCs/>
          <w:color w:val="000000" w:themeColor="text1"/>
        </w:rPr>
      </w:pPr>
    </w:p>
    <w:p w14:paraId="0BD3F71B" w14:textId="77777777" w:rsidR="00463BE2" w:rsidRDefault="00463BE2" w:rsidP="00463BE2">
      <w:pPr>
        <w:rPr>
          <w:bCs/>
          <w:color w:val="000000" w:themeColor="text1"/>
        </w:rPr>
      </w:pPr>
      <w:r>
        <w:rPr>
          <w:bCs/>
          <w:color w:val="000000" w:themeColor="text1"/>
        </w:rPr>
        <w:t>Back Scheduling will take the delivery date and schedule Engineering, Drafting, Fabrication, Finish, and shipping to meet the delivery address. Users of each department will Log their time the same way as Pricing for a quote.</w:t>
      </w:r>
    </w:p>
    <w:p w14:paraId="5DBB81B3" w14:textId="77777777" w:rsidR="00463BE2" w:rsidRDefault="00463BE2" w:rsidP="00463BE2">
      <w:pPr>
        <w:rPr>
          <w:bCs/>
          <w:color w:val="000000" w:themeColor="text1"/>
        </w:rPr>
      </w:pPr>
      <w:r>
        <w:rPr>
          <w:noProof/>
          <w:color w:val="000000" w:themeColor="text1"/>
        </w:rPr>
        <w:drawing>
          <wp:inline distT="0" distB="0" distL="0" distR="0" wp14:anchorId="13359814" wp14:editId="0A17FE87">
            <wp:extent cx="5943600" cy="2238375"/>
            <wp:effectExtent l="0" t="0" r="0" b="952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238375"/>
                    </a:xfrm>
                    <a:prstGeom prst="rect">
                      <a:avLst/>
                    </a:prstGeom>
                    <a:noFill/>
                    <a:ln>
                      <a:noFill/>
                    </a:ln>
                  </pic:spPr>
                </pic:pic>
              </a:graphicData>
            </a:graphic>
          </wp:inline>
        </w:drawing>
      </w:r>
    </w:p>
    <w:p w14:paraId="7D6BA762" w14:textId="77777777" w:rsidR="00463BE2" w:rsidRDefault="00463BE2" w:rsidP="00463BE2">
      <w:pPr>
        <w:rPr>
          <w:bCs/>
          <w:color w:val="000000" w:themeColor="text1"/>
        </w:rPr>
      </w:pPr>
    </w:p>
    <w:p w14:paraId="2601685E" w14:textId="77777777" w:rsidR="00463BE2" w:rsidRDefault="00463BE2" w:rsidP="00463BE2">
      <w:pPr>
        <w:rPr>
          <w:bCs/>
          <w:color w:val="000000" w:themeColor="text1"/>
        </w:rPr>
      </w:pPr>
      <w:r>
        <w:rPr>
          <w:bCs/>
          <w:color w:val="000000" w:themeColor="text1"/>
        </w:rPr>
        <w:t>The back Schedule and User Log’s is what will drive the visual display for tracking.</w:t>
      </w:r>
    </w:p>
    <w:p w14:paraId="1F0DAB1A" w14:textId="77777777" w:rsidR="00463BE2" w:rsidRDefault="00463BE2" w:rsidP="00463BE2">
      <w:pPr>
        <w:rPr>
          <w:bCs/>
          <w:color w:val="000000" w:themeColor="text1"/>
        </w:rPr>
      </w:pPr>
      <w:r>
        <w:rPr>
          <w:noProof/>
          <w:color w:val="000000" w:themeColor="text1"/>
        </w:rPr>
        <w:drawing>
          <wp:inline distT="0" distB="0" distL="0" distR="0" wp14:anchorId="558C2A8D" wp14:editId="7D49552F">
            <wp:extent cx="3790950" cy="714375"/>
            <wp:effectExtent l="0" t="0" r="0" b="952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90950" cy="714375"/>
                    </a:xfrm>
                    <a:prstGeom prst="rect">
                      <a:avLst/>
                    </a:prstGeom>
                    <a:noFill/>
                    <a:ln>
                      <a:noFill/>
                    </a:ln>
                  </pic:spPr>
                </pic:pic>
              </a:graphicData>
            </a:graphic>
          </wp:inline>
        </w:drawing>
      </w:r>
    </w:p>
    <w:p w14:paraId="6A69CCD3" w14:textId="77777777" w:rsidR="00463BE2" w:rsidRDefault="00463BE2" w:rsidP="00463BE2">
      <w:pPr>
        <w:rPr>
          <w:bCs/>
          <w:color w:val="000000" w:themeColor="text1"/>
        </w:rPr>
      </w:pPr>
    </w:p>
    <w:p w14:paraId="7BA9D33F" w14:textId="13BBA72E" w:rsidR="00463BE2" w:rsidRDefault="00463BE2">
      <w:pPr>
        <w:rPr>
          <w:bCs/>
          <w:color w:val="000000" w:themeColor="text1"/>
        </w:rPr>
      </w:pPr>
      <w:r>
        <w:rPr>
          <w:bCs/>
          <w:color w:val="000000" w:themeColor="text1"/>
        </w:rPr>
        <w:t>The user will also have the option to view a Quote/Order report. This will likely be added as an additional tab and not driven off buttons like in the current display. This will be displayed with a grid view based on open Quotes/Orders prioritized by Quote Due/Delivery Dates. This should display similar to the below with one reporting grid for open Quotes and another reporting grid for Orders</w:t>
      </w:r>
    </w:p>
    <w:p w14:paraId="27B35E93" w14:textId="273FE886" w:rsidR="00E173D7" w:rsidRDefault="00E173D7">
      <w:pPr>
        <w:rPr>
          <w:bCs/>
          <w:color w:val="000000" w:themeColor="text1"/>
        </w:rPr>
      </w:pPr>
    </w:p>
    <w:p w14:paraId="59C81C38" w14:textId="6CEF6B61" w:rsidR="00E173D7" w:rsidRDefault="00E173D7">
      <w:pPr>
        <w:rPr>
          <w:bCs/>
          <w:color w:val="000000" w:themeColor="text1"/>
        </w:rPr>
      </w:pPr>
    </w:p>
    <w:p w14:paraId="643CB0CA" w14:textId="2CDAF00E" w:rsidR="00E173D7" w:rsidRDefault="00E173D7" w:rsidP="00E173D7">
      <w:pPr>
        <w:pStyle w:val="Title"/>
        <w:rPr>
          <w:rStyle w:val="Strong"/>
          <w:color w:val="212123" w:themeColor="text2"/>
          <w:sz w:val="36"/>
          <w:szCs w:val="36"/>
        </w:rPr>
      </w:pPr>
      <w:r>
        <w:rPr>
          <w:rStyle w:val="Strong"/>
          <w:color w:val="212123" w:themeColor="text2"/>
          <w:sz w:val="36"/>
          <w:szCs w:val="36"/>
        </w:rPr>
        <w:lastRenderedPageBreak/>
        <w:t>Domain Analysis</w:t>
      </w:r>
    </w:p>
    <w:p w14:paraId="66380BB2" w14:textId="77777777" w:rsidR="00D832D1" w:rsidRPr="00D832D1" w:rsidRDefault="00D832D1" w:rsidP="00D832D1"/>
    <w:p w14:paraId="6F56C980" w14:textId="77777777" w:rsidR="00E173D7" w:rsidRPr="00E173D7" w:rsidRDefault="00E173D7" w:rsidP="00E173D7">
      <w:pPr>
        <w:pStyle w:val="ListParagraph"/>
        <w:numPr>
          <w:ilvl w:val="0"/>
          <w:numId w:val="15"/>
        </w:numPr>
        <w:spacing w:after="160" w:line="256" w:lineRule="auto"/>
        <w:rPr>
          <w:rFonts w:cs="Times New Roman"/>
          <w:b/>
          <w:bCs/>
        </w:rPr>
      </w:pPr>
      <w:r w:rsidRPr="00E173D7">
        <w:rPr>
          <w:rFonts w:cs="Times New Roman"/>
          <w:b/>
          <w:bCs/>
        </w:rPr>
        <w:t>Domain Model</w:t>
      </w:r>
    </w:p>
    <w:p w14:paraId="6F7D31C0" w14:textId="77777777" w:rsidR="00E173D7" w:rsidRDefault="00E173D7" w:rsidP="00E173D7">
      <w:pPr>
        <w:jc w:val="center"/>
        <w:rPr>
          <w:rFonts w:ascii="Times New Roman" w:hAnsi="Times New Roman" w:cs="Times New Roman"/>
        </w:rPr>
      </w:pPr>
      <w:r>
        <w:rPr>
          <w:noProof/>
        </w:rPr>
        <w:drawing>
          <wp:inline distT="0" distB="0" distL="0" distR="0" wp14:anchorId="6F59B891" wp14:editId="600A7D72">
            <wp:extent cx="5943600" cy="3095625"/>
            <wp:effectExtent l="0" t="0" r="0" b="952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095625"/>
                    </a:xfrm>
                    <a:prstGeom prst="rect">
                      <a:avLst/>
                    </a:prstGeom>
                    <a:noFill/>
                    <a:ln>
                      <a:noFill/>
                    </a:ln>
                  </pic:spPr>
                </pic:pic>
              </a:graphicData>
            </a:graphic>
          </wp:inline>
        </w:drawing>
      </w:r>
    </w:p>
    <w:p w14:paraId="21F9F7C9" w14:textId="77777777" w:rsidR="00B72101" w:rsidRDefault="00B72101" w:rsidP="00E173D7">
      <w:pPr>
        <w:jc w:val="center"/>
        <w:rPr>
          <w:rFonts w:cs="Times New Roman"/>
        </w:rPr>
      </w:pPr>
    </w:p>
    <w:p w14:paraId="47800B65" w14:textId="77777777" w:rsidR="00B72101" w:rsidRDefault="00B72101" w:rsidP="00E173D7">
      <w:pPr>
        <w:jc w:val="center"/>
        <w:rPr>
          <w:rFonts w:cs="Times New Roman"/>
        </w:rPr>
      </w:pPr>
    </w:p>
    <w:p w14:paraId="30EA9580" w14:textId="41825AB9" w:rsidR="00E173D7" w:rsidRPr="00B72101" w:rsidRDefault="00E173D7" w:rsidP="00E173D7">
      <w:pPr>
        <w:jc w:val="center"/>
        <w:rPr>
          <w:rFonts w:cs="Times New Roman"/>
        </w:rPr>
      </w:pPr>
      <w:r w:rsidRPr="00B72101">
        <w:rPr>
          <w:rFonts w:cs="Times New Roman"/>
        </w:rPr>
        <w:t>Figure 6-1 Domain Model</w:t>
      </w:r>
    </w:p>
    <w:p w14:paraId="327627FE" w14:textId="77777777" w:rsidR="00E173D7" w:rsidRPr="00B72101" w:rsidRDefault="00E173D7" w:rsidP="00E173D7">
      <w:pPr>
        <w:jc w:val="center"/>
        <w:rPr>
          <w:rFonts w:cs="Times New Roman"/>
        </w:rPr>
      </w:pPr>
    </w:p>
    <w:p w14:paraId="79E9029A" w14:textId="77777777" w:rsidR="00E173D7" w:rsidRPr="00B72101" w:rsidRDefault="00E173D7" w:rsidP="00E173D7">
      <w:pPr>
        <w:ind w:firstLine="360"/>
        <w:rPr>
          <w:rFonts w:cs="Times New Roman"/>
        </w:rPr>
      </w:pPr>
      <w:r w:rsidRPr="00B72101">
        <w:rPr>
          <w:rFonts w:cs="Times New Roman"/>
        </w:rPr>
        <w:t>Table 6-1 lists the domain model concepts and corresponding responsibilities.</w:t>
      </w:r>
    </w:p>
    <w:p w14:paraId="64FD0A43" w14:textId="1D817836" w:rsidR="00B72101" w:rsidRPr="00D832D1" w:rsidRDefault="00E173D7" w:rsidP="00D832D1">
      <w:pPr>
        <w:jc w:val="center"/>
        <w:rPr>
          <w:rFonts w:ascii="Times New Roman" w:hAnsi="Times New Roman" w:cs="Times New Roman"/>
        </w:rPr>
      </w:pPr>
      <w:r>
        <w:rPr>
          <w:noProof/>
        </w:rPr>
        <w:drawing>
          <wp:inline distT="0" distB="0" distL="0" distR="0" wp14:anchorId="0D7B787A" wp14:editId="54C98FAD">
            <wp:extent cx="4943475" cy="2105025"/>
            <wp:effectExtent l="0" t="0" r="9525" b="952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43475" cy="2105025"/>
                    </a:xfrm>
                    <a:prstGeom prst="rect">
                      <a:avLst/>
                    </a:prstGeom>
                    <a:noFill/>
                    <a:ln>
                      <a:noFill/>
                    </a:ln>
                  </pic:spPr>
                </pic:pic>
              </a:graphicData>
            </a:graphic>
          </wp:inline>
        </w:drawing>
      </w:r>
    </w:p>
    <w:p w14:paraId="51B6697F" w14:textId="7F39BC62" w:rsidR="00E173D7" w:rsidRDefault="00E173D7" w:rsidP="00E173D7">
      <w:pPr>
        <w:jc w:val="center"/>
        <w:rPr>
          <w:rFonts w:cs="Times New Roman"/>
        </w:rPr>
      </w:pPr>
      <w:r w:rsidRPr="00E173D7">
        <w:rPr>
          <w:rFonts w:cs="Times New Roman"/>
        </w:rPr>
        <w:lastRenderedPageBreak/>
        <w:t>Table 6-1 Conception Definition</w:t>
      </w:r>
    </w:p>
    <w:p w14:paraId="5463F66B" w14:textId="42CCC0E1" w:rsidR="00E173D7" w:rsidRDefault="00E173D7" w:rsidP="00E173D7">
      <w:pPr>
        <w:jc w:val="center"/>
        <w:rPr>
          <w:rFonts w:cs="Times New Roman"/>
        </w:rPr>
      </w:pPr>
    </w:p>
    <w:p w14:paraId="44104510" w14:textId="77777777" w:rsidR="00B72101" w:rsidRPr="00E173D7" w:rsidRDefault="00B72101" w:rsidP="00E173D7">
      <w:pPr>
        <w:jc w:val="center"/>
        <w:rPr>
          <w:rFonts w:cs="Times New Roman"/>
        </w:rPr>
      </w:pPr>
    </w:p>
    <w:p w14:paraId="5DFA1E0D" w14:textId="77777777" w:rsidR="00E173D7" w:rsidRPr="00E173D7" w:rsidRDefault="00E173D7" w:rsidP="00E173D7">
      <w:pPr>
        <w:rPr>
          <w:rFonts w:cs="Times New Roman"/>
        </w:rPr>
      </w:pPr>
      <w:r w:rsidRPr="00E173D7">
        <w:rPr>
          <w:rFonts w:cs="Times New Roman"/>
          <w:b/>
          <w:bCs/>
        </w:rPr>
        <w:t>Association Definitions</w:t>
      </w:r>
      <w:r w:rsidRPr="00E173D7">
        <w:rPr>
          <w:rFonts w:cs="Times New Roman"/>
        </w:rPr>
        <w:t xml:space="preserve"> - Concepts defined above must work in patterns to finish target requirements. Table 6-2 below give Association Descriptions based on defined concepts.</w:t>
      </w:r>
    </w:p>
    <w:p w14:paraId="245BCA57" w14:textId="77777777" w:rsidR="00B72101" w:rsidRDefault="00B72101" w:rsidP="00E173D7">
      <w:pPr>
        <w:rPr>
          <w:rFonts w:ascii="Times New Roman" w:hAnsi="Times New Roman" w:cs="Times New Roman"/>
        </w:rPr>
      </w:pPr>
    </w:p>
    <w:p w14:paraId="7987FF7C" w14:textId="77777777" w:rsidR="00E173D7" w:rsidRDefault="00E173D7" w:rsidP="00E173D7">
      <w:pPr>
        <w:jc w:val="center"/>
        <w:rPr>
          <w:rFonts w:ascii="Times New Roman" w:hAnsi="Times New Roman" w:cs="Times New Roman"/>
        </w:rPr>
      </w:pPr>
      <w:r>
        <w:rPr>
          <w:noProof/>
        </w:rPr>
        <w:drawing>
          <wp:inline distT="0" distB="0" distL="0" distR="0" wp14:anchorId="5399B1E5" wp14:editId="6CC9F6F2">
            <wp:extent cx="5622142" cy="3093720"/>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29641" cy="3097846"/>
                    </a:xfrm>
                    <a:prstGeom prst="rect">
                      <a:avLst/>
                    </a:prstGeom>
                    <a:noFill/>
                    <a:ln>
                      <a:noFill/>
                    </a:ln>
                  </pic:spPr>
                </pic:pic>
              </a:graphicData>
            </a:graphic>
          </wp:inline>
        </w:drawing>
      </w:r>
    </w:p>
    <w:p w14:paraId="5ED01D5E" w14:textId="77777777" w:rsidR="00B72101" w:rsidRDefault="00B72101" w:rsidP="00E173D7">
      <w:pPr>
        <w:jc w:val="center"/>
        <w:rPr>
          <w:rFonts w:cs="Times New Roman"/>
        </w:rPr>
      </w:pPr>
    </w:p>
    <w:p w14:paraId="599E5094" w14:textId="77777777" w:rsidR="00B72101" w:rsidRDefault="00B72101" w:rsidP="00B72101">
      <w:pPr>
        <w:jc w:val="center"/>
        <w:rPr>
          <w:rFonts w:cs="Times New Roman"/>
        </w:rPr>
      </w:pPr>
    </w:p>
    <w:p w14:paraId="182D6805" w14:textId="77777777" w:rsidR="00B72101" w:rsidRDefault="00B72101" w:rsidP="00B72101">
      <w:pPr>
        <w:jc w:val="center"/>
        <w:rPr>
          <w:rFonts w:cs="Times New Roman"/>
        </w:rPr>
      </w:pPr>
    </w:p>
    <w:p w14:paraId="069B4802" w14:textId="77777777" w:rsidR="00B72101" w:rsidRDefault="00B72101" w:rsidP="00B72101">
      <w:pPr>
        <w:jc w:val="center"/>
        <w:rPr>
          <w:rFonts w:cs="Times New Roman"/>
        </w:rPr>
      </w:pPr>
    </w:p>
    <w:p w14:paraId="6AFD8C3F" w14:textId="77777777" w:rsidR="00B72101" w:rsidRDefault="00B72101" w:rsidP="00B72101">
      <w:pPr>
        <w:jc w:val="center"/>
        <w:rPr>
          <w:rFonts w:cs="Times New Roman"/>
        </w:rPr>
      </w:pPr>
    </w:p>
    <w:p w14:paraId="6B3B8ACF" w14:textId="77777777" w:rsidR="00B72101" w:rsidRDefault="00B72101" w:rsidP="00B72101">
      <w:pPr>
        <w:jc w:val="center"/>
        <w:rPr>
          <w:rFonts w:cs="Times New Roman"/>
        </w:rPr>
      </w:pPr>
    </w:p>
    <w:p w14:paraId="1CECE973" w14:textId="77777777" w:rsidR="00B72101" w:rsidRDefault="00B72101" w:rsidP="00B72101">
      <w:pPr>
        <w:jc w:val="center"/>
        <w:rPr>
          <w:rFonts w:cs="Times New Roman"/>
        </w:rPr>
      </w:pPr>
    </w:p>
    <w:p w14:paraId="5D9D5A95" w14:textId="77777777" w:rsidR="00B72101" w:rsidRDefault="00B72101" w:rsidP="00B72101">
      <w:pPr>
        <w:jc w:val="center"/>
        <w:rPr>
          <w:rFonts w:cs="Times New Roman"/>
        </w:rPr>
      </w:pPr>
    </w:p>
    <w:p w14:paraId="673B45F1" w14:textId="77777777" w:rsidR="00B72101" w:rsidRDefault="00B72101" w:rsidP="00B72101">
      <w:pPr>
        <w:jc w:val="center"/>
        <w:rPr>
          <w:rFonts w:cs="Times New Roman"/>
        </w:rPr>
      </w:pPr>
    </w:p>
    <w:p w14:paraId="0D14DE77" w14:textId="77777777" w:rsidR="00B72101" w:rsidRDefault="00B72101" w:rsidP="00B72101">
      <w:pPr>
        <w:jc w:val="center"/>
        <w:rPr>
          <w:rFonts w:cs="Times New Roman"/>
        </w:rPr>
      </w:pPr>
    </w:p>
    <w:p w14:paraId="17E97A4D" w14:textId="77777777" w:rsidR="00B72101" w:rsidRDefault="00B72101" w:rsidP="00B72101">
      <w:pPr>
        <w:jc w:val="center"/>
        <w:rPr>
          <w:rFonts w:cs="Times New Roman"/>
        </w:rPr>
      </w:pPr>
    </w:p>
    <w:p w14:paraId="71612CEF" w14:textId="3A3B81A5" w:rsidR="00E173D7" w:rsidRPr="00E173D7" w:rsidRDefault="00E173D7" w:rsidP="00B72101">
      <w:pPr>
        <w:jc w:val="center"/>
        <w:rPr>
          <w:rFonts w:cs="Times New Roman"/>
        </w:rPr>
      </w:pPr>
      <w:r w:rsidRPr="00E173D7">
        <w:rPr>
          <w:rFonts w:cs="Times New Roman"/>
        </w:rPr>
        <w:t>Table 6-2 Association Definition</w:t>
      </w:r>
    </w:p>
    <w:p w14:paraId="3805B473" w14:textId="77777777" w:rsidR="00E173D7" w:rsidRPr="00E173D7" w:rsidRDefault="00E173D7" w:rsidP="00E173D7">
      <w:pPr>
        <w:jc w:val="center"/>
        <w:rPr>
          <w:rFonts w:cs="Times New Roman"/>
        </w:rPr>
      </w:pPr>
    </w:p>
    <w:p w14:paraId="4DE881B5" w14:textId="77777777" w:rsidR="00E173D7" w:rsidRPr="00E173D7" w:rsidRDefault="00E173D7" w:rsidP="00E173D7">
      <w:pPr>
        <w:rPr>
          <w:rFonts w:cs="Times New Roman"/>
          <w:b/>
          <w:bCs/>
        </w:rPr>
      </w:pPr>
      <w:r w:rsidRPr="00E173D7">
        <w:rPr>
          <w:rFonts w:cs="Times New Roman"/>
          <w:b/>
          <w:bCs/>
        </w:rPr>
        <w:t>Attribute Definition</w:t>
      </w:r>
    </w:p>
    <w:p w14:paraId="6BC4E61A" w14:textId="77777777" w:rsidR="00E173D7" w:rsidRDefault="00E173D7" w:rsidP="00E173D7">
      <w:pPr>
        <w:jc w:val="center"/>
        <w:rPr>
          <w:rFonts w:ascii="Times New Roman" w:hAnsi="Times New Roman" w:cs="Times New Roman"/>
        </w:rPr>
      </w:pPr>
      <w:r>
        <w:rPr>
          <w:noProof/>
        </w:rPr>
        <w:drawing>
          <wp:inline distT="0" distB="0" distL="0" distR="0" wp14:anchorId="2553436F" wp14:editId="52B2EDAB">
            <wp:extent cx="5638800" cy="3376930"/>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44135" cy="3380125"/>
                    </a:xfrm>
                    <a:prstGeom prst="rect">
                      <a:avLst/>
                    </a:prstGeom>
                    <a:noFill/>
                    <a:ln>
                      <a:noFill/>
                    </a:ln>
                  </pic:spPr>
                </pic:pic>
              </a:graphicData>
            </a:graphic>
          </wp:inline>
        </w:drawing>
      </w:r>
    </w:p>
    <w:p w14:paraId="744ED141" w14:textId="77777777" w:rsidR="00B72101" w:rsidRDefault="00B72101" w:rsidP="00E173D7">
      <w:pPr>
        <w:jc w:val="center"/>
        <w:rPr>
          <w:rFonts w:cs="Times New Roman"/>
        </w:rPr>
      </w:pPr>
    </w:p>
    <w:p w14:paraId="7BBC5C1E" w14:textId="7B0119FC" w:rsidR="00E173D7" w:rsidRPr="00B72101" w:rsidRDefault="00E173D7" w:rsidP="00E173D7">
      <w:pPr>
        <w:jc w:val="center"/>
        <w:rPr>
          <w:rFonts w:cs="Times New Roman"/>
        </w:rPr>
      </w:pPr>
      <w:r w:rsidRPr="00B72101">
        <w:rPr>
          <w:rFonts w:cs="Times New Roman"/>
        </w:rPr>
        <w:t>Table 6-3 Attribute Definition</w:t>
      </w:r>
    </w:p>
    <w:p w14:paraId="0426E1AA" w14:textId="77777777" w:rsidR="00E173D7" w:rsidRPr="00B72101" w:rsidRDefault="00E173D7" w:rsidP="00E173D7">
      <w:pPr>
        <w:jc w:val="center"/>
        <w:rPr>
          <w:rFonts w:cs="Times New Roman"/>
        </w:rPr>
      </w:pPr>
    </w:p>
    <w:p w14:paraId="62ABE67C" w14:textId="77777777" w:rsidR="00E173D7" w:rsidRPr="00B72101" w:rsidRDefault="00E173D7" w:rsidP="00E173D7">
      <w:pPr>
        <w:rPr>
          <w:rFonts w:cs="Times New Roman"/>
          <w:b/>
          <w:bCs/>
        </w:rPr>
      </w:pPr>
      <w:r w:rsidRPr="00B72101">
        <w:rPr>
          <w:rFonts w:cs="Times New Roman"/>
          <w:b/>
          <w:bCs/>
        </w:rPr>
        <w:t>Traceability Matrix</w:t>
      </w:r>
    </w:p>
    <w:p w14:paraId="77B617EF" w14:textId="77777777" w:rsidR="00E173D7" w:rsidRDefault="00E173D7" w:rsidP="00E173D7">
      <w:pPr>
        <w:jc w:val="center"/>
        <w:rPr>
          <w:rFonts w:ascii="Times New Roman" w:hAnsi="Times New Roman" w:cs="Times New Roman"/>
        </w:rPr>
      </w:pPr>
      <w:r>
        <w:rPr>
          <w:noProof/>
        </w:rPr>
        <w:drawing>
          <wp:inline distT="0" distB="0" distL="0" distR="0" wp14:anchorId="17333903" wp14:editId="231EEEAD">
            <wp:extent cx="4267200" cy="1533525"/>
            <wp:effectExtent l="0" t="0" r="0" b="952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67200" cy="1533525"/>
                    </a:xfrm>
                    <a:prstGeom prst="rect">
                      <a:avLst/>
                    </a:prstGeom>
                    <a:noFill/>
                    <a:ln>
                      <a:noFill/>
                    </a:ln>
                  </pic:spPr>
                </pic:pic>
              </a:graphicData>
            </a:graphic>
          </wp:inline>
        </w:drawing>
      </w:r>
    </w:p>
    <w:p w14:paraId="36884A05" w14:textId="77777777" w:rsidR="00B72101" w:rsidRDefault="00B72101" w:rsidP="00E173D7">
      <w:pPr>
        <w:jc w:val="center"/>
        <w:rPr>
          <w:rFonts w:cs="Times New Roman"/>
        </w:rPr>
      </w:pPr>
    </w:p>
    <w:p w14:paraId="1914B1D8" w14:textId="77777777" w:rsidR="00B72101" w:rsidRDefault="00B72101" w:rsidP="00E173D7">
      <w:pPr>
        <w:jc w:val="center"/>
        <w:rPr>
          <w:rFonts w:cs="Times New Roman"/>
        </w:rPr>
      </w:pPr>
    </w:p>
    <w:p w14:paraId="3474DF65" w14:textId="77777777" w:rsidR="00B72101" w:rsidRDefault="00B72101" w:rsidP="00E173D7">
      <w:pPr>
        <w:jc w:val="center"/>
        <w:rPr>
          <w:rFonts w:cs="Times New Roman"/>
        </w:rPr>
      </w:pPr>
    </w:p>
    <w:p w14:paraId="1FC11374" w14:textId="02F9AAE1" w:rsidR="00E173D7" w:rsidRPr="00B72101" w:rsidRDefault="00E173D7" w:rsidP="00E173D7">
      <w:pPr>
        <w:jc w:val="center"/>
        <w:rPr>
          <w:rFonts w:cs="Times New Roman"/>
        </w:rPr>
      </w:pPr>
      <w:r w:rsidRPr="00B72101">
        <w:rPr>
          <w:rFonts w:cs="Times New Roman"/>
        </w:rPr>
        <w:t>Table 6-4 Traceability Matrix</w:t>
      </w:r>
    </w:p>
    <w:p w14:paraId="4D57C86D" w14:textId="77777777" w:rsidR="00B72101" w:rsidRDefault="00B72101" w:rsidP="00E173D7">
      <w:pPr>
        <w:rPr>
          <w:rFonts w:cs="Times New Roman"/>
          <w:b/>
          <w:bCs/>
        </w:rPr>
      </w:pPr>
    </w:p>
    <w:p w14:paraId="4D1404B5" w14:textId="5AC186A8" w:rsidR="00E173D7" w:rsidRPr="00B72101" w:rsidRDefault="00E173D7" w:rsidP="00E173D7">
      <w:pPr>
        <w:rPr>
          <w:rFonts w:cs="Times New Roman"/>
          <w:b/>
          <w:bCs/>
        </w:rPr>
      </w:pPr>
      <w:r w:rsidRPr="00B72101">
        <w:rPr>
          <w:rFonts w:cs="Times New Roman"/>
          <w:b/>
          <w:bCs/>
        </w:rPr>
        <w:t>System Operations Contracts</w:t>
      </w:r>
    </w:p>
    <w:p w14:paraId="14057D1B" w14:textId="77777777" w:rsidR="00E173D7" w:rsidRPr="00B72101" w:rsidRDefault="00E173D7" w:rsidP="00E173D7">
      <w:pPr>
        <w:rPr>
          <w:rFonts w:cs="Times New Roman"/>
          <w:b/>
          <w:bCs/>
        </w:rPr>
      </w:pPr>
      <w:r w:rsidRPr="00B72101">
        <w:rPr>
          <w:rFonts w:cs="Times New Roman"/>
          <w:b/>
          <w:bCs/>
        </w:rPr>
        <w:t>Getting Quote/Order Data</w:t>
      </w:r>
    </w:p>
    <w:p w14:paraId="319D371F" w14:textId="77777777" w:rsidR="00E173D7" w:rsidRPr="00B72101" w:rsidRDefault="00E173D7" w:rsidP="00E173D7">
      <w:pPr>
        <w:pStyle w:val="ListParagraph"/>
        <w:numPr>
          <w:ilvl w:val="0"/>
          <w:numId w:val="16"/>
        </w:numPr>
        <w:spacing w:after="160" w:line="256" w:lineRule="auto"/>
        <w:rPr>
          <w:rFonts w:cs="Times New Roman"/>
        </w:rPr>
      </w:pPr>
      <w:r w:rsidRPr="00B72101">
        <w:rPr>
          <w:rFonts w:cs="Times New Roman"/>
        </w:rPr>
        <w:t>PRE-CONDITION – The grid displays</w:t>
      </w:r>
    </w:p>
    <w:p w14:paraId="77587095" w14:textId="77777777" w:rsidR="00E173D7" w:rsidRPr="00B72101" w:rsidRDefault="00E173D7" w:rsidP="00E173D7">
      <w:pPr>
        <w:pStyle w:val="ListParagraph"/>
        <w:numPr>
          <w:ilvl w:val="0"/>
          <w:numId w:val="16"/>
        </w:numPr>
        <w:spacing w:after="160" w:line="256" w:lineRule="auto"/>
        <w:rPr>
          <w:rFonts w:cs="Times New Roman"/>
        </w:rPr>
      </w:pPr>
      <w:r w:rsidRPr="00B72101">
        <w:rPr>
          <w:rFonts w:cs="Times New Roman"/>
        </w:rPr>
        <w:t>POST CONDITION – Users have full view of Quotes/Orders</w:t>
      </w:r>
    </w:p>
    <w:p w14:paraId="16E3F98B" w14:textId="77777777" w:rsidR="00E173D7" w:rsidRPr="00B72101" w:rsidRDefault="00E173D7" w:rsidP="00E173D7">
      <w:pPr>
        <w:rPr>
          <w:rFonts w:cs="Times New Roman"/>
          <w:b/>
          <w:bCs/>
        </w:rPr>
      </w:pPr>
      <w:r w:rsidRPr="00B72101">
        <w:rPr>
          <w:rFonts w:cs="Times New Roman"/>
          <w:b/>
          <w:bCs/>
        </w:rPr>
        <w:t>Viewing Existing Quote/Order</w:t>
      </w:r>
    </w:p>
    <w:p w14:paraId="42E91540" w14:textId="77777777" w:rsidR="00E173D7" w:rsidRPr="00B72101" w:rsidRDefault="00E173D7" w:rsidP="00E173D7">
      <w:pPr>
        <w:pStyle w:val="ListParagraph"/>
        <w:numPr>
          <w:ilvl w:val="0"/>
          <w:numId w:val="17"/>
        </w:numPr>
        <w:spacing w:after="160" w:line="256" w:lineRule="auto"/>
        <w:rPr>
          <w:rFonts w:cs="Times New Roman"/>
        </w:rPr>
      </w:pPr>
      <w:r w:rsidRPr="00B72101">
        <w:rPr>
          <w:rFonts w:cs="Times New Roman"/>
        </w:rPr>
        <w:t>PRE-CONDITION – The Quote/Order Tab is displayed</w:t>
      </w:r>
    </w:p>
    <w:p w14:paraId="02E1043B" w14:textId="77777777" w:rsidR="00E173D7" w:rsidRPr="00B72101" w:rsidRDefault="00E173D7" w:rsidP="00E173D7">
      <w:pPr>
        <w:pStyle w:val="ListParagraph"/>
        <w:numPr>
          <w:ilvl w:val="0"/>
          <w:numId w:val="17"/>
        </w:numPr>
        <w:spacing w:after="160" w:line="256" w:lineRule="auto"/>
        <w:rPr>
          <w:rFonts w:cs="Times New Roman"/>
        </w:rPr>
      </w:pPr>
      <w:r w:rsidRPr="00B72101">
        <w:rPr>
          <w:rFonts w:cs="Times New Roman"/>
        </w:rPr>
        <w:t>POSTCONDITION – Users have view of current data for Quote/Order</w:t>
      </w:r>
    </w:p>
    <w:p w14:paraId="0D6C05F5" w14:textId="77777777" w:rsidR="00E173D7" w:rsidRPr="00B72101" w:rsidRDefault="00E173D7" w:rsidP="00E173D7">
      <w:pPr>
        <w:rPr>
          <w:rFonts w:cs="Times New Roman"/>
          <w:b/>
          <w:bCs/>
        </w:rPr>
      </w:pPr>
      <w:r w:rsidRPr="00B72101">
        <w:rPr>
          <w:rFonts w:cs="Times New Roman"/>
          <w:b/>
          <w:bCs/>
        </w:rPr>
        <w:t>Searching Quote/Order</w:t>
      </w:r>
    </w:p>
    <w:p w14:paraId="042D362B" w14:textId="179FAAE0" w:rsidR="00E173D7" w:rsidRPr="00B72101" w:rsidRDefault="00E173D7" w:rsidP="00E173D7">
      <w:pPr>
        <w:pStyle w:val="ListParagraph"/>
        <w:numPr>
          <w:ilvl w:val="0"/>
          <w:numId w:val="18"/>
        </w:numPr>
        <w:spacing w:after="160" w:line="256" w:lineRule="auto"/>
        <w:rPr>
          <w:rFonts w:cs="Times New Roman"/>
        </w:rPr>
      </w:pPr>
      <w:r w:rsidRPr="00B72101">
        <w:rPr>
          <w:rFonts w:cs="Times New Roman"/>
        </w:rPr>
        <w:t xml:space="preserve">PRE-CONDITION – Main tab is </w:t>
      </w:r>
      <w:r w:rsidR="00B72101" w:rsidRPr="00B72101">
        <w:rPr>
          <w:rFonts w:cs="Times New Roman"/>
        </w:rPr>
        <w:t>displayed,</w:t>
      </w:r>
      <w:r w:rsidRPr="00B72101">
        <w:rPr>
          <w:rFonts w:cs="Times New Roman"/>
        </w:rPr>
        <w:t xml:space="preserve"> and Field populated</w:t>
      </w:r>
    </w:p>
    <w:p w14:paraId="5583AF8A" w14:textId="77777777" w:rsidR="00E173D7" w:rsidRPr="00B72101" w:rsidRDefault="00E173D7" w:rsidP="00E173D7">
      <w:pPr>
        <w:pStyle w:val="ListParagraph"/>
        <w:numPr>
          <w:ilvl w:val="0"/>
          <w:numId w:val="18"/>
        </w:numPr>
        <w:spacing w:after="160" w:line="256" w:lineRule="auto"/>
        <w:rPr>
          <w:rFonts w:cs="Times New Roman"/>
        </w:rPr>
      </w:pPr>
      <w:r w:rsidRPr="00B72101">
        <w:rPr>
          <w:rFonts w:cs="Times New Roman"/>
        </w:rPr>
        <w:t>POST CONDITION – User view all Quotes/Orders related to search</w:t>
      </w:r>
    </w:p>
    <w:p w14:paraId="37F22982" w14:textId="77777777" w:rsidR="00E173D7" w:rsidRPr="00B72101" w:rsidRDefault="00E173D7" w:rsidP="00E173D7">
      <w:pPr>
        <w:rPr>
          <w:rFonts w:cs="Times New Roman"/>
          <w:b/>
          <w:bCs/>
        </w:rPr>
      </w:pPr>
      <w:r w:rsidRPr="00B72101">
        <w:rPr>
          <w:rFonts w:cs="Times New Roman"/>
          <w:b/>
          <w:bCs/>
        </w:rPr>
        <w:t>User “Logs”</w:t>
      </w:r>
    </w:p>
    <w:p w14:paraId="602F3B0A" w14:textId="51C494D8" w:rsidR="00E173D7" w:rsidRPr="00B72101" w:rsidRDefault="00E173D7" w:rsidP="00E173D7">
      <w:pPr>
        <w:pStyle w:val="ListParagraph"/>
        <w:numPr>
          <w:ilvl w:val="0"/>
          <w:numId w:val="19"/>
        </w:numPr>
        <w:spacing w:after="160" w:line="256" w:lineRule="auto"/>
        <w:rPr>
          <w:rFonts w:cs="Times New Roman"/>
        </w:rPr>
      </w:pPr>
      <w:r w:rsidRPr="00B72101">
        <w:rPr>
          <w:rFonts w:cs="Times New Roman"/>
        </w:rPr>
        <w:t xml:space="preserve">PRE-CONDITION – Quote/Order tab is </w:t>
      </w:r>
      <w:r w:rsidR="00B72101" w:rsidRPr="00B72101">
        <w:rPr>
          <w:rFonts w:cs="Times New Roman"/>
        </w:rPr>
        <w:t>displayed,</w:t>
      </w:r>
      <w:r w:rsidRPr="00B72101">
        <w:rPr>
          <w:rFonts w:cs="Times New Roman"/>
        </w:rPr>
        <w:t xml:space="preserve"> and user has account</w:t>
      </w:r>
    </w:p>
    <w:p w14:paraId="0EF8CE2B" w14:textId="77777777" w:rsidR="00E173D7" w:rsidRPr="00B72101" w:rsidRDefault="00E173D7" w:rsidP="00E173D7">
      <w:pPr>
        <w:pStyle w:val="ListParagraph"/>
        <w:numPr>
          <w:ilvl w:val="0"/>
          <w:numId w:val="19"/>
        </w:numPr>
        <w:spacing w:after="160" w:line="256" w:lineRule="auto"/>
        <w:rPr>
          <w:rFonts w:cs="Times New Roman"/>
        </w:rPr>
      </w:pPr>
      <w:r w:rsidRPr="00B72101">
        <w:rPr>
          <w:rFonts w:cs="Times New Roman"/>
        </w:rPr>
        <w:t>POST CONDITION – Users “lock” in date/user for current logged task</w:t>
      </w:r>
    </w:p>
    <w:p w14:paraId="7A0A11CC" w14:textId="77777777" w:rsidR="00E173D7" w:rsidRPr="00B72101" w:rsidRDefault="00E173D7" w:rsidP="00E173D7">
      <w:pPr>
        <w:spacing w:line="360" w:lineRule="auto"/>
      </w:pPr>
    </w:p>
    <w:p w14:paraId="37F75CAD" w14:textId="77777777" w:rsidR="00E173D7" w:rsidRPr="00463BE2" w:rsidRDefault="00E173D7">
      <w:pPr>
        <w:rPr>
          <w:rStyle w:val="Strong"/>
          <w:b w:val="0"/>
          <w:color w:val="000000" w:themeColor="text1"/>
        </w:rPr>
      </w:pPr>
    </w:p>
    <w:p w14:paraId="6F8ECF53" w14:textId="77777777" w:rsidR="00C351F1" w:rsidRDefault="00C351F1">
      <w:pPr>
        <w:rPr>
          <w:rStyle w:val="Strong"/>
          <w:rFonts w:asciiTheme="majorHAnsi" w:eastAsiaTheme="majorEastAsia" w:hAnsiTheme="majorHAnsi" w:cstheme="majorBidi"/>
          <w:color w:val="212123" w:themeColor="text2"/>
          <w:spacing w:val="5"/>
          <w:sz w:val="36"/>
          <w:szCs w:val="36"/>
        </w:rPr>
      </w:pPr>
    </w:p>
    <w:p w14:paraId="1CB62213" w14:textId="77777777" w:rsidR="00B72101" w:rsidRDefault="00B72101" w:rsidP="00FA6489">
      <w:pPr>
        <w:pStyle w:val="Title"/>
        <w:rPr>
          <w:rStyle w:val="Strong"/>
          <w:color w:val="212123" w:themeColor="text2"/>
          <w:sz w:val="36"/>
          <w:szCs w:val="36"/>
        </w:rPr>
      </w:pPr>
    </w:p>
    <w:p w14:paraId="2291FBA6" w14:textId="77777777" w:rsidR="00B72101" w:rsidRDefault="00B72101" w:rsidP="00FA6489">
      <w:pPr>
        <w:pStyle w:val="Title"/>
        <w:rPr>
          <w:rStyle w:val="Strong"/>
          <w:color w:val="212123" w:themeColor="text2"/>
          <w:sz w:val="36"/>
          <w:szCs w:val="36"/>
        </w:rPr>
      </w:pPr>
    </w:p>
    <w:p w14:paraId="3DCF2A77" w14:textId="77777777" w:rsidR="00B72101" w:rsidRDefault="00B72101" w:rsidP="00FA6489">
      <w:pPr>
        <w:pStyle w:val="Title"/>
        <w:rPr>
          <w:rStyle w:val="Strong"/>
          <w:color w:val="212123" w:themeColor="text2"/>
          <w:sz w:val="36"/>
          <w:szCs w:val="36"/>
        </w:rPr>
      </w:pPr>
    </w:p>
    <w:p w14:paraId="4FFEF20F" w14:textId="77777777" w:rsidR="00B72101" w:rsidRDefault="00B72101" w:rsidP="00FA6489">
      <w:pPr>
        <w:pStyle w:val="Title"/>
        <w:rPr>
          <w:rStyle w:val="Strong"/>
          <w:color w:val="212123" w:themeColor="text2"/>
          <w:sz w:val="36"/>
          <w:szCs w:val="36"/>
        </w:rPr>
      </w:pPr>
    </w:p>
    <w:p w14:paraId="44B26D73" w14:textId="77777777" w:rsidR="00B72101" w:rsidRDefault="00B72101" w:rsidP="00FA6489">
      <w:pPr>
        <w:pStyle w:val="Title"/>
        <w:rPr>
          <w:rStyle w:val="Strong"/>
          <w:color w:val="212123" w:themeColor="text2"/>
          <w:sz w:val="36"/>
          <w:szCs w:val="36"/>
        </w:rPr>
      </w:pPr>
    </w:p>
    <w:p w14:paraId="69760F6F" w14:textId="77777777" w:rsidR="00B72101" w:rsidRDefault="00B72101" w:rsidP="00FA6489">
      <w:pPr>
        <w:pStyle w:val="Title"/>
        <w:rPr>
          <w:rStyle w:val="Strong"/>
          <w:color w:val="212123" w:themeColor="text2"/>
          <w:sz w:val="36"/>
          <w:szCs w:val="36"/>
        </w:rPr>
      </w:pPr>
    </w:p>
    <w:p w14:paraId="0017EBDA" w14:textId="77777777" w:rsidR="00B72101" w:rsidRDefault="00B72101" w:rsidP="00FA6489">
      <w:pPr>
        <w:pStyle w:val="Title"/>
        <w:rPr>
          <w:rStyle w:val="Strong"/>
          <w:color w:val="212123" w:themeColor="text2"/>
          <w:sz w:val="36"/>
          <w:szCs w:val="36"/>
        </w:rPr>
      </w:pPr>
    </w:p>
    <w:p w14:paraId="46F8FFDD" w14:textId="77777777" w:rsidR="00B72101" w:rsidRDefault="00B72101" w:rsidP="00FA6489">
      <w:pPr>
        <w:pStyle w:val="Title"/>
        <w:rPr>
          <w:rStyle w:val="Strong"/>
          <w:color w:val="212123" w:themeColor="text2"/>
          <w:sz w:val="36"/>
          <w:szCs w:val="36"/>
        </w:rPr>
      </w:pPr>
    </w:p>
    <w:p w14:paraId="1DE49A74" w14:textId="77777777" w:rsidR="00B72101" w:rsidRDefault="00B72101" w:rsidP="00FA6489">
      <w:pPr>
        <w:pStyle w:val="Title"/>
        <w:rPr>
          <w:rStyle w:val="Strong"/>
          <w:color w:val="212123" w:themeColor="text2"/>
          <w:sz w:val="36"/>
          <w:szCs w:val="36"/>
        </w:rPr>
      </w:pPr>
    </w:p>
    <w:p w14:paraId="11507F36" w14:textId="77777777" w:rsidR="00B72101" w:rsidRDefault="00B72101" w:rsidP="00FA6489">
      <w:pPr>
        <w:pStyle w:val="Title"/>
        <w:rPr>
          <w:rStyle w:val="Strong"/>
          <w:color w:val="212123" w:themeColor="text2"/>
          <w:sz w:val="36"/>
          <w:szCs w:val="36"/>
        </w:rPr>
      </w:pPr>
    </w:p>
    <w:p w14:paraId="09F05DAF" w14:textId="77777777" w:rsidR="00B72101" w:rsidRDefault="00B72101" w:rsidP="00FA6489">
      <w:pPr>
        <w:pStyle w:val="Title"/>
        <w:rPr>
          <w:rStyle w:val="Strong"/>
          <w:color w:val="212123" w:themeColor="text2"/>
          <w:sz w:val="36"/>
          <w:szCs w:val="36"/>
        </w:rPr>
      </w:pPr>
    </w:p>
    <w:p w14:paraId="48104710" w14:textId="2AFFA98F" w:rsidR="00B72101" w:rsidRDefault="003856CE" w:rsidP="00FA6489">
      <w:pPr>
        <w:pStyle w:val="Title"/>
        <w:rPr>
          <w:rStyle w:val="Strong"/>
          <w:color w:val="212123" w:themeColor="text2"/>
          <w:sz w:val="36"/>
          <w:szCs w:val="36"/>
        </w:rPr>
      </w:pPr>
      <w:r>
        <w:rPr>
          <w:rStyle w:val="Strong"/>
          <w:color w:val="212123" w:themeColor="text2"/>
          <w:sz w:val="36"/>
          <w:szCs w:val="36"/>
        </w:rPr>
        <w:t>Effort</w:t>
      </w:r>
      <w:r w:rsidR="007A394A">
        <w:rPr>
          <w:rStyle w:val="Strong"/>
          <w:color w:val="212123" w:themeColor="text2"/>
          <w:sz w:val="36"/>
          <w:szCs w:val="36"/>
        </w:rPr>
        <w:t xml:space="preserve"> Estimation </w:t>
      </w:r>
      <w:r>
        <w:rPr>
          <w:rStyle w:val="Strong"/>
          <w:color w:val="212123" w:themeColor="text2"/>
          <w:sz w:val="36"/>
          <w:szCs w:val="36"/>
        </w:rPr>
        <w:t>Using</w:t>
      </w:r>
      <w:r w:rsidR="00932547">
        <w:rPr>
          <w:rStyle w:val="Strong"/>
          <w:color w:val="212123" w:themeColor="text2"/>
          <w:sz w:val="36"/>
          <w:szCs w:val="36"/>
        </w:rPr>
        <w:t xml:space="preserve"> Use Case Points</w:t>
      </w:r>
    </w:p>
    <w:p w14:paraId="50032369" w14:textId="77777777" w:rsidR="007A394A" w:rsidRDefault="007A394A" w:rsidP="007A394A">
      <w:pPr>
        <w:spacing w:line="360" w:lineRule="auto"/>
        <w:rPr>
          <w:u w:val="single"/>
        </w:rPr>
      </w:pPr>
    </w:p>
    <w:p w14:paraId="4E6C842D" w14:textId="3DFF8A11" w:rsidR="002A01AB" w:rsidRDefault="002A01AB" w:rsidP="002A01AB">
      <w:pPr>
        <w:rPr>
          <w:b/>
          <w:bCs/>
          <w:i/>
          <w:iCs/>
          <w:color w:val="BC451B" w:themeColor="accent1"/>
          <w:sz w:val="28"/>
          <w:szCs w:val="28"/>
          <w:u w:val="single"/>
        </w:rPr>
      </w:pPr>
      <w:r>
        <w:rPr>
          <w:b/>
          <w:bCs/>
          <w:i/>
          <w:iCs/>
          <w:color w:val="BC451B" w:themeColor="accent1"/>
          <w:sz w:val="28"/>
          <w:szCs w:val="28"/>
          <w:u w:val="single"/>
        </w:rPr>
        <w:t>Actor Classification</w:t>
      </w:r>
      <w:r w:rsidRPr="00EB623D">
        <w:rPr>
          <w:b/>
          <w:bCs/>
          <w:i/>
          <w:iCs/>
          <w:color w:val="BC451B" w:themeColor="accent1"/>
          <w:sz w:val="28"/>
          <w:szCs w:val="28"/>
          <w:u w:val="single"/>
        </w:rPr>
        <w:t>:</w:t>
      </w:r>
    </w:p>
    <w:p w14:paraId="492EBD72" w14:textId="77777777" w:rsidR="007A394A" w:rsidRPr="007A394A" w:rsidRDefault="007A394A" w:rsidP="007A394A">
      <w:pPr>
        <w:spacing w:line="360" w:lineRule="auto"/>
        <w:rPr>
          <w:u w:val="single"/>
        </w:rPr>
      </w:pPr>
    </w:p>
    <w:tbl>
      <w:tblPr>
        <w:tblStyle w:val="TableGrid"/>
        <w:tblW w:w="10664" w:type="dxa"/>
        <w:tblBorders>
          <w:top w:val="single" w:sz="12" w:space="0" w:color="CDC4AF" w:themeColor="accent6" w:themeTint="99"/>
          <w:left w:val="single" w:sz="12" w:space="0" w:color="CDC4AF" w:themeColor="accent6" w:themeTint="99"/>
          <w:bottom w:val="single" w:sz="12" w:space="0" w:color="CDC4AF" w:themeColor="accent6" w:themeTint="99"/>
          <w:right w:val="single" w:sz="12" w:space="0" w:color="CDC4AF" w:themeColor="accent6" w:themeTint="99"/>
          <w:insideH w:val="single" w:sz="12" w:space="0" w:color="CDC4AF" w:themeColor="accent6" w:themeTint="99"/>
          <w:insideV w:val="single" w:sz="12" w:space="0" w:color="CDC4AF" w:themeColor="accent6" w:themeTint="99"/>
        </w:tblBorders>
        <w:tblLook w:val="04A0" w:firstRow="1" w:lastRow="0" w:firstColumn="1" w:lastColumn="0" w:noHBand="0" w:noVBand="1"/>
      </w:tblPr>
      <w:tblGrid>
        <w:gridCol w:w="2667"/>
        <w:gridCol w:w="2667"/>
        <w:gridCol w:w="2665"/>
        <w:gridCol w:w="2665"/>
      </w:tblGrid>
      <w:tr w:rsidR="007A394A" w:rsidRPr="007A394A" w14:paraId="404066FF" w14:textId="77777777" w:rsidTr="00435A2E">
        <w:trPr>
          <w:trHeight w:val="263"/>
        </w:trPr>
        <w:tc>
          <w:tcPr>
            <w:tcW w:w="2667" w:type="dxa"/>
          </w:tcPr>
          <w:p w14:paraId="3EFC8C9C" w14:textId="77777777" w:rsidR="007A394A" w:rsidRPr="007A394A" w:rsidRDefault="007A394A" w:rsidP="0081059C">
            <w:pPr>
              <w:spacing w:after="200" w:line="360" w:lineRule="auto"/>
            </w:pPr>
            <w:r w:rsidRPr="007A394A">
              <w:t>Actor Name</w:t>
            </w:r>
          </w:p>
        </w:tc>
        <w:tc>
          <w:tcPr>
            <w:tcW w:w="2667" w:type="dxa"/>
          </w:tcPr>
          <w:p w14:paraId="79AB178F" w14:textId="77777777" w:rsidR="007A394A" w:rsidRPr="007A394A" w:rsidRDefault="007A394A" w:rsidP="0081059C">
            <w:pPr>
              <w:spacing w:after="200" w:line="360" w:lineRule="auto"/>
            </w:pPr>
            <w:r w:rsidRPr="007A394A">
              <w:t>Description</w:t>
            </w:r>
          </w:p>
        </w:tc>
        <w:tc>
          <w:tcPr>
            <w:tcW w:w="2665" w:type="dxa"/>
          </w:tcPr>
          <w:p w14:paraId="33B3AF74" w14:textId="77777777" w:rsidR="007A394A" w:rsidRPr="007A394A" w:rsidRDefault="007A394A" w:rsidP="0081059C">
            <w:pPr>
              <w:spacing w:after="200" w:line="360" w:lineRule="auto"/>
            </w:pPr>
            <w:r w:rsidRPr="007A394A">
              <w:t>Complexity</w:t>
            </w:r>
          </w:p>
        </w:tc>
        <w:tc>
          <w:tcPr>
            <w:tcW w:w="2665" w:type="dxa"/>
          </w:tcPr>
          <w:p w14:paraId="0F5EBB34" w14:textId="77777777" w:rsidR="007A394A" w:rsidRPr="007A394A" w:rsidRDefault="007A394A" w:rsidP="0081059C">
            <w:pPr>
              <w:spacing w:after="200" w:line="360" w:lineRule="auto"/>
            </w:pPr>
            <w:r w:rsidRPr="007A394A">
              <w:t>Weight</w:t>
            </w:r>
          </w:p>
        </w:tc>
      </w:tr>
      <w:tr w:rsidR="007A394A" w:rsidRPr="007A394A" w14:paraId="56B47E47" w14:textId="77777777" w:rsidTr="00435A2E">
        <w:trPr>
          <w:trHeight w:val="527"/>
        </w:trPr>
        <w:tc>
          <w:tcPr>
            <w:tcW w:w="2667" w:type="dxa"/>
          </w:tcPr>
          <w:p w14:paraId="01BC2BD1" w14:textId="77777777" w:rsidR="007A394A" w:rsidRPr="007A394A" w:rsidRDefault="007A394A" w:rsidP="0081059C">
            <w:pPr>
              <w:spacing w:after="200" w:line="360" w:lineRule="auto"/>
            </w:pPr>
            <w:r w:rsidRPr="007A394A">
              <w:t>Administrator</w:t>
            </w:r>
          </w:p>
        </w:tc>
        <w:tc>
          <w:tcPr>
            <w:tcW w:w="2667" w:type="dxa"/>
          </w:tcPr>
          <w:p w14:paraId="2AE9A8F9" w14:textId="77777777" w:rsidR="007A394A" w:rsidRPr="007A394A" w:rsidRDefault="007A394A" w:rsidP="0081059C">
            <w:pPr>
              <w:spacing w:after="200" w:line="360" w:lineRule="auto"/>
            </w:pPr>
            <w:r w:rsidRPr="007A394A">
              <w:t>Manage Quote Price</w:t>
            </w:r>
          </w:p>
        </w:tc>
        <w:tc>
          <w:tcPr>
            <w:tcW w:w="2665" w:type="dxa"/>
          </w:tcPr>
          <w:p w14:paraId="61042D34" w14:textId="77777777" w:rsidR="007A394A" w:rsidRPr="007A394A" w:rsidRDefault="007A394A" w:rsidP="0081059C">
            <w:pPr>
              <w:spacing w:after="200" w:line="360" w:lineRule="auto"/>
            </w:pPr>
            <w:r w:rsidRPr="007A394A">
              <w:t>Complex</w:t>
            </w:r>
          </w:p>
        </w:tc>
        <w:tc>
          <w:tcPr>
            <w:tcW w:w="2665" w:type="dxa"/>
          </w:tcPr>
          <w:p w14:paraId="7846FF13" w14:textId="77777777" w:rsidR="007A394A" w:rsidRPr="007A394A" w:rsidRDefault="007A394A" w:rsidP="0081059C">
            <w:pPr>
              <w:spacing w:after="200" w:line="360" w:lineRule="auto"/>
            </w:pPr>
            <w:r w:rsidRPr="007A394A">
              <w:t>3</w:t>
            </w:r>
          </w:p>
        </w:tc>
      </w:tr>
      <w:tr w:rsidR="007A394A" w:rsidRPr="007A394A" w14:paraId="1686424A" w14:textId="77777777" w:rsidTr="00435A2E">
        <w:trPr>
          <w:trHeight w:val="263"/>
        </w:trPr>
        <w:tc>
          <w:tcPr>
            <w:tcW w:w="2667" w:type="dxa"/>
          </w:tcPr>
          <w:p w14:paraId="655D45BA" w14:textId="77777777" w:rsidR="007A394A" w:rsidRPr="007A394A" w:rsidRDefault="007A394A" w:rsidP="0081059C">
            <w:pPr>
              <w:spacing w:after="200" w:line="360" w:lineRule="auto"/>
            </w:pPr>
            <w:r w:rsidRPr="007A394A">
              <w:t>Employee</w:t>
            </w:r>
          </w:p>
        </w:tc>
        <w:tc>
          <w:tcPr>
            <w:tcW w:w="2667" w:type="dxa"/>
          </w:tcPr>
          <w:p w14:paraId="4648EBE7" w14:textId="77777777" w:rsidR="007A394A" w:rsidRPr="007A394A" w:rsidRDefault="007A394A" w:rsidP="0081059C">
            <w:pPr>
              <w:spacing w:after="200" w:line="360" w:lineRule="auto"/>
            </w:pPr>
            <w:r w:rsidRPr="007A394A">
              <w:t>Everyday usage of program</w:t>
            </w:r>
          </w:p>
        </w:tc>
        <w:tc>
          <w:tcPr>
            <w:tcW w:w="2665" w:type="dxa"/>
          </w:tcPr>
          <w:p w14:paraId="768ED601" w14:textId="77777777" w:rsidR="007A394A" w:rsidRPr="007A394A" w:rsidRDefault="007A394A" w:rsidP="0081059C">
            <w:pPr>
              <w:spacing w:after="200" w:line="360" w:lineRule="auto"/>
            </w:pPr>
            <w:r w:rsidRPr="007A394A">
              <w:t>Complex</w:t>
            </w:r>
          </w:p>
        </w:tc>
        <w:tc>
          <w:tcPr>
            <w:tcW w:w="2665" w:type="dxa"/>
          </w:tcPr>
          <w:p w14:paraId="60B4E371" w14:textId="77777777" w:rsidR="007A394A" w:rsidRPr="007A394A" w:rsidRDefault="007A394A" w:rsidP="0081059C">
            <w:pPr>
              <w:spacing w:after="200" w:line="360" w:lineRule="auto"/>
            </w:pPr>
            <w:r w:rsidRPr="007A394A">
              <w:t>3</w:t>
            </w:r>
          </w:p>
        </w:tc>
      </w:tr>
      <w:tr w:rsidR="007A394A" w:rsidRPr="007A394A" w14:paraId="2C50E82A" w14:textId="77777777" w:rsidTr="00435A2E">
        <w:trPr>
          <w:trHeight w:val="263"/>
        </w:trPr>
        <w:tc>
          <w:tcPr>
            <w:tcW w:w="2667" w:type="dxa"/>
          </w:tcPr>
          <w:p w14:paraId="37A9DB5D" w14:textId="77777777" w:rsidR="007A394A" w:rsidRPr="007A394A" w:rsidRDefault="007A394A" w:rsidP="0081059C">
            <w:pPr>
              <w:spacing w:after="200" w:line="360" w:lineRule="auto"/>
            </w:pPr>
            <w:r w:rsidRPr="007A394A">
              <w:t>User Interface</w:t>
            </w:r>
          </w:p>
        </w:tc>
        <w:tc>
          <w:tcPr>
            <w:tcW w:w="2667" w:type="dxa"/>
          </w:tcPr>
          <w:p w14:paraId="0A514765" w14:textId="77777777" w:rsidR="007A394A" w:rsidRPr="007A394A" w:rsidRDefault="007A394A" w:rsidP="0081059C">
            <w:pPr>
              <w:spacing w:after="200" w:line="360" w:lineRule="auto"/>
            </w:pPr>
            <w:r w:rsidRPr="007A394A">
              <w:t>Display quotes, orders, location</w:t>
            </w:r>
          </w:p>
        </w:tc>
        <w:tc>
          <w:tcPr>
            <w:tcW w:w="2665" w:type="dxa"/>
          </w:tcPr>
          <w:p w14:paraId="6B2CA18A" w14:textId="77777777" w:rsidR="007A394A" w:rsidRPr="007A394A" w:rsidRDefault="007A394A" w:rsidP="0081059C">
            <w:pPr>
              <w:spacing w:after="200" w:line="360" w:lineRule="auto"/>
            </w:pPr>
            <w:r w:rsidRPr="007A394A">
              <w:t>Average</w:t>
            </w:r>
          </w:p>
        </w:tc>
        <w:tc>
          <w:tcPr>
            <w:tcW w:w="2665" w:type="dxa"/>
          </w:tcPr>
          <w:p w14:paraId="2A3E1FA6" w14:textId="77777777" w:rsidR="007A394A" w:rsidRPr="007A394A" w:rsidRDefault="007A394A" w:rsidP="0081059C">
            <w:pPr>
              <w:spacing w:after="200" w:line="360" w:lineRule="auto"/>
            </w:pPr>
            <w:r w:rsidRPr="007A394A">
              <w:t>2</w:t>
            </w:r>
          </w:p>
        </w:tc>
      </w:tr>
      <w:tr w:rsidR="007A394A" w:rsidRPr="007A394A" w14:paraId="228A4E75" w14:textId="77777777" w:rsidTr="00435A2E">
        <w:trPr>
          <w:trHeight w:val="263"/>
        </w:trPr>
        <w:tc>
          <w:tcPr>
            <w:tcW w:w="2667" w:type="dxa"/>
          </w:tcPr>
          <w:p w14:paraId="36E76A53" w14:textId="77777777" w:rsidR="007A394A" w:rsidRPr="007A394A" w:rsidRDefault="007A394A" w:rsidP="0081059C">
            <w:pPr>
              <w:spacing w:after="200" w:line="360" w:lineRule="auto"/>
            </w:pPr>
            <w:r w:rsidRPr="007A394A">
              <w:t>Database</w:t>
            </w:r>
          </w:p>
        </w:tc>
        <w:tc>
          <w:tcPr>
            <w:tcW w:w="2667" w:type="dxa"/>
          </w:tcPr>
          <w:p w14:paraId="66E6CE89" w14:textId="77777777" w:rsidR="007A394A" w:rsidRPr="007A394A" w:rsidRDefault="007A394A" w:rsidP="0081059C">
            <w:pPr>
              <w:spacing w:after="200" w:line="360" w:lineRule="auto"/>
            </w:pPr>
            <w:r w:rsidRPr="007A394A">
              <w:t>Store data for system-fulfill orders</w:t>
            </w:r>
          </w:p>
        </w:tc>
        <w:tc>
          <w:tcPr>
            <w:tcW w:w="2665" w:type="dxa"/>
          </w:tcPr>
          <w:p w14:paraId="3F8E5C8C" w14:textId="77777777" w:rsidR="007A394A" w:rsidRPr="007A394A" w:rsidRDefault="007A394A" w:rsidP="0081059C">
            <w:pPr>
              <w:spacing w:after="200" w:line="360" w:lineRule="auto"/>
            </w:pPr>
            <w:r w:rsidRPr="007A394A">
              <w:t>Average</w:t>
            </w:r>
          </w:p>
        </w:tc>
        <w:tc>
          <w:tcPr>
            <w:tcW w:w="2665" w:type="dxa"/>
          </w:tcPr>
          <w:p w14:paraId="53814D96" w14:textId="77777777" w:rsidR="007A394A" w:rsidRPr="007A394A" w:rsidRDefault="007A394A" w:rsidP="0081059C">
            <w:pPr>
              <w:spacing w:after="200" w:line="360" w:lineRule="auto"/>
            </w:pPr>
            <w:r w:rsidRPr="007A394A">
              <w:t>2</w:t>
            </w:r>
          </w:p>
        </w:tc>
      </w:tr>
      <w:tr w:rsidR="007A394A" w:rsidRPr="007A394A" w14:paraId="4AF3E471" w14:textId="77777777" w:rsidTr="00435A2E">
        <w:trPr>
          <w:trHeight w:val="388"/>
        </w:trPr>
        <w:tc>
          <w:tcPr>
            <w:tcW w:w="2667" w:type="dxa"/>
          </w:tcPr>
          <w:p w14:paraId="2EF0A59D" w14:textId="77777777" w:rsidR="007A394A" w:rsidRPr="007A394A" w:rsidRDefault="007A394A" w:rsidP="0081059C">
            <w:pPr>
              <w:spacing w:after="200" w:line="360" w:lineRule="auto"/>
              <w:rPr>
                <w:b/>
                <w:bCs/>
              </w:rPr>
            </w:pPr>
          </w:p>
        </w:tc>
        <w:tc>
          <w:tcPr>
            <w:tcW w:w="2667" w:type="dxa"/>
          </w:tcPr>
          <w:p w14:paraId="610E39F8" w14:textId="77777777" w:rsidR="007A394A" w:rsidRPr="007A394A" w:rsidRDefault="007A394A" w:rsidP="0081059C">
            <w:pPr>
              <w:spacing w:after="200" w:line="360" w:lineRule="auto"/>
              <w:rPr>
                <w:b/>
                <w:bCs/>
              </w:rPr>
            </w:pPr>
          </w:p>
        </w:tc>
        <w:tc>
          <w:tcPr>
            <w:tcW w:w="2665" w:type="dxa"/>
          </w:tcPr>
          <w:p w14:paraId="79D2D94C" w14:textId="77777777" w:rsidR="007A394A" w:rsidRPr="007A394A" w:rsidRDefault="007A394A" w:rsidP="0081059C">
            <w:pPr>
              <w:spacing w:after="200" w:line="360" w:lineRule="auto"/>
              <w:rPr>
                <w:b/>
                <w:bCs/>
              </w:rPr>
            </w:pPr>
            <w:r w:rsidRPr="007A394A">
              <w:rPr>
                <w:b/>
                <w:bCs/>
              </w:rPr>
              <w:t>Total Actor Weight</w:t>
            </w:r>
          </w:p>
        </w:tc>
        <w:tc>
          <w:tcPr>
            <w:tcW w:w="2665" w:type="dxa"/>
          </w:tcPr>
          <w:p w14:paraId="28E742A1" w14:textId="77777777" w:rsidR="007A394A" w:rsidRPr="007A394A" w:rsidRDefault="007A394A" w:rsidP="0081059C">
            <w:pPr>
              <w:spacing w:after="200" w:line="360" w:lineRule="auto"/>
              <w:rPr>
                <w:b/>
                <w:bCs/>
              </w:rPr>
            </w:pPr>
            <w:r w:rsidRPr="007A394A">
              <w:rPr>
                <w:b/>
                <w:bCs/>
              </w:rPr>
              <w:t>10</w:t>
            </w:r>
          </w:p>
        </w:tc>
      </w:tr>
    </w:tbl>
    <w:p w14:paraId="098FA79C" w14:textId="77777777" w:rsidR="007A394A" w:rsidRPr="007A394A" w:rsidRDefault="007A394A" w:rsidP="007A394A">
      <w:pPr>
        <w:spacing w:line="360" w:lineRule="auto"/>
        <w:rPr>
          <w:b/>
          <w:bCs/>
        </w:rPr>
      </w:pPr>
    </w:p>
    <w:p w14:paraId="0E4C9562" w14:textId="7864D0E4" w:rsidR="002A01AB" w:rsidRDefault="002A01AB" w:rsidP="002A01AB">
      <w:pPr>
        <w:rPr>
          <w:b/>
          <w:bCs/>
          <w:i/>
          <w:iCs/>
          <w:color w:val="BC451B" w:themeColor="accent1"/>
          <w:sz w:val="28"/>
          <w:szCs w:val="28"/>
          <w:u w:val="single"/>
        </w:rPr>
      </w:pPr>
      <w:r>
        <w:rPr>
          <w:b/>
          <w:bCs/>
          <w:i/>
          <w:iCs/>
          <w:color w:val="BC451B" w:themeColor="accent1"/>
          <w:sz w:val="28"/>
          <w:szCs w:val="28"/>
          <w:u w:val="single"/>
        </w:rPr>
        <w:t>Use Face Classification</w:t>
      </w:r>
      <w:r w:rsidRPr="00EB623D">
        <w:rPr>
          <w:b/>
          <w:bCs/>
          <w:i/>
          <w:iCs/>
          <w:color w:val="BC451B" w:themeColor="accent1"/>
          <w:sz w:val="28"/>
          <w:szCs w:val="28"/>
          <w:u w:val="single"/>
        </w:rPr>
        <w:t>:</w:t>
      </w:r>
    </w:p>
    <w:p w14:paraId="6ACAA8E4" w14:textId="77777777" w:rsidR="007A394A" w:rsidRPr="007A394A" w:rsidRDefault="007A394A" w:rsidP="007A394A">
      <w:pPr>
        <w:spacing w:line="360" w:lineRule="auto"/>
        <w:rPr>
          <w:u w:val="single"/>
        </w:rPr>
      </w:pPr>
    </w:p>
    <w:tbl>
      <w:tblPr>
        <w:tblStyle w:val="TableGrid"/>
        <w:tblW w:w="0" w:type="auto"/>
        <w:tblBorders>
          <w:top w:val="single" w:sz="12" w:space="0" w:color="CDC4AF" w:themeColor="accent6" w:themeTint="99"/>
          <w:left w:val="single" w:sz="12" w:space="0" w:color="CDC4AF" w:themeColor="accent6" w:themeTint="99"/>
          <w:bottom w:val="single" w:sz="12" w:space="0" w:color="CDC4AF" w:themeColor="accent6" w:themeTint="99"/>
          <w:right w:val="single" w:sz="12" w:space="0" w:color="CDC4AF" w:themeColor="accent6" w:themeTint="99"/>
          <w:insideH w:val="single" w:sz="12" w:space="0" w:color="CDC4AF" w:themeColor="accent6" w:themeTint="99"/>
          <w:insideV w:val="single" w:sz="12" w:space="0" w:color="CDC4AF" w:themeColor="accent6" w:themeTint="99"/>
        </w:tblBorders>
        <w:tblLook w:val="04A0" w:firstRow="1" w:lastRow="0" w:firstColumn="1" w:lastColumn="0" w:noHBand="0" w:noVBand="1"/>
      </w:tblPr>
      <w:tblGrid>
        <w:gridCol w:w="5032"/>
        <w:gridCol w:w="5018"/>
      </w:tblGrid>
      <w:tr w:rsidR="007A394A" w:rsidRPr="007A394A" w14:paraId="590B6EAE" w14:textId="77777777" w:rsidTr="0081059C">
        <w:tc>
          <w:tcPr>
            <w:tcW w:w="5385" w:type="dxa"/>
          </w:tcPr>
          <w:p w14:paraId="79DC3640" w14:textId="77777777" w:rsidR="007A394A" w:rsidRPr="007A394A" w:rsidRDefault="007A394A" w:rsidP="0081059C">
            <w:pPr>
              <w:spacing w:after="200" w:line="360" w:lineRule="auto"/>
            </w:pPr>
            <w:r w:rsidRPr="007A394A">
              <w:t>Use Case                                                             Category</w:t>
            </w:r>
          </w:p>
        </w:tc>
        <w:tc>
          <w:tcPr>
            <w:tcW w:w="5385" w:type="dxa"/>
          </w:tcPr>
          <w:p w14:paraId="101A390D" w14:textId="77777777" w:rsidR="007A394A" w:rsidRPr="007A394A" w:rsidRDefault="007A394A" w:rsidP="0081059C">
            <w:pPr>
              <w:spacing w:after="200" w:line="360" w:lineRule="auto"/>
            </w:pPr>
            <w:r w:rsidRPr="007A394A">
              <w:t>Weight</w:t>
            </w:r>
          </w:p>
        </w:tc>
      </w:tr>
      <w:tr w:rsidR="007A394A" w:rsidRPr="007A394A" w14:paraId="5B305050" w14:textId="77777777" w:rsidTr="0081059C">
        <w:trPr>
          <w:trHeight w:val="593"/>
        </w:trPr>
        <w:tc>
          <w:tcPr>
            <w:tcW w:w="5385" w:type="dxa"/>
          </w:tcPr>
          <w:p w14:paraId="26A1E394" w14:textId="77777777" w:rsidR="007A394A" w:rsidRPr="007A394A" w:rsidRDefault="007A394A" w:rsidP="0081059C">
            <w:pPr>
              <w:spacing w:after="200" w:line="360" w:lineRule="auto"/>
            </w:pPr>
            <w:r w:rsidRPr="007A394A">
              <w:t>UC1: Register Account                                                   Complex</w:t>
            </w:r>
          </w:p>
        </w:tc>
        <w:tc>
          <w:tcPr>
            <w:tcW w:w="5385" w:type="dxa"/>
          </w:tcPr>
          <w:p w14:paraId="2BA45A7E" w14:textId="77777777" w:rsidR="007A394A" w:rsidRPr="007A394A" w:rsidRDefault="007A394A" w:rsidP="0081059C">
            <w:pPr>
              <w:spacing w:after="200" w:line="360" w:lineRule="auto"/>
            </w:pPr>
            <w:r w:rsidRPr="007A394A">
              <w:t>15</w:t>
            </w:r>
          </w:p>
        </w:tc>
      </w:tr>
      <w:tr w:rsidR="007A394A" w:rsidRPr="007A394A" w14:paraId="1E9A8863" w14:textId="77777777" w:rsidTr="0081059C">
        <w:tc>
          <w:tcPr>
            <w:tcW w:w="5385" w:type="dxa"/>
          </w:tcPr>
          <w:p w14:paraId="67860445" w14:textId="77777777" w:rsidR="007A394A" w:rsidRPr="007A394A" w:rsidRDefault="007A394A" w:rsidP="0081059C">
            <w:pPr>
              <w:spacing w:after="200" w:line="360" w:lineRule="auto"/>
            </w:pPr>
            <w:r w:rsidRPr="007A394A">
              <w:t>UC2: Reserve Dates                                         Average</w:t>
            </w:r>
          </w:p>
        </w:tc>
        <w:tc>
          <w:tcPr>
            <w:tcW w:w="5385" w:type="dxa"/>
          </w:tcPr>
          <w:p w14:paraId="1B5ECAE6" w14:textId="77777777" w:rsidR="007A394A" w:rsidRPr="007A394A" w:rsidRDefault="007A394A" w:rsidP="0081059C">
            <w:pPr>
              <w:spacing w:after="200" w:line="360" w:lineRule="auto"/>
            </w:pPr>
            <w:r w:rsidRPr="007A394A">
              <w:t>10</w:t>
            </w:r>
          </w:p>
        </w:tc>
      </w:tr>
      <w:tr w:rsidR="007A394A" w:rsidRPr="007A394A" w14:paraId="154B815B" w14:textId="77777777" w:rsidTr="0081059C">
        <w:tc>
          <w:tcPr>
            <w:tcW w:w="5385" w:type="dxa"/>
          </w:tcPr>
          <w:p w14:paraId="296F0599" w14:textId="77777777" w:rsidR="007A394A" w:rsidRPr="007A394A" w:rsidRDefault="007A394A" w:rsidP="0081059C">
            <w:pPr>
              <w:spacing w:after="200" w:line="360" w:lineRule="auto"/>
            </w:pPr>
            <w:r w:rsidRPr="007A394A">
              <w:lastRenderedPageBreak/>
              <w:t xml:space="preserve">UC3: Quotes                                                   </w:t>
            </w:r>
          </w:p>
          <w:p w14:paraId="23368AF0" w14:textId="77777777" w:rsidR="007A394A" w:rsidRPr="007A394A" w:rsidRDefault="007A394A" w:rsidP="0081059C">
            <w:pPr>
              <w:spacing w:after="200" w:line="360" w:lineRule="auto"/>
            </w:pPr>
            <w:r w:rsidRPr="007A394A">
              <w:t>Simple</w:t>
            </w:r>
          </w:p>
        </w:tc>
        <w:tc>
          <w:tcPr>
            <w:tcW w:w="5385" w:type="dxa"/>
          </w:tcPr>
          <w:p w14:paraId="7E7CD02E" w14:textId="77777777" w:rsidR="007A394A" w:rsidRPr="007A394A" w:rsidRDefault="007A394A" w:rsidP="0081059C">
            <w:pPr>
              <w:spacing w:after="200" w:line="360" w:lineRule="auto"/>
            </w:pPr>
            <w:r w:rsidRPr="007A394A">
              <w:t>5</w:t>
            </w:r>
          </w:p>
        </w:tc>
      </w:tr>
      <w:tr w:rsidR="007A394A" w:rsidRPr="007A394A" w14:paraId="1A9DBFB9" w14:textId="77777777" w:rsidTr="0081059C">
        <w:tc>
          <w:tcPr>
            <w:tcW w:w="5385" w:type="dxa"/>
          </w:tcPr>
          <w:p w14:paraId="0CAE314A" w14:textId="77777777" w:rsidR="007A394A" w:rsidRPr="007A394A" w:rsidRDefault="007A394A" w:rsidP="0081059C">
            <w:pPr>
              <w:spacing w:after="200" w:line="360" w:lineRule="auto"/>
            </w:pPr>
            <w:r w:rsidRPr="007A394A">
              <w:t>UC4: Location                                                  Average</w:t>
            </w:r>
          </w:p>
        </w:tc>
        <w:tc>
          <w:tcPr>
            <w:tcW w:w="5385" w:type="dxa"/>
          </w:tcPr>
          <w:p w14:paraId="11A5A453" w14:textId="77777777" w:rsidR="007A394A" w:rsidRPr="007A394A" w:rsidRDefault="007A394A" w:rsidP="0081059C">
            <w:pPr>
              <w:spacing w:after="200" w:line="360" w:lineRule="auto"/>
            </w:pPr>
            <w:r w:rsidRPr="007A394A">
              <w:t>10</w:t>
            </w:r>
          </w:p>
        </w:tc>
      </w:tr>
      <w:tr w:rsidR="007A394A" w:rsidRPr="007A394A" w14:paraId="5C9C6FA4" w14:textId="77777777" w:rsidTr="0081059C">
        <w:tc>
          <w:tcPr>
            <w:tcW w:w="5385" w:type="dxa"/>
          </w:tcPr>
          <w:p w14:paraId="30D0DF32" w14:textId="77777777" w:rsidR="007A394A" w:rsidRPr="007A394A" w:rsidRDefault="007A394A" w:rsidP="0081059C">
            <w:pPr>
              <w:spacing w:after="200" w:line="360" w:lineRule="auto"/>
            </w:pPr>
            <w:r w:rsidRPr="007A394A">
              <w:t>UC5: Team                                                       Average</w:t>
            </w:r>
          </w:p>
        </w:tc>
        <w:tc>
          <w:tcPr>
            <w:tcW w:w="5385" w:type="dxa"/>
          </w:tcPr>
          <w:p w14:paraId="580F4379" w14:textId="77777777" w:rsidR="007A394A" w:rsidRPr="007A394A" w:rsidRDefault="007A394A" w:rsidP="0081059C">
            <w:pPr>
              <w:spacing w:after="200" w:line="360" w:lineRule="auto"/>
            </w:pPr>
            <w:r w:rsidRPr="007A394A">
              <w:t>10</w:t>
            </w:r>
          </w:p>
        </w:tc>
      </w:tr>
      <w:tr w:rsidR="007A394A" w:rsidRPr="007A394A" w14:paraId="09D2D7CE" w14:textId="77777777" w:rsidTr="0081059C">
        <w:tc>
          <w:tcPr>
            <w:tcW w:w="5385" w:type="dxa"/>
          </w:tcPr>
          <w:p w14:paraId="7873DBFD" w14:textId="77777777" w:rsidR="007A394A" w:rsidRPr="007A394A" w:rsidRDefault="007A394A" w:rsidP="0081059C">
            <w:pPr>
              <w:spacing w:after="200" w:line="360" w:lineRule="auto"/>
            </w:pPr>
            <w:r w:rsidRPr="007A394A">
              <w:t>UC6: Behind Schedule                                      Average</w:t>
            </w:r>
          </w:p>
        </w:tc>
        <w:tc>
          <w:tcPr>
            <w:tcW w:w="5385" w:type="dxa"/>
          </w:tcPr>
          <w:p w14:paraId="0FCB6AF4" w14:textId="77777777" w:rsidR="007A394A" w:rsidRPr="007A394A" w:rsidRDefault="007A394A" w:rsidP="0081059C">
            <w:pPr>
              <w:spacing w:after="200" w:line="360" w:lineRule="auto"/>
            </w:pPr>
            <w:r w:rsidRPr="007A394A">
              <w:t>10</w:t>
            </w:r>
          </w:p>
        </w:tc>
      </w:tr>
      <w:tr w:rsidR="007A394A" w:rsidRPr="007A394A" w14:paraId="6F267A1C" w14:textId="77777777" w:rsidTr="0081059C">
        <w:tc>
          <w:tcPr>
            <w:tcW w:w="5385" w:type="dxa"/>
          </w:tcPr>
          <w:p w14:paraId="78ADA00C" w14:textId="77777777" w:rsidR="007A394A" w:rsidRPr="007A394A" w:rsidRDefault="007A394A" w:rsidP="0081059C">
            <w:pPr>
              <w:spacing w:after="200" w:line="360" w:lineRule="auto"/>
              <w:rPr>
                <w:b/>
                <w:bCs/>
              </w:rPr>
            </w:pPr>
            <w:r w:rsidRPr="007A394A">
              <w:rPr>
                <w:b/>
                <w:bCs/>
              </w:rPr>
              <w:t xml:space="preserve">                                              Total Use Case Weight</w:t>
            </w:r>
          </w:p>
        </w:tc>
        <w:tc>
          <w:tcPr>
            <w:tcW w:w="5385" w:type="dxa"/>
          </w:tcPr>
          <w:p w14:paraId="37E1DEA0" w14:textId="77777777" w:rsidR="007A394A" w:rsidRPr="007A394A" w:rsidRDefault="007A394A" w:rsidP="0081059C">
            <w:pPr>
              <w:spacing w:after="200" w:line="360" w:lineRule="auto"/>
              <w:rPr>
                <w:b/>
                <w:bCs/>
              </w:rPr>
            </w:pPr>
            <w:r w:rsidRPr="007A394A">
              <w:rPr>
                <w:b/>
                <w:bCs/>
              </w:rPr>
              <w:t>60</w:t>
            </w:r>
          </w:p>
        </w:tc>
      </w:tr>
    </w:tbl>
    <w:p w14:paraId="2DAB0D9A" w14:textId="77777777" w:rsidR="0091097F" w:rsidRDefault="0091097F" w:rsidP="007A394A">
      <w:pPr>
        <w:spacing w:line="360" w:lineRule="auto"/>
        <w:rPr>
          <w:b/>
          <w:bCs/>
        </w:rPr>
      </w:pPr>
    </w:p>
    <w:p w14:paraId="32278A25" w14:textId="3681D3E7" w:rsidR="007A394A" w:rsidRPr="007A394A" w:rsidRDefault="007A394A" w:rsidP="007A394A">
      <w:pPr>
        <w:spacing w:line="360" w:lineRule="auto"/>
        <w:rPr>
          <w:b/>
          <w:bCs/>
        </w:rPr>
      </w:pPr>
      <w:r w:rsidRPr="007A394A">
        <w:rPr>
          <w:b/>
          <w:bCs/>
        </w:rPr>
        <w:t>UUCP = UAW + UUCW = 10 + 60 = 70</w:t>
      </w:r>
    </w:p>
    <w:p w14:paraId="31EB7E97" w14:textId="77777777" w:rsidR="007A394A" w:rsidRPr="007A394A" w:rsidRDefault="007A394A" w:rsidP="007A394A">
      <w:pPr>
        <w:spacing w:line="360" w:lineRule="auto"/>
        <w:rPr>
          <w:b/>
          <w:bCs/>
        </w:rPr>
      </w:pPr>
    </w:p>
    <w:p w14:paraId="3DA13582" w14:textId="722C5810" w:rsidR="002A01AB" w:rsidRDefault="002A01AB" w:rsidP="002A01AB">
      <w:pPr>
        <w:rPr>
          <w:b/>
          <w:bCs/>
          <w:i/>
          <w:iCs/>
          <w:color w:val="BC451B" w:themeColor="accent1"/>
          <w:sz w:val="28"/>
          <w:szCs w:val="28"/>
          <w:u w:val="single"/>
        </w:rPr>
      </w:pPr>
      <w:bookmarkStart w:id="1" w:name="_Hlk23673758"/>
      <w:r>
        <w:rPr>
          <w:b/>
          <w:bCs/>
          <w:i/>
          <w:iCs/>
          <w:color w:val="BC451B" w:themeColor="accent1"/>
          <w:sz w:val="28"/>
          <w:szCs w:val="28"/>
          <w:u w:val="single"/>
        </w:rPr>
        <w:t>Technical Complexity Factors</w:t>
      </w:r>
      <w:r w:rsidRPr="00EB623D">
        <w:rPr>
          <w:b/>
          <w:bCs/>
          <w:i/>
          <w:iCs/>
          <w:color w:val="BC451B" w:themeColor="accent1"/>
          <w:sz w:val="28"/>
          <w:szCs w:val="28"/>
          <w:u w:val="single"/>
        </w:rPr>
        <w:t>:</w:t>
      </w:r>
    </w:p>
    <w:bookmarkEnd w:id="1"/>
    <w:p w14:paraId="712A21AC" w14:textId="77777777" w:rsidR="007A394A" w:rsidRPr="007A394A" w:rsidRDefault="007A394A" w:rsidP="007A394A">
      <w:pPr>
        <w:spacing w:line="360" w:lineRule="auto"/>
      </w:pPr>
    </w:p>
    <w:tbl>
      <w:tblPr>
        <w:tblStyle w:val="TableGrid"/>
        <w:tblW w:w="0" w:type="auto"/>
        <w:tblBorders>
          <w:top w:val="single" w:sz="12" w:space="0" w:color="CDC4AF" w:themeColor="accent6" w:themeTint="99"/>
          <w:left w:val="single" w:sz="12" w:space="0" w:color="CDC4AF" w:themeColor="accent6" w:themeTint="99"/>
          <w:bottom w:val="single" w:sz="12" w:space="0" w:color="CDC4AF" w:themeColor="accent6" w:themeTint="99"/>
          <w:right w:val="single" w:sz="12" w:space="0" w:color="CDC4AF" w:themeColor="accent6" w:themeTint="99"/>
          <w:insideH w:val="single" w:sz="12" w:space="0" w:color="CDC4AF" w:themeColor="accent6" w:themeTint="99"/>
          <w:insideV w:val="single" w:sz="12" w:space="0" w:color="CDC4AF" w:themeColor="accent6" w:themeTint="99"/>
        </w:tblBorders>
        <w:tblLook w:val="04A0" w:firstRow="1" w:lastRow="0" w:firstColumn="1" w:lastColumn="0" w:noHBand="0" w:noVBand="1"/>
      </w:tblPr>
      <w:tblGrid>
        <w:gridCol w:w="1997"/>
        <w:gridCol w:w="2041"/>
        <w:gridCol w:w="1962"/>
        <w:gridCol w:w="2026"/>
        <w:gridCol w:w="2024"/>
      </w:tblGrid>
      <w:tr w:rsidR="007A394A" w:rsidRPr="007A394A" w14:paraId="7FB0C998" w14:textId="77777777" w:rsidTr="0081059C">
        <w:tc>
          <w:tcPr>
            <w:tcW w:w="2158" w:type="dxa"/>
          </w:tcPr>
          <w:p w14:paraId="785AC183" w14:textId="77777777" w:rsidR="007A394A" w:rsidRPr="007A394A" w:rsidRDefault="007A394A" w:rsidP="0081059C">
            <w:pPr>
              <w:spacing w:after="200" w:line="360" w:lineRule="auto"/>
            </w:pPr>
            <w:r w:rsidRPr="007A394A">
              <w:t xml:space="preserve">Technical Factor </w:t>
            </w:r>
          </w:p>
        </w:tc>
        <w:tc>
          <w:tcPr>
            <w:tcW w:w="2158" w:type="dxa"/>
          </w:tcPr>
          <w:p w14:paraId="4CBEAC82" w14:textId="77777777" w:rsidR="007A394A" w:rsidRPr="007A394A" w:rsidRDefault="007A394A" w:rsidP="0081059C">
            <w:pPr>
              <w:spacing w:after="200" w:line="360" w:lineRule="auto"/>
            </w:pPr>
            <w:r w:rsidRPr="007A394A">
              <w:t>Description</w:t>
            </w:r>
          </w:p>
        </w:tc>
        <w:tc>
          <w:tcPr>
            <w:tcW w:w="2158" w:type="dxa"/>
          </w:tcPr>
          <w:p w14:paraId="49ECE30C" w14:textId="77777777" w:rsidR="007A394A" w:rsidRPr="007A394A" w:rsidRDefault="007A394A" w:rsidP="0081059C">
            <w:pPr>
              <w:spacing w:after="200" w:line="360" w:lineRule="auto"/>
            </w:pPr>
            <w:r w:rsidRPr="007A394A">
              <w:t>Weight</w:t>
            </w:r>
          </w:p>
        </w:tc>
        <w:tc>
          <w:tcPr>
            <w:tcW w:w="2158" w:type="dxa"/>
          </w:tcPr>
          <w:p w14:paraId="1FCF2BD0" w14:textId="77777777" w:rsidR="007A394A" w:rsidRPr="007A394A" w:rsidRDefault="007A394A" w:rsidP="0081059C">
            <w:pPr>
              <w:spacing w:after="200" w:line="360" w:lineRule="auto"/>
            </w:pPr>
            <w:r w:rsidRPr="007A394A">
              <w:t>Perceived Complexity</w:t>
            </w:r>
          </w:p>
        </w:tc>
        <w:tc>
          <w:tcPr>
            <w:tcW w:w="2158" w:type="dxa"/>
          </w:tcPr>
          <w:p w14:paraId="69D085FA" w14:textId="77777777" w:rsidR="007A394A" w:rsidRPr="007A394A" w:rsidRDefault="007A394A" w:rsidP="0081059C">
            <w:pPr>
              <w:spacing w:after="200" w:line="360" w:lineRule="auto"/>
            </w:pPr>
            <w:r w:rsidRPr="007A394A">
              <w:t>Calculation</w:t>
            </w:r>
          </w:p>
        </w:tc>
      </w:tr>
      <w:tr w:rsidR="007A394A" w:rsidRPr="007A394A" w14:paraId="1AC5D7A9" w14:textId="77777777" w:rsidTr="0081059C">
        <w:tc>
          <w:tcPr>
            <w:tcW w:w="2158" w:type="dxa"/>
          </w:tcPr>
          <w:p w14:paraId="3C32BD23" w14:textId="77777777" w:rsidR="007A394A" w:rsidRPr="007A394A" w:rsidRDefault="007A394A" w:rsidP="0081059C">
            <w:pPr>
              <w:spacing w:after="200" w:line="360" w:lineRule="auto"/>
            </w:pPr>
            <w:r w:rsidRPr="007A394A">
              <w:t>T1</w:t>
            </w:r>
          </w:p>
        </w:tc>
        <w:tc>
          <w:tcPr>
            <w:tcW w:w="2158" w:type="dxa"/>
          </w:tcPr>
          <w:p w14:paraId="018EB75E" w14:textId="77777777" w:rsidR="007A394A" w:rsidRPr="007A394A" w:rsidRDefault="007A394A" w:rsidP="0081059C">
            <w:pPr>
              <w:spacing w:after="200" w:line="360" w:lineRule="auto"/>
            </w:pPr>
            <w:r w:rsidRPr="007A394A">
              <w:t>Distributed system (Running on multiple machines)</w:t>
            </w:r>
          </w:p>
        </w:tc>
        <w:tc>
          <w:tcPr>
            <w:tcW w:w="2158" w:type="dxa"/>
          </w:tcPr>
          <w:p w14:paraId="5B1D47D8" w14:textId="77777777" w:rsidR="007A394A" w:rsidRPr="007A394A" w:rsidRDefault="007A394A" w:rsidP="0081059C">
            <w:pPr>
              <w:spacing w:after="200" w:line="360" w:lineRule="auto"/>
            </w:pPr>
            <w:r w:rsidRPr="007A394A">
              <w:t>2</w:t>
            </w:r>
          </w:p>
        </w:tc>
        <w:tc>
          <w:tcPr>
            <w:tcW w:w="2158" w:type="dxa"/>
          </w:tcPr>
          <w:p w14:paraId="0D5A1A3E" w14:textId="77777777" w:rsidR="007A394A" w:rsidRPr="007A394A" w:rsidRDefault="007A394A" w:rsidP="0081059C">
            <w:pPr>
              <w:spacing w:after="200" w:line="360" w:lineRule="auto"/>
            </w:pPr>
            <w:r w:rsidRPr="007A394A">
              <w:t>3</w:t>
            </w:r>
          </w:p>
        </w:tc>
        <w:tc>
          <w:tcPr>
            <w:tcW w:w="2158" w:type="dxa"/>
          </w:tcPr>
          <w:p w14:paraId="54AD6343" w14:textId="77777777" w:rsidR="007A394A" w:rsidRPr="007A394A" w:rsidRDefault="007A394A" w:rsidP="0081059C">
            <w:pPr>
              <w:spacing w:after="200" w:line="360" w:lineRule="auto"/>
            </w:pPr>
            <w:r w:rsidRPr="007A394A">
              <w:t>2 * 3 = 6</w:t>
            </w:r>
          </w:p>
        </w:tc>
      </w:tr>
      <w:tr w:rsidR="007A394A" w:rsidRPr="007A394A" w14:paraId="7951887A" w14:textId="77777777" w:rsidTr="0081059C">
        <w:tc>
          <w:tcPr>
            <w:tcW w:w="2158" w:type="dxa"/>
          </w:tcPr>
          <w:p w14:paraId="32EF2B76" w14:textId="77777777" w:rsidR="007A394A" w:rsidRPr="007A394A" w:rsidRDefault="007A394A" w:rsidP="0081059C">
            <w:pPr>
              <w:spacing w:after="200" w:line="360" w:lineRule="auto"/>
            </w:pPr>
            <w:r w:rsidRPr="007A394A">
              <w:t>T2</w:t>
            </w:r>
          </w:p>
        </w:tc>
        <w:tc>
          <w:tcPr>
            <w:tcW w:w="2158" w:type="dxa"/>
          </w:tcPr>
          <w:p w14:paraId="1C632922" w14:textId="77777777" w:rsidR="007A394A" w:rsidRPr="007A394A" w:rsidRDefault="007A394A" w:rsidP="0081059C">
            <w:pPr>
              <w:spacing w:after="200" w:line="360" w:lineRule="auto"/>
            </w:pPr>
            <w:r w:rsidRPr="007A394A">
              <w:t>Performance objectives</w:t>
            </w:r>
          </w:p>
        </w:tc>
        <w:tc>
          <w:tcPr>
            <w:tcW w:w="2158" w:type="dxa"/>
          </w:tcPr>
          <w:p w14:paraId="232DB9F8" w14:textId="77777777" w:rsidR="007A394A" w:rsidRPr="007A394A" w:rsidRDefault="007A394A" w:rsidP="0081059C">
            <w:pPr>
              <w:spacing w:after="200" w:line="360" w:lineRule="auto"/>
            </w:pPr>
            <w:r w:rsidRPr="007A394A">
              <w:t>1</w:t>
            </w:r>
          </w:p>
        </w:tc>
        <w:tc>
          <w:tcPr>
            <w:tcW w:w="2158" w:type="dxa"/>
          </w:tcPr>
          <w:p w14:paraId="2C4436E9" w14:textId="77777777" w:rsidR="007A394A" w:rsidRPr="007A394A" w:rsidRDefault="007A394A" w:rsidP="0081059C">
            <w:pPr>
              <w:spacing w:after="200" w:line="360" w:lineRule="auto"/>
            </w:pPr>
            <w:r w:rsidRPr="007A394A">
              <w:t>2</w:t>
            </w:r>
          </w:p>
        </w:tc>
        <w:tc>
          <w:tcPr>
            <w:tcW w:w="2158" w:type="dxa"/>
          </w:tcPr>
          <w:p w14:paraId="4FFB5DFD" w14:textId="77777777" w:rsidR="007A394A" w:rsidRPr="007A394A" w:rsidRDefault="007A394A" w:rsidP="0081059C">
            <w:pPr>
              <w:spacing w:after="200" w:line="360" w:lineRule="auto"/>
            </w:pPr>
            <w:r w:rsidRPr="007A394A">
              <w:t>1 * 2 = 2</w:t>
            </w:r>
          </w:p>
        </w:tc>
      </w:tr>
      <w:tr w:rsidR="007A394A" w:rsidRPr="007A394A" w14:paraId="07A111AD" w14:textId="77777777" w:rsidTr="0081059C">
        <w:tc>
          <w:tcPr>
            <w:tcW w:w="2158" w:type="dxa"/>
          </w:tcPr>
          <w:p w14:paraId="47ED9ACB" w14:textId="77777777" w:rsidR="007A394A" w:rsidRPr="007A394A" w:rsidRDefault="007A394A" w:rsidP="0081059C">
            <w:pPr>
              <w:spacing w:after="200" w:line="360" w:lineRule="auto"/>
            </w:pPr>
            <w:r w:rsidRPr="007A394A">
              <w:t>T3</w:t>
            </w:r>
          </w:p>
        </w:tc>
        <w:tc>
          <w:tcPr>
            <w:tcW w:w="2158" w:type="dxa"/>
          </w:tcPr>
          <w:p w14:paraId="01583BEF" w14:textId="77777777" w:rsidR="007A394A" w:rsidRPr="007A394A" w:rsidRDefault="007A394A" w:rsidP="0081059C">
            <w:pPr>
              <w:spacing w:after="200" w:line="360" w:lineRule="auto"/>
            </w:pPr>
            <w:r w:rsidRPr="007A394A">
              <w:t>End- user Efficiency</w:t>
            </w:r>
          </w:p>
        </w:tc>
        <w:tc>
          <w:tcPr>
            <w:tcW w:w="2158" w:type="dxa"/>
          </w:tcPr>
          <w:p w14:paraId="30FFFFAA" w14:textId="77777777" w:rsidR="007A394A" w:rsidRPr="007A394A" w:rsidRDefault="007A394A" w:rsidP="0081059C">
            <w:pPr>
              <w:spacing w:after="200" w:line="360" w:lineRule="auto"/>
            </w:pPr>
            <w:r w:rsidRPr="007A394A">
              <w:t>1</w:t>
            </w:r>
          </w:p>
        </w:tc>
        <w:tc>
          <w:tcPr>
            <w:tcW w:w="2158" w:type="dxa"/>
          </w:tcPr>
          <w:p w14:paraId="67FFED4E" w14:textId="77777777" w:rsidR="007A394A" w:rsidRPr="007A394A" w:rsidRDefault="007A394A" w:rsidP="0081059C">
            <w:pPr>
              <w:spacing w:after="200" w:line="360" w:lineRule="auto"/>
            </w:pPr>
            <w:r w:rsidRPr="007A394A">
              <w:t>2</w:t>
            </w:r>
          </w:p>
        </w:tc>
        <w:tc>
          <w:tcPr>
            <w:tcW w:w="2158" w:type="dxa"/>
          </w:tcPr>
          <w:p w14:paraId="603FB8CA" w14:textId="77777777" w:rsidR="007A394A" w:rsidRPr="007A394A" w:rsidRDefault="007A394A" w:rsidP="0081059C">
            <w:pPr>
              <w:spacing w:after="200" w:line="360" w:lineRule="auto"/>
            </w:pPr>
            <w:r w:rsidRPr="007A394A">
              <w:t>1 * 2 = 2</w:t>
            </w:r>
          </w:p>
        </w:tc>
      </w:tr>
      <w:tr w:rsidR="007A394A" w:rsidRPr="007A394A" w14:paraId="47A37356" w14:textId="77777777" w:rsidTr="0081059C">
        <w:tc>
          <w:tcPr>
            <w:tcW w:w="2158" w:type="dxa"/>
          </w:tcPr>
          <w:p w14:paraId="492FC9BA" w14:textId="77777777" w:rsidR="007A394A" w:rsidRPr="007A394A" w:rsidRDefault="007A394A" w:rsidP="0081059C">
            <w:pPr>
              <w:spacing w:after="200" w:line="360" w:lineRule="auto"/>
            </w:pPr>
            <w:r w:rsidRPr="007A394A">
              <w:lastRenderedPageBreak/>
              <w:t>T4</w:t>
            </w:r>
          </w:p>
        </w:tc>
        <w:tc>
          <w:tcPr>
            <w:tcW w:w="2158" w:type="dxa"/>
          </w:tcPr>
          <w:p w14:paraId="495AC108" w14:textId="77777777" w:rsidR="007A394A" w:rsidRPr="007A394A" w:rsidRDefault="007A394A" w:rsidP="0081059C">
            <w:pPr>
              <w:spacing w:after="200" w:line="360" w:lineRule="auto"/>
            </w:pPr>
            <w:r w:rsidRPr="007A394A">
              <w:t>Simple Internal Processing</w:t>
            </w:r>
          </w:p>
        </w:tc>
        <w:tc>
          <w:tcPr>
            <w:tcW w:w="2158" w:type="dxa"/>
          </w:tcPr>
          <w:p w14:paraId="39AC2F4A" w14:textId="77777777" w:rsidR="007A394A" w:rsidRPr="007A394A" w:rsidRDefault="007A394A" w:rsidP="0081059C">
            <w:pPr>
              <w:spacing w:after="200" w:line="360" w:lineRule="auto"/>
            </w:pPr>
            <w:r w:rsidRPr="007A394A">
              <w:t>1</w:t>
            </w:r>
          </w:p>
        </w:tc>
        <w:tc>
          <w:tcPr>
            <w:tcW w:w="2158" w:type="dxa"/>
          </w:tcPr>
          <w:p w14:paraId="1D9F0C7E" w14:textId="77777777" w:rsidR="007A394A" w:rsidRPr="007A394A" w:rsidRDefault="007A394A" w:rsidP="0081059C">
            <w:pPr>
              <w:spacing w:after="200" w:line="360" w:lineRule="auto"/>
            </w:pPr>
            <w:r w:rsidRPr="007A394A">
              <w:t>1</w:t>
            </w:r>
          </w:p>
        </w:tc>
        <w:tc>
          <w:tcPr>
            <w:tcW w:w="2158" w:type="dxa"/>
          </w:tcPr>
          <w:p w14:paraId="79AEF2BF" w14:textId="77777777" w:rsidR="007A394A" w:rsidRPr="007A394A" w:rsidRDefault="007A394A" w:rsidP="0081059C">
            <w:pPr>
              <w:spacing w:after="200" w:line="360" w:lineRule="auto"/>
            </w:pPr>
            <w:r w:rsidRPr="007A394A">
              <w:t>1 * 1 = 1</w:t>
            </w:r>
          </w:p>
        </w:tc>
      </w:tr>
      <w:tr w:rsidR="007A394A" w:rsidRPr="007A394A" w14:paraId="0E0929D3" w14:textId="77777777" w:rsidTr="0081059C">
        <w:tc>
          <w:tcPr>
            <w:tcW w:w="2158" w:type="dxa"/>
          </w:tcPr>
          <w:p w14:paraId="648C7E16" w14:textId="77777777" w:rsidR="007A394A" w:rsidRPr="007A394A" w:rsidRDefault="007A394A" w:rsidP="0081059C">
            <w:pPr>
              <w:spacing w:after="200" w:line="360" w:lineRule="auto"/>
            </w:pPr>
            <w:r w:rsidRPr="007A394A">
              <w:t>T5</w:t>
            </w:r>
          </w:p>
        </w:tc>
        <w:tc>
          <w:tcPr>
            <w:tcW w:w="2158" w:type="dxa"/>
          </w:tcPr>
          <w:p w14:paraId="7CCDF5A5" w14:textId="77777777" w:rsidR="007A394A" w:rsidRPr="007A394A" w:rsidRDefault="007A394A" w:rsidP="0081059C">
            <w:pPr>
              <w:spacing w:after="200" w:line="360" w:lineRule="auto"/>
            </w:pPr>
            <w:r w:rsidRPr="007A394A">
              <w:t>Reusable Code</w:t>
            </w:r>
          </w:p>
        </w:tc>
        <w:tc>
          <w:tcPr>
            <w:tcW w:w="2158" w:type="dxa"/>
          </w:tcPr>
          <w:p w14:paraId="0455AB1D" w14:textId="77777777" w:rsidR="007A394A" w:rsidRPr="007A394A" w:rsidRDefault="007A394A" w:rsidP="0081059C">
            <w:pPr>
              <w:spacing w:after="200" w:line="360" w:lineRule="auto"/>
            </w:pPr>
            <w:r w:rsidRPr="007A394A">
              <w:t>1</w:t>
            </w:r>
          </w:p>
        </w:tc>
        <w:tc>
          <w:tcPr>
            <w:tcW w:w="2158" w:type="dxa"/>
          </w:tcPr>
          <w:p w14:paraId="659227DD" w14:textId="77777777" w:rsidR="007A394A" w:rsidRPr="007A394A" w:rsidRDefault="007A394A" w:rsidP="0081059C">
            <w:pPr>
              <w:spacing w:after="200" w:line="360" w:lineRule="auto"/>
            </w:pPr>
            <w:r w:rsidRPr="007A394A">
              <w:t>0</w:t>
            </w:r>
          </w:p>
        </w:tc>
        <w:tc>
          <w:tcPr>
            <w:tcW w:w="2158" w:type="dxa"/>
          </w:tcPr>
          <w:p w14:paraId="33102932" w14:textId="77777777" w:rsidR="007A394A" w:rsidRPr="007A394A" w:rsidRDefault="007A394A" w:rsidP="0081059C">
            <w:pPr>
              <w:spacing w:after="200" w:line="360" w:lineRule="auto"/>
            </w:pPr>
            <w:r w:rsidRPr="007A394A">
              <w:t>1 * 0 = 0</w:t>
            </w:r>
          </w:p>
        </w:tc>
      </w:tr>
      <w:tr w:rsidR="007A394A" w:rsidRPr="007A394A" w14:paraId="750FA5CD" w14:textId="77777777" w:rsidTr="0081059C">
        <w:tc>
          <w:tcPr>
            <w:tcW w:w="2158" w:type="dxa"/>
          </w:tcPr>
          <w:p w14:paraId="10964225" w14:textId="77777777" w:rsidR="007A394A" w:rsidRPr="007A394A" w:rsidRDefault="007A394A" w:rsidP="0081059C">
            <w:pPr>
              <w:spacing w:after="200" w:line="360" w:lineRule="auto"/>
            </w:pPr>
            <w:r w:rsidRPr="007A394A">
              <w:t>T6</w:t>
            </w:r>
          </w:p>
        </w:tc>
        <w:tc>
          <w:tcPr>
            <w:tcW w:w="2158" w:type="dxa"/>
          </w:tcPr>
          <w:p w14:paraId="6F744BA6" w14:textId="77777777" w:rsidR="007A394A" w:rsidRPr="007A394A" w:rsidRDefault="007A394A" w:rsidP="0081059C">
            <w:pPr>
              <w:spacing w:after="200" w:line="360" w:lineRule="auto"/>
            </w:pPr>
            <w:r w:rsidRPr="007A394A">
              <w:t>Easy to use- very important</w:t>
            </w:r>
          </w:p>
        </w:tc>
        <w:tc>
          <w:tcPr>
            <w:tcW w:w="2158" w:type="dxa"/>
          </w:tcPr>
          <w:p w14:paraId="5B8700B6" w14:textId="77777777" w:rsidR="007A394A" w:rsidRPr="007A394A" w:rsidRDefault="007A394A" w:rsidP="0081059C">
            <w:pPr>
              <w:spacing w:after="200" w:line="360" w:lineRule="auto"/>
            </w:pPr>
            <w:r w:rsidRPr="007A394A">
              <w:t>1</w:t>
            </w:r>
          </w:p>
        </w:tc>
        <w:tc>
          <w:tcPr>
            <w:tcW w:w="2158" w:type="dxa"/>
          </w:tcPr>
          <w:p w14:paraId="6533250D" w14:textId="77777777" w:rsidR="007A394A" w:rsidRPr="007A394A" w:rsidRDefault="007A394A" w:rsidP="0081059C">
            <w:pPr>
              <w:spacing w:after="200" w:line="360" w:lineRule="auto"/>
            </w:pPr>
            <w:r w:rsidRPr="007A394A">
              <w:t>5</w:t>
            </w:r>
          </w:p>
        </w:tc>
        <w:tc>
          <w:tcPr>
            <w:tcW w:w="2158" w:type="dxa"/>
          </w:tcPr>
          <w:p w14:paraId="762142E1" w14:textId="77777777" w:rsidR="007A394A" w:rsidRPr="007A394A" w:rsidRDefault="007A394A" w:rsidP="0081059C">
            <w:pPr>
              <w:spacing w:after="200" w:line="360" w:lineRule="auto"/>
            </w:pPr>
            <w:r w:rsidRPr="007A394A">
              <w:t>1 * 5 = 5</w:t>
            </w:r>
          </w:p>
        </w:tc>
      </w:tr>
      <w:tr w:rsidR="007A394A" w:rsidRPr="007A394A" w14:paraId="48560A3D" w14:textId="77777777" w:rsidTr="0081059C">
        <w:tc>
          <w:tcPr>
            <w:tcW w:w="2158" w:type="dxa"/>
          </w:tcPr>
          <w:p w14:paraId="7458913F" w14:textId="77777777" w:rsidR="007A394A" w:rsidRPr="007A394A" w:rsidRDefault="007A394A" w:rsidP="0081059C">
            <w:pPr>
              <w:spacing w:after="200" w:line="360" w:lineRule="auto"/>
            </w:pPr>
            <w:r w:rsidRPr="007A394A">
              <w:t>T7</w:t>
            </w:r>
          </w:p>
        </w:tc>
        <w:tc>
          <w:tcPr>
            <w:tcW w:w="2158" w:type="dxa"/>
          </w:tcPr>
          <w:p w14:paraId="04C90DC2" w14:textId="77777777" w:rsidR="007A394A" w:rsidRPr="007A394A" w:rsidRDefault="007A394A" w:rsidP="0081059C">
            <w:pPr>
              <w:spacing w:after="200" w:line="360" w:lineRule="auto"/>
            </w:pPr>
            <w:r w:rsidRPr="007A394A">
              <w:t>Portable – Not currently necessary</w:t>
            </w:r>
          </w:p>
        </w:tc>
        <w:tc>
          <w:tcPr>
            <w:tcW w:w="2158" w:type="dxa"/>
          </w:tcPr>
          <w:p w14:paraId="3021864C" w14:textId="77777777" w:rsidR="007A394A" w:rsidRPr="007A394A" w:rsidRDefault="007A394A" w:rsidP="0081059C">
            <w:pPr>
              <w:spacing w:after="200" w:line="360" w:lineRule="auto"/>
            </w:pPr>
            <w:r w:rsidRPr="007A394A">
              <w:t>1</w:t>
            </w:r>
          </w:p>
        </w:tc>
        <w:tc>
          <w:tcPr>
            <w:tcW w:w="2158" w:type="dxa"/>
          </w:tcPr>
          <w:p w14:paraId="1129DBA4" w14:textId="77777777" w:rsidR="007A394A" w:rsidRPr="007A394A" w:rsidRDefault="007A394A" w:rsidP="0081059C">
            <w:pPr>
              <w:spacing w:after="200" w:line="360" w:lineRule="auto"/>
            </w:pPr>
            <w:r w:rsidRPr="007A394A">
              <w:t>0</w:t>
            </w:r>
          </w:p>
        </w:tc>
        <w:tc>
          <w:tcPr>
            <w:tcW w:w="2158" w:type="dxa"/>
          </w:tcPr>
          <w:p w14:paraId="0DDBE7BE" w14:textId="77777777" w:rsidR="007A394A" w:rsidRPr="007A394A" w:rsidRDefault="007A394A" w:rsidP="0081059C">
            <w:pPr>
              <w:spacing w:after="200" w:line="360" w:lineRule="auto"/>
            </w:pPr>
            <w:r w:rsidRPr="007A394A">
              <w:t>1 * 0 = 0</w:t>
            </w:r>
          </w:p>
        </w:tc>
      </w:tr>
      <w:tr w:rsidR="007A394A" w:rsidRPr="007A394A" w14:paraId="39C0E273" w14:textId="77777777" w:rsidTr="0081059C">
        <w:tc>
          <w:tcPr>
            <w:tcW w:w="2158" w:type="dxa"/>
          </w:tcPr>
          <w:p w14:paraId="27D39210" w14:textId="77777777" w:rsidR="007A394A" w:rsidRPr="007A394A" w:rsidRDefault="007A394A" w:rsidP="0081059C">
            <w:pPr>
              <w:spacing w:after="200" w:line="360" w:lineRule="auto"/>
            </w:pPr>
            <w:r w:rsidRPr="007A394A">
              <w:t>T8</w:t>
            </w:r>
          </w:p>
        </w:tc>
        <w:tc>
          <w:tcPr>
            <w:tcW w:w="2158" w:type="dxa"/>
          </w:tcPr>
          <w:p w14:paraId="7A9749B9" w14:textId="77777777" w:rsidR="007A394A" w:rsidRPr="007A394A" w:rsidRDefault="007A394A" w:rsidP="0081059C">
            <w:pPr>
              <w:spacing w:after="200" w:line="360" w:lineRule="auto"/>
            </w:pPr>
            <w:r w:rsidRPr="007A394A">
              <w:t>Easy to change</w:t>
            </w:r>
          </w:p>
        </w:tc>
        <w:tc>
          <w:tcPr>
            <w:tcW w:w="2158" w:type="dxa"/>
          </w:tcPr>
          <w:p w14:paraId="18F43D37" w14:textId="77777777" w:rsidR="007A394A" w:rsidRPr="007A394A" w:rsidRDefault="007A394A" w:rsidP="0081059C">
            <w:pPr>
              <w:spacing w:after="200" w:line="360" w:lineRule="auto"/>
            </w:pPr>
            <w:r w:rsidRPr="007A394A">
              <w:t>2</w:t>
            </w:r>
          </w:p>
        </w:tc>
        <w:tc>
          <w:tcPr>
            <w:tcW w:w="2158" w:type="dxa"/>
          </w:tcPr>
          <w:p w14:paraId="6CDD15F5" w14:textId="77777777" w:rsidR="007A394A" w:rsidRPr="007A394A" w:rsidRDefault="007A394A" w:rsidP="0081059C">
            <w:pPr>
              <w:spacing w:after="200" w:line="360" w:lineRule="auto"/>
            </w:pPr>
            <w:r w:rsidRPr="007A394A">
              <w:t>2</w:t>
            </w:r>
          </w:p>
        </w:tc>
        <w:tc>
          <w:tcPr>
            <w:tcW w:w="2158" w:type="dxa"/>
          </w:tcPr>
          <w:p w14:paraId="78A053EF" w14:textId="77777777" w:rsidR="007A394A" w:rsidRPr="007A394A" w:rsidRDefault="007A394A" w:rsidP="0081059C">
            <w:pPr>
              <w:spacing w:after="200" w:line="360" w:lineRule="auto"/>
            </w:pPr>
            <w:r w:rsidRPr="007A394A">
              <w:t>2 * 2 = 4</w:t>
            </w:r>
          </w:p>
        </w:tc>
      </w:tr>
      <w:tr w:rsidR="007A394A" w:rsidRPr="007A394A" w14:paraId="59E2075A" w14:textId="77777777" w:rsidTr="0081059C">
        <w:tc>
          <w:tcPr>
            <w:tcW w:w="2158" w:type="dxa"/>
          </w:tcPr>
          <w:p w14:paraId="37BC1B89" w14:textId="77777777" w:rsidR="007A394A" w:rsidRPr="007A394A" w:rsidRDefault="007A394A" w:rsidP="0081059C">
            <w:pPr>
              <w:spacing w:after="200" w:line="360" w:lineRule="auto"/>
            </w:pPr>
            <w:r w:rsidRPr="007A394A">
              <w:t>T9</w:t>
            </w:r>
          </w:p>
        </w:tc>
        <w:tc>
          <w:tcPr>
            <w:tcW w:w="2158" w:type="dxa"/>
          </w:tcPr>
          <w:p w14:paraId="467934BB" w14:textId="77777777" w:rsidR="007A394A" w:rsidRPr="007A394A" w:rsidRDefault="007A394A" w:rsidP="0081059C">
            <w:pPr>
              <w:spacing w:after="200" w:line="360" w:lineRule="auto"/>
            </w:pPr>
            <w:r w:rsidRPr="007A394A">
              <w:t>Concurrent use</w:t>
            </w:r>
          </w:p>
        </w:tc>
        <w:tc>
          <w:tcPr>
            <w:tcW w:w="2158" w:type="dxa"/>
          </w:tcPr>
          <w:p w14:paraId="32E8BB3B" w14:textId="77777777" w:rsidR="007A394A" w:rsidRPr="007A394A" w:rsidRDefault="007A394A" w:rsidP="0081059C">
            <w:pPr>
              <w:spacing w:after="200" w:line="360" w:lineRule="auto"/>
            </w:pPr>
            <w:r w:rsidRPr="007A394A">
              <w:t>1</w:t>
            </w:r>
          </w:p>
        </w:tc>
        <w:tc>
          <w:tcPr>
            <w:tcW w:w="2158" w:type="dxa"/>
          </w:tcPr>
          <w:p w14:paraId="2563A359" w14:textId="77777777" w:rsidR="007A394A" w:rsidRPr="007A394A" w:rsidRDefault="007A394A" w:rsidP="0081059C">
            <w:pPr>
              <w:spacing w:after="200" w:line="360" w:lineRule="auto"/>
            </w:pPr>
            <w:r w:rsidRPr="007A394A">
              <w:t>4</w:t>
            </w:r>
          </w:p>
        </w:tc>
        <w:tc>
          <w:tcPr>
            <w:tcW w:w="2158" w:type="dxa"/>
          </w:tcPr>
          <w:p w14:paraId="7A7E49CC" w14:textId="77777777" w:rsidR="007A394A" w:rsidRPr="007A394A" w:rsidRDefault="007A394A" w:rsidP="0081059C">
            <w:pPr>
              <w:spacing w:after="200" w:line="360" w:lineRule="auto"/>
            </w:pPr>
            <w:r w:rsidRPr="007A394A">
              <w:t>1 * 4 = 4</w:t>
            </w:r>
          </w:p>
        </w:tc>
      </w:tr>
      <w:tr w:rsidR="007A394A" w:rsidRPr="007A394A" w14:paraId="2AF0F3F9" w14:textId="77777777" w:rsidTr="0081059C">
        <w:tc>
          <w:tcPr>
            <w:tcW w:w="2158" w:type="dxa"/>
          </w:tcPr>
          <w:p w14:paraId="4F40E56E" w14:textId="77777777" w:rsidR="007A394A" w:rsidRPr="007A394A" w:rsidRDefault="007A394A" w:rsidP="0081059C">
            <w:pPr>
              <w:spacing w:after="200" w:line="360" w:lineRule="auto"/>
            </w:pPr>
            <w:r w:rsidRPr="007A394A">
              <w:t>T10</w:t>
            </w:r>
          </w:p>
        </w:tc>
        <w:tc>
          <w:tcPr>
            <w:tcW w:w="2158" w:type="dxa"/>
          </w:tcPr>
          <w:p w14:paraId="07AE8FB8" w14:textId="77777777" w:rsidR="007A394A" w:rsidRPr="007A394A" w:rsidRDefault="007A394A" w:rsidP="0081059C">
            <w:pPr>
              <w:spacing w:after="200" w:line="360" w:lineRule="auto"/>
            </w:pPr>
            <w:r w:rsidRPr="007A394A">
              <w:t>Security</w:t>
            </w:r>
          </w:p>
        </w:tc>
        <w:tc>
          <w:tcPr>
            <w:tcW w:w="2158" w:type="dxa"/>
          </w:tcPr>
          <w:p w14:paraId="4ECC48C1" w14:textId="77777777" w:rsidR="007A394A" w:rsidRPr="007A394A" w:rsidRDefault="007A394A" w:rsidP="0081059C">
            <w:pPr>
              <w:spacing w:after="200" w:line="360" w:lineRule="auto"/>
            </w:pPr>
            <w:r w:rsidRPr="007A394A">
              <w:t>1</w:t>
            </w:r>
          </w:p>
        </w:tc>
        <w:tc>
          <w:tcPr>
            <w:tcW w:w="2158" w:type="dxa"/>
          </w:tcPr>
          <w:p w14:paraId="0E0FF5D3" w14:textId="77777777" w:rsidR="007A394A" w:rsidRPr="007A394A" w:rsidRDefault="007A394A" w:rsidP="0081059C">
            <w:pPr>
              <w:spacing w:after="200" w:line="360" w:lineRule="auto"/>
            </w:pPr>
            <w:r w:rsidRPr="007A394A">
              <w:t>5</w:t>
            </w:r>
          </w:p>
        </w:tc>
        <w:tc>
          <w:tcPr>
            <w:tcW w:w="2158" w:type="dxa"/>
          </w:tcPr>
          <w:p w14:paraId="15564DBC" w14:textId="77777777" w:rsidR="007A394A" w:rsidRPr="007A394A" w:rsidRDefault="007A394A" w:rsidP="0081059C">
            <w:pPr>
              <w:spacing w:after="200" w:line="360" w:lineRule="auto"/>
            </w:pPr>
            <w:r w:rsidRPr="007A394A">
              <w:t>1 * 5 = 5</w:t>
            </w:r>
          </w:p>
        </w:tc>
      </w:tr>
      <w:tr w:rsidR="007A394A" w:rsidRPr="007A394A" w14:paraId="7AC94B63" w14:textId="77777777" w:rsidTr="0081059C">
        <w:tc>
          <w:tcPr>
            <w:tcW w:w="2158" w:type="dxa"/>
          </w:tcPr>
          <w:p w14:paraId="78CC66A7" w14:textId="77777777" w:rsidR="007A394A" w:rsidRPr="007A394A" w:rsidRDefault="007A394A" w:rsidP="0081059C">
            <w:pPr>
              <w:spacing w:after="200" w:line="360" w:lineRule="auto"/>
            </w:pPr>
            <w:r w:rsidRPr="007A394A">
              <w:t>T11</w:t>
            </w:r>
          </w:p>
        </w:tc>
        <w:tc>
          <w:tcPr>
            <w:tcW w:w="2158" w:type="dxa"/>
          </w:tcPr>
          <w:p w14:paraId="548B14A5" w14:textId="77777777" w:rsidR="007A394A" w:rsidRPr="007A394A" w:rsidRDefault="007A394A" w:rsidP="0081059C">
            <w:pPr>
              <w:spacing w:after="200" w:line="360" w:lineRule="auto"/>
            </w:pPr>
            <w:r w:rsidRPr="007A394A">
              <w:t>Direct Access Third Parties</w:t>
            </w:r>
          </w:p>
        </w:tc>
        <w:tc>
          <w:tcPr>
            <w:tcW w:w="2158" w:type="dxa"/>
          </w:tcPr>
          <w:p w14:paraId="76A3E112" w14:textId="77777777" w:rsidR="007A394A" w:rsidRPr="007A394A" w:rsidRDefault="007A394A" w:rsidP="0081059C">
            <w:pPr>
              <w:spacing w:after="200" w:line="360" w:lineRule="auto"/>
            </w:pPr>
            <w:r w:rsidRPr="007A394A">
              <w:t>1</w:t>
            </w:r>
          </w:p>
        </w:tc>
        <w:tc>
          <w:tcPr>
            <w:tcW w:w="2158" w:type="dxa"/>
          </w:tcPr>
          <w:p w14:paraId="07FE554C" w14:textId="77777777" w:rsidR="007A394A" w:rsidRPr="007A394A" w:rsidRDefault="007A394A" w:rsidP="0081059C">
            <w:pPr>
              <w:spacing w:after="200" w:line="360" w:lineRule="auto"/>
            </w:pPr>
            <w:r w:rsidRPr="007A394A">
              <w:t>0</w:t>
            </w:r>
          </w:p>
        </w:tc>
        <w:tc>
          <w:tcPr>
            <w:tcW w:w="2158" w:type="dxa"/>
          </w:tcPr>
          <w:p w14:paraId="431AEB7F" w14:textId="77777777" w:rsidR="007A394A" w:rsidRPr="007A394A" w:rsidRDefault="007A394A" w:rsidP="0081059C">
            <w:pPr>
              <w:spacing w:after="200" w:line="360" w:lineRule="auto"/>
            </w:pPr>
            <w:r w:rsidRPr="007A394A">
              <w:t>1 * 0 = 0</w:t>
            </w:r>
          </w:p>
        </w:tc>
      </w:tr>
      <w:tr w:rsidR="007A394A" w:rsidRPr="007A394A" w14:paraId="030CADA7" w14:textId="77777777" w:rsidTr="0081059C">
        <w:trPr>
          <w:trHeight w:val="278"/>
        </w:trPr>
        <w:tc>
          <w:tcPr>
            <w:tcW w:w="2158" w:type="dxa"/>
          </w:tcPr>
          <w:p w14:paraId="175E1685" w14:textId="77777777" w:rsidR="007A394A" w:rsidRPr="007A394A" w:rsidRDefault="007A394A" w:rsidP="0081059C">
            <w:pPr>
              <w:spacing w:after="200" w:line="360" w:lineRule="auto"/>
            </w:pPr>
            <w:r w:rsidRPr="007A394A">
              <w:t>T12</w:t>
            </w:r>
          </w:p>
        </w:tc>
        <w:tc>
          <w:tcPr>
            <w:tcW w:w="2158" w:type="dxa"/>
          </w:tcPr>
          <w:p w14:paraId="0F92A20B" w14:textId="77777777" w:rsidR="007A394A" w:rsidRPr="007A394A" w:rsidRDefault="007A394A" w:rsidP="0081059C">
            <w:pPr>
              <w:spacing w:after="200" w:line="360" w:lineRule="auto"/>
            </w:pPr>
            <w:r w:rsidRPr="007A394A">
              <w:t>Unique training</w:t>
            </w:r>
          </w:p>
        </w:tc>
        <w:tc>
          <w:tcPr>
            <w:tcW w:w="2158" w:type="dxa"/>
          </w:tcPr>
          <w:p w14:paraId="075F3C8B" w14:textId="77777777" w:rsidR="007A394A" w:rsidRPr="007A394A" w:rsidRDefault="007A394A" w:rsidP="0081059C">
            <w:pPr>
              <w:spacing w:after="200" w:line="360" w:lineRule="auto"/>
            </w:pPr>
            <w:r w:rsidRPr="007A394A">
              <w:t>1</w:t>
            </w:r>
          </w:p>
        </w:tc>
        <w:tc>
          <w:tcPr>
            <w:tcW w:w="2158" w:type="dxa"/>
          </w:tcPr>
          <w:p w14:paraId="6BA24AFA" w14:textId="77777777" w:rsidR="007A394A" w:rsidRPr="007A394A" w:rsidRDefault="007A394A" w:rsidP="0081059C">
            <w:pPr>
              <w:spacing w:after="200" w:line="360" w:lineRule="auto"/>
            </w:pPr>
            <w:r w:rsidRPr="007A394A">
              <w:t>2</w:t>
            </w:r>
          </w:p>
        </w:tc>
        <w:tc>
          <w:tcPr>
            <w:tcW w:w="2158" w:type="dxa"/>
          </w:tcPr>
          <w:p w14:paraId="4C2358A6" w14:textId="77777777" w:rsidR="007A394A" w:rsidRPr="007A394A" w:rsidRDefault="007A394A" w:rsidP="0081059C">
            <w:pPr>
              <w:spacing w:after="200" w:line="360" w:lineRule="auto"/>
            </w:pPr>
            <w:r w:rsidRPr="007A394A">
              <w:t>1 * 2 = 2</w:t>
            </w:r>
          </w:p>
        </w:tc>
      </w:tr>
      <w:tr w:rsidR="007A394A" w:rsidRPr="007A394A" w14:paraId="6DAEA2EA" w14:textId="77777777" w:rsidTr="0081059C">
        <w:tc>
          <w:tcPr>
            <w:tcW w:w="2158" w:type="dxa"/>
          </w:tcPr>
          <w:p w14:paraId="186E8EE0" w14:textId="77777777" w:rsidR="007A394A" w:rsidRPr="007A394A" w:rsidRDefault="007A394A" w:rsidP="0081059C">
            <w:pPr>
              <w:spacing w:after="200" w:line="360" w:lineRule="auto"/>
            </w:pPr>
            <w:r w:rsidRPr="007A394A">
              <w:t>T13</w:t>
            </w:r>
          </w:p>
        </w:tc>
        <w:tc>
          <w:tcPr>
            <w:tcW w:w="2158" w:type="dxa"/>
          </w:tcPr>
          <w:p w14:paraId="646BEB7C" w14:textId="77777777" w:rsidR="007A394A" w:rsidRPr="007A394A" w:rsidRDefault="007A394A" w:rsidP="0081059C">
            <w:pPr>
              <w:spacing w:after="200" w:line="360" w:lineRule="auto"/>
            </w:pPr>
            <w:r w:rsidRPr="007A394A">
              <w:t>Ease of install</w:t>
            </w:r>
          </w:p>
        </w:tc>
        <w:tc>
          <w:tcPr>
            <w:tcW w:w="2158" w:type="dxa"/>
          </w:tcPr>
          <w:p w14:paraId="1B35E92A" w14:textId="77777777" w:rsidR="007A394A" w:rsidRPr="007A394A" w:rsidRDefault="007A394A" w:rsidP="0081059C">
            <w:pPr>
              <w:spacing w:after="200" w:line="360" w:lineRule="auto"/>
            </w:pPr>
            <w:r w:rsidRPr="007A394A">
              <w:t>1</w:t>
            </w:r>
          </w:p>
        </w:tc>
        <w:tc>
          <w:tcPr>
            <w:tcW w:w="2158" w:type="dxa"/>
          </w:tcPr>
          <w:p w14:paraId="7E3EA00F" w14:textId="77777777" w:rsidR="007A394A" w:rsidRPr="007A394A" w:rsidRDefault="007A394A" w:rsidP="0081059C">
            <w:pPr>
              <w:spacing w:after="200" w:line="360" w:lineRule="auto"/>
            </w:pPr>
            <w:r w:rsidRPr="007A394A">
              <w:t>3</w:t>
            </w:r>
          </w:p>
        </w:tc>
        <w:tc>
          <w:tcPr>
            <w:tcW w:w="2158" w:type="dxa"/>
          </w:tcPr>
          <w:p w14:paraId="438F5B4E" w14:textId="77777777" w:rsidR="007A394A" w:rsidRPr="007A394A" w:rsidRDefault="007A394A" w:rsidP="0081059C">
            <w:pPr>
              <w:spacing w:after="200" w:line="360" w:lineRule="auto"/>
            </w:pPr>
            <w:r w:rsidRPr="007A394A">
              <w:t>1 * 3 = 3</w:t>
            </w:r>
          </w:p>
        </w:tc>
      </w:tr>
      <w:tr w:rsidR="007A394A" w:rsidRPr="007A394A" w14:paraId="2F420197" w14:textId="77777777" w:rsidTr="0081059C">
        <w:tc>
          <w:tcPr>
            <w:tcW w:w="2158" w:type="dxa"/>
          </w:tcPr>
          <w:p w14:paraId="5FACD435" w14:textId="77777777" w:rsidR="007A394A" w:rsidRPr="007A394A" w:rsidRDefault="007A394A" w:rsidP="0081059C">
            <w:pPr>
              <w:spacing w:after="200" w:line="360" w:lineRule="auto"/>
            </w:pPr>
          </w:p>
        </w:tc>
        <w:tc>
          <w:tcPr>
            <w:tcW w:w="2158" w:type="dxa"/>
          </w:tcPr>
          <w:p w14:paraId="0455CFFF" w14:textId="77777777" w:rsidR="007A394A" w:rsidRPr="007A394A" w:rsidRDefault="007A394A" w:rsidP="0081059C">
            <w:pPr>
              <w:spacing w:after="200" w:line="360" w:lineRule="auto"/>
              <w:rPr>
                <w:b/>
                <w:bCs/>
              </w:rPr>
            </w:pPr>
            <w:r w:rsidRPr="007A394A">
              <w:rPr>
                <w:b/>
                <w:bCs/>
              </w:rPr>
              <w:t>Technical Factor Total:</w:t>
            </w:r>
          </w:p>
        </w:tc>
        <w:tc>
          <w:tcPr>
            <w:tcW w:w="2158" w:type="dxa"/>
          </w:tcPr>
          <w:p w14:paraId="6B191BD6" w14:textId="77777777" w:rsidR="007A394A" w:rsidRPr="007A394A" w:rsidRDefault="007A394A" w:rsidP="0081059C">
            <w:pPr>
              <w:spacing w:after="200" w:line="360" w:lineRule="auto"/>
              <w:rPr>
                <w:b/>
                <w:bCs/>
              </w:rPr>
            </w:pPr>
          </w:p>
        </w:tc>
        <w:tc>
          <w:tcPr>
            <w:tcW w:w="2158" w:type="dxa"/>
          </w:tcPr>
          <w:p w14:paraId="3D4DD568" w14:textId="77777777" w:rsidR="007A394A" w:rsidRPr="007A394A" w:rsidRDefault="007A394A" w:rsidP="0081059C">
            <w:pPr>
              <w:spacing w:after="200" w:line="360" w:lineRule="auto"/>
              <w:rPr>
                <w:b/>
                <w:bCs/>
              </w:rPr>
            </w:pPr>
          </w:p>
        </w:tc>
        <w:tc>
          <w:tcPr>
            <w:tcW w:w="2158" w:type="dxa"/>
          </w:tcPr>
          <w:p w14:paraId="6E00C993" w14:textId="77777777" w:rsidR="007A394A" w:rsidRPr="007A394A" w:rsidRDefault="007A394A" w:rsidP="0081059C">
            <w:pPr>
              <w:spacing w:after="200" w:line="360" w:lineRule="auto"/>
              <w:rPr>
                <w:b/>
                <w:bCs/>
              </w:rPr>
            </w:pPr>
            <w:r w:rsidRPr="007A394A">
              <w:rPr>
                <w:b/>
                <w:bCs/>
              </w:rPr>
              <w:t>34</w:t>
            </w:r>
          </w:p>
        </w:tc>
      </w:tr>
    </w:tbl>
    <w:p w14:paraId="1243DAFF" w14:textId="77777777" w:rsidR="007A394A" w:rsidRPr="007A394A" w:rsidRDefault="007A394A" w:rsidP="007A394A">
      <w:pPr>
        <w:spacing w:line="360" w:lineRule="auto"/>
      </w:pPr>
      <w:r w:rsidRPr="007A394A">
        <w:t xml:space="preserve">  </w:t>
      </w:r>
    </w:p>
    <w:p w14:paraId="503513A5" w14:textId="77777777" w:rsidR="007A394A" w:rsidRPr="007A394A" w:rsidRDefault="007A394A" w:rsidP="007A394A">
      <w:pPr>
        <w:spacing w:line="360" w:lineRule="auto"/>
        <w:rPr>
          <w:b/>
          <w:bCs/>
        </w:rPr>
      </w:pPr>
      <w:r w:rsidRPr="007A394A">
        <w:rPr>
          <w:b/>
          <w:bCs/>
        </w:rPr>
        <w:t>TCF = C1 * C2 * (Technical Factor Total) = (0.6)(0.01)(34) = .204</w:t>
      </w:r>
    </w:p>
    <w:p w14:paraId="1F3F84D3" w14:textId="77777777" w:rsidR="007A394A" w:rsidRPr="007A394A" w:rsidRDefault="007A394A" w:rsidP="007A394A">
      <w:pPr>
        <w:spacing w:line="360" w:lineRule="auto"/>
        <w:rPr>
          <w:b/>
          <w:bCs/>
        </w:rPr>
      </w:pPr>
      <w:r w:rsidRPr="007A394A">
        <w:rPr>
          <w:b/>
          <w:bCs/>
        </w:rPr>
        <w:t>UCP = UUCP * TCF = 70 * .0204 = 14.7</w:t>
      </w:r>
    </w:p>
    <w:p w14:paraId="11220E9D" w14:textId="62976497" w:rsidR="007A394A" w:rsidRPr="007A394A" w:rsidRDefault="007A394A" w:rsidP="007A394A"/>
    <w:p w14:paraId="64FAE09A" w14:textId="0787556E" w:rsidR="007A394A" w:rsidRDefault="007A394A" w:rsidP="007A394A"/>
    <w:p w14:paraId="6DE51C7F" w14:textId="0983358B" w:rsidR="007A394A" w:rsidRDefault="007A394A" w:rsidP="007A394A"/>
    <w:p w14:paraId="68EE4793" w14:textId="0950B953" w:rsidR="00D832D1" w:rsidRDefault="00D832D1" w:rsidP="00D832D1"/>
    <w:p w14:paraId="78E26D74" w14:textId="77777777" w:rsidR="00D832D1" w:rsidRPr="00D832D1" w:rsidRDefault="00D832D1" w:rsidP="00D832D1"/>
    <w:p w14:paraId="58E0E6F9" w14:textId="3CFB4BB8" w:rsidR="00636C0F" w:rsidRDefault="00636C0F" w:rsidP="00636C0F">
      <w:pPr>
        <w:pStyle w:val="Title"/>
        <w:rPr>
          <w:rStyle w:val="Strong"/>
          <w:color w:val="212123" w:themeColor="text2"/>
          <w:sz w:val="36"/>
          <w:szCs w:val="36"/>
        </w:rPr>
      </w:pPr>
      <w:r>
        <w:rPr>
          <w:rStyle w:val="Strong"/>
          <w:color w:val="212123" w:themeColor="text2"/>
          <w:sz w:val="36"/>
          <w:szCs w:val="36"/>
        </w:rPr>
        <w:lastRenderedPageBreak/>
        <w:t>Plan of Work – Gantt’s Chart</w:t>
      </w:r>
      <w:r w:rsidRPr="00FF640E">
        <w:rPr>
          <w:rStyle w:val="Strong"/>
          <w:color w:val="212123" w:themeColor="text2"/>
          <w:sz w:val="36"/>
          <w:szCs w:val="36"/>
        </w:rPr>
        <w:t xml:space="preserve"> </w:t>
      </w:r>
    </w:p>
    <w:p w14:paraId="0F949CA0" w14:textId="62404E3A" w:rsidR="00636C0F" w:rsidRDefault="00636C0F" w:rsidP="00636C0F"/>
    <w:p w14:paraId="756F80BE" w14:textId="31F39570" w:rsidR="002B5363" w:rsidRDefault="002B5363" w:rsidP="002B5363">
      <w:pPr>
        <w:rPr>
          <w:b/>
          <w:bCs/>
          <w:i/>
          <w:iCs/>
          <w:color w:val="BC451B" w:themeColor="accent1"/>
          <w:sz w:val="28"/>
          <w:szCs w:val="28"/>
          <w:u w:val="single"/>
        </w:rPr>
      </w:pPr>
      <w:r>
        <w:rPr>
          <w:b/>
          <w:bCs/>
          <w:i/>
          <w:iCs/>
          <w:color w:val="BC451B" w:themeColor="accent1"/>
          <w:sz w:val="28"/>
          <w:szCs w:val="28"/>
          <w:u w:val="single"/>
        </w:rPr>
        <w:t>Report One</w:t>
      </w:r>
      <w:r w:rsidRPr="00EB623D">
        <w:rPr>
          <w:b/>
          <w:bCs/>
          <w:i/>
          <w:iCs/>
          <w:color w:val="BC451B" w:themeColor="accent1"/>
          <w:sz w:val="28"/>
          <w:szCs w:val="28"/>
          <w:u w:val="single"/>
        </w:rPr>
        <w:t>:</w:t>
      </w:r>
    </w:p>
    <w:p w14:paraId="68B8BB82" w14:textId="525B2A31" w:rsidR="002B5363" w:rsidRDefault="002B5363" w:rsidP="002B5363">
      <w:pPr>
        <w:pStyle w:val="ListParagraph"/>
        <w:numPr>
          <w:ilvl w:val="0"/>
          <w:numId w:val="8"/>
        </w:numPr>
      </w:pPr>
      <w:r>
        <w:t xml:space="preserve">Section 1: Customer Statement of Requirements – Brandon </w:t>
      </w:r>
    </w:p>
    <w:p w14:paraId="0E6E77EA" w14:textId="1E88953E" w:rsidR="0027239C" w:rsidRDefault="0027239C" w:rsidP="002B5363">
      <w:pPr>
        <w:pStyle w:val="ListParagraph"/>
        <w:numPr>
          <w:ilvl w:val="0"/>
          <w:numId w:val="8"/>
        </w:numPr>
      </w:pPr>
      <w:r>
        <w:t>Section 2: System Requirements – Brandon</w:t>
      </w:r>
    </w:p>
    <w:p w14:paraId="03770821" w14:textId="5DF9B84D" w:rsidR="0027239C" w:rsidRDefault="0027239C" w:rsidP="002B5363">
      <w:pPr>
        <w:pStyle w:val="ListParagraph"/>
        <w:numPr>
          <w:ilvl w:val="0"/>
          <w:numId w:val="8"/>
        </w:numPr>
      </w:pPr>
      <w:r>
        <w:t>Section 3: Functional Requirement Specification – Brandon</w:t>
      </w:r>
    </w:p>
    <w:p w14:paraId="50205D4E" w14:textId="46177BF8" w:rsidR="0027239C" w:rsidRDefault="004427A3" w:rsidP="002B5363">
      <w:pPr>
        <w:pStyle w:val="ListParagraph"/>
        <w:numPr>
          <w:ilvl w:val="0"/>
          <w:numId w:val="8"/>
        </w:numPr>
      </w:pPr>
      <w:r>
        <w:t xml:space="preserve">Section 4: User Interface Specification – Nathan </w:t>
      </w:r>
    </w:p>
    <w:p w14:paraId="0DFBBB1B" w14:textId="445A20BC" w:rsidR="004427A3" w:rsidRDefault="004427A3" w:rsidP="002B5363">
      <w:pPr>
        <w:pStyle w:val="ListParagraph"/>
        <w:numPr>
          <w:ilvl w:val="0"/>
          <w:numId w:val="8"/>
        </w:numPr>
      </w:pPr>
      <w:r>
        <w:t xml:space="preserve">Domain Analysis – Nathan </w:t>
      </w:r>
    </w:p>
    <w:p w14:paraId="5BB1F9F4" w14:textId="77777777" w:rsidR="00B610BD" w:rsidRDefault="004427A3" w:rsidP="002B5363">
      <w:pPr>
        <w:pStyle w:val="ListParagraph"/>
        <w:numPr>
          <w:ilvl w:val="0"/>
          <w:numId w:val="8"/>
        </w:numPr>
      </w:pPr>
      <w:r>
        <w:t>Project Size Es</w:t>
      </w:r>
      <w:r w:rsidR="00B610BD">
        <w:t>timation</w:t>
      </w:r>
      <w:r>
        <w:t xml:space="preserve"> – Sarah</w:t>
      </w:r>
    </w:p>
    <w:p w14:paraId="6C3842DE" w14:textId="13317A0A" w:rsidR="00B610BD" w:rsidRDefault="00B610BD" w:rsidP="002B5363">
      <w:pPr>
        <w:pStyle w:val="ListParagraph"/>
        <w:numPr>
          <w:ilvl w:val="0"/>
          <w:numId w:val="8"/>
        </w:numPr>
      </w:pPr>
      <w:r>
        <w:t>Plan of Work – Logan</w:t>
      </w:r>
    </w:p>
    <w:p w14:paraId="24DC8EA1" w14:textId="48688168" w:rsidR="00B610BD" w:rsidRDefault="00B610BD" w:rsidP="002B5363">
      <w:pPr>
        <w:pStyle w:val="ListParagraph"/>
        <w:numPr>
          <w:ilvl w:val="0"/>
          <w:numId w:val="8"/>
        </w:numPr>
      </w:pPr>
      <w:r>
        <w:t>References – Logan</w:t>
      </w:r>
    </w:p>
    <w:p w14:paraId="6C394B45" w14:textId="2A1E8132" w:rsidR="00B610BD" w:rsidRDefault="00B610BD" w:rsidP="00B610BD"/>
    <w:p w14:paraId="4CDF36F7" w14:textId="63842AB8" w:rsidR="00B610BD" w:rsidRDefault="00B610BD" w:rsidP="00B610BD">
      <w:pPr>
        <w:rPr>
          <w:b/>
          <w:bCs/>
          <w:i/>
          <w:iCs/>
          <w:color w:val="BC451B" w:themeColor="accent1"/>
          <w:sz w:val="28"/>
          <w:szCs w:val="28"/>
          <w:u w:val="single"/>
        </w:rPr>
      </w:pPr>
      <w:r>
        <w:rPr>
          <w:b/>
          <w:bCs/>
          <w:i/>
          <w:iCs/>
          <w:color w:val="BC451B" w:themeColor="accent1"/>
          <w:sz w:val="28"/>
          <w:szCs w:val="28"/>
          <w:u w:val="single"/>
        </w:rPr>
        <w:t>Project</w:t>
      </w:r>
      <w:r w:rsidRPr="00EB623D">
        <w:rPr>
          <w:b/>
          <w:bCs/>
          <w:i/>
          <w:iCs/>
          <w:color w:val="BC451B" w:themeColor="accent1"/>
          <w:sz w:val="28"/>
          <w:szCs w:val="28"/>
          <w:u w:val="single"/>
        </w:rPr>
        <w:t>:</w:t>
      </w:r>
    </w:p>
    <w:p w14:paraId="6067CDED" w14:textId="26733DB5" w:rsidR="00B610BD" w:rsidRDefault="00B610BD" w:rsidP="00B610BD">
      <w:pPr>
        <w:pStyle w:val="ListParagraph"/>
        <w:numPr>
          <w:ilvl w:val="0"/>
          <w:numId w:val="21"/>
        </w:numPr>
      </w:pPr>
      <w:r>
        <w:t>Logan – Front End</w:t>
      </w:r>
    </w:p>
    <w:p w14:paraId="2E130B84" w14:textId="40072394" w:rsidR="00B610BD" w:rsidRDefault="00B610BD" w:rsidP="00B610BD">
      <w:pPr>
        <w:pStyle w:val="ListParagraph"/>
        <w:numPr>
          <w:ilvl w:val="0"/>
          <w:numId w:val="21"/>
        </w:numPr>
      </w:pPr>
      <w:r>
        <w:t>Nathaniel – Front End</w:t>
      </w:r>
    </w:p>
    <w:p w14:paraId="6CECB1DD" w14:textId="575476D1" w:rsidR="00B610BD" w:rsidRDefault="00B610BD" w:rsidP="00B610BD">
      <w:pPr>
        <w:pStyle w:val="ListParagraph"/>
        <w:numPr>
          <w:ilvl w:val="0"/>
          <w:numId w:val="21"/>
        </w:numPr>
      </w:pPr>
      <w:r>
        <w:t>Brandon – Back End</w:t>
      </w:r>
    </w:p>
    <w:p w14:paraId="5E5F0D0F" w14:textId="564E2F0F" w:rsidR="00B610BD" w:rsidRDefault="002A01AB" w:rsidP="00B610BD">
      <w:pPr>
        <w:pStyle w:val="ListParagraph"/>
        <w:numPr>
          <w:ilvl w:val="0"/>
          <w:numId w:val="21"/>
        </w:numPr>
      </w:pPr>
      <w:r>
        <w:t>Sarah – Back End</w:t>
      </w:r>
    </w:p>
    <w:p w14:paraId="10703954" w14:textId="45BE9D33" w:rsidR="00983A80" w:rsidRDefault="00983A80" w:rsidP="00983A80"/>
    <w:p w14:paraId="70ADDC14" w14:textId="1CD691A7" w:rsidR="00636C0F" w:rsidRPr="00636C0F" w:rsidRDefault="007E1023" w:rsidP="00EE518F">
      <w:pPr>
        <w:jc w:val="center"/>
      </w:pPr>
      <w:r>
        <w:rPr>
          <w:noProof/>
        </w:rPr>
        <w:drawing>
          <wp:inline distT="0" distB="0" distL="0" distR="0" wp14:anchorId="4FB42181" wp14:editId="06F73360">
            <wp:extent cx="6621780" cy="3326765"/>
            <wp:effectExtent l="0" t="0" r="7620" b="6985"/>
            <wp:docPr id="202" name="Picture 20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Gnatt.png"/>
                    <pic:cNvPicPr/>
                  </pic:nvPicPr>
                  <pic:blipFill>
                    <a:blip r:embed="rId27">
                      <a:extLst>
                        <a:ext uri="{BEBA8EAE-BF5A-486C-A8C5-ECC9F3942E4B}">
                          <a14:imgProps xmlns:a14="http://schemas.microsoft.com/office/drawing/2010/main">
                            <a14:imgLayer r:embed="rId28">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6621780" cy="3326765"/>
                    </a:xfrm>
                    <a:prstGeom prst="rect">
                      <a:avLst/>
                    </a:prstGeom>
                  </pic:spPr>
                </pic:pic>
              </a:graphicData>
            </a:graphic>
          </wp:inline>
        </w:drawing>
      </w:r>
    </w:p>
    <w:p w14:paraId="3B3ACE00" w14:textId="338315AB" w:rsidR="00FA6489" w:rsidRPr="00FF640E" w:rsidRDefault="00FA6489" w:rsidP="00FA6489">
      <w:pPr>
        <w:pStyle w:val="Title"/>
        <w:rPr>
          <w:rStyle w:val="Strong"/>
          <w:color w:val="212123" w:themeColor="text2"/>
          <w:sz w:val="36"/>
          <w:szCs w:val="36"/>
        </w:rPr>
      </w:pPr>
      <w:r w:rsidRPr="00FF640E">
        <w:rPr>
          <w:rStyle w:val="Strong"/>
          <w:color w:val="212123" w:themeColor="text2"/>
          <w:sz w:val="36"/>
          <w:szCs w:val="36"/>
        </w:rPr>
        <w:lastRenderedPageBreak/>
        <w:t xml:space="preserve">Interaction Diagram </w:t>
      </w:r>
    </w:p>
    <w:p w14:paraId="0AD4A654" w14:textId="77777777" w:rsidR="00B46AAE" w:rsidRDefault="00B46AAE" w:rsidP="00FA6489">
      <w:pPr>
        <w:rPr>
          <w:b/>
          <w:bCs/>
          <w:i/>
          <w:iCs/>
          <w:color w:val="BC451B" w:themeColor="accent1"/>
          <w:sz w:val="28"/>
          <w:szCs w:val="28"/>
          <w:u w:val="single"/>
        </w:rPr>
      </w:pPr>
    </w:p>
    <w:p w14:paraId="59FD9CA8" w14:textId="5CD8F8FB" w:rsidR="00FA6489" w:rsidRDefault="00FA6489" w:rsidP="00FA6489">
      <w:pPr>
        <w:rPr>
          <w:b/>
          <w:bCs/>
          <w:i/>
          <w:iCs/>
          <w:color w:val="BC451B" w:themeColor="accent1"/>
          <w:sz w:val="28"/>
          <w:szCs w:val="28"/>
          <w:u w:val="single"/>
        </w:rPr>
      </w:pPr>
      <w:r>
        <w:rPr>
          <w:b/>
          <w:bCs/>
          <w:i/>
          <w:iCs/>
          <w:color w:val="BC451B" w:themeColor="accent1"/>
          <w:sz w:val="28"/>
          <w:szCs w:val="28"/>
          <w:u w:val="single"/>
        </w:rPr>
        <w:t>UC1 – User Login</w:t>
      </w:r>
      <w:r w:rsidRPr="00EB623D">
        <w:rPr>
          <w:b/>
          <w:bCs/>
          <w:i/>
          <w:iCs/>
          <w:color w:val="BC451B" w:themeColor="accent1"/>
          <w:sz w:val="28"/>
          <w:szCs w:val="28"/>
          <w:u w:val="single"/>
        </w:rPr>
        <w:t>:</w:t>
      </w:r>
    </w:p>
    <w:p w14:paraId="716FBDE2" w14:textId="77777777" w:rsidR="00FA6489" w:rsidRDefault="00FA6489" w:rsidP="00FA6489">
      <w:pPr>
        <w:rPr>
          <w:rFonts w:ascii="Times New Roman" w:hAnsi="Times New Roman" w:cs="Times New Roman"/>
          <w:b/>
          <w:bCs/>
          <w:sz w:val="24"/>
          <w:szCs w:val="24"/>
        </w:rPr>
      </w:pPr>
    </w:p>
    <w:p w14:paraId="66D473AC" w14:textId="77777777" w:rsidR="00FA6489" w:rsidRDefault="00FA6489" w:rsidP="00FA6489">
      <w:pPr>
        <w:jc w:val="center"/>
        <w:rPr>
          <w:rFonts w:ascii="Times New Roman" w:hAnsi="Times New Roman" w:cs="Times New Roman"/>
        </w:rPr>
      </w:pPr>
      <w:r w:rsidRPr="00070A0A">
        <w:rPr>
          <w:rFonts w:ascii="Times New Roman" w:hAnsi="Times New Roman" w:cs="Times New Roman"/>
          <w:noProof/>
        </w:rPr>
        <w:drawing>
          <wp:inline distT="0" distB="0" distL="0" distR="0" wp14:anchorId="4F22E69E" wp14:editId="08F62C2B">
            <wp:extent cx="4572000" cy="33337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72000" cy="3333750"/>
                    </a:xfrm>
                    <a:prstGeom prst="rect">
                      <a:avLst/>
                    </a:prstGeom>
                  </pic:spPr>
                </pic:pic>
              </a:graphicData>
            </a:graphic>
          </wp:inline>
        </w:drawing>
      </w:r>
    </w:p>
    <w:p w14:paraId="7F666EF6" w14:textId="77777777" w:rsidR="00FA6489" w:rsidRPr="00D14130" w:rsidRDefault="00FA6489" w:rsidP="00FA6489">
      <w:pPr>
        <w:jc w:val="center"/>
        <w:rPr>
          <w:rFonts w:cs="Times New Roman"/>
          <w:sz w:val="24"/>
          <w:szCs w:val="24"/>
        </w:rPr>
      </w:pPr>
      <w:r w:rsidRPr="00D14130">
        <w:rPr>
          <w:rFonts w:cs="Times New Roman"/>
          <w:sz w:val="24"/>
          <w:szCs w:val="24"/>
        </w:rPr>
        <w:t>Figure 7-1 Sequence Diagram for Use Case 1</w:t>
      </w:r>
    </w:p>
    <w:p w14:paraId="17BBDFA3" w14:textId="77777777" w:rsidR="00FA6489" w:rsidRPr="00070A0A" w:rsidRDefault="00FA6489" w:rsidP="00FA6489">
      <w:pPr>
        <w:jc w:val="center"/>
        <w:rPr>
          <w:rFonts w:ascii="Times New Roman" w:hAnsi="Times New Roman" w:cs="Times New Roman"/>
        </w:rPr>
      </w:pPr>
    </w:p>
    <w:p w14:paraId="1D7F24E4" w14:textId="77777777" w:rsidR="00FA6489" w:rsidRPr="00D14130" w:rsidRDefault="00FA6489" w:rsidP="00AD671A">
      <w:pPr>
        <w:ind w:firstLine="720"/>
        <w:rPr>
          <w:rFonts w:cs="Times New Roman"/>
        </w:rPr>
      </w:pPr>
      <w:r w:rsidRPr="00D14130">
        <w:rPr>
          <w:rFonts w:cs="Times New Roman"/>
        </w:rPr>
        <w:t>Figure 7-1 shows the sequence diagram for Use Case 1 which is logging in. This is used to monitor who is logging into the system to limit who can and can’t access sensitive information to the company. The user will first enter log in details provided to each employee by the admin (Initials/Password). The system to verify the information against the database and then display either a login error or bring the user to the Main tab of the program and load the data into the grid.</w:t>
      </w:r>
    </w:p>
    <w:p w14:paraId="31B70CE8" w14:textId="77777777" w:rsidR="00FA6489" w:rsidRDefault="00FA6489" w:rsidP="00FA6489">
      <w:pPr>
        <w:rPr>
          <w:rFonts w:ascii="Times New Roman" w:hAnsi="Times New Roman" w:cs="Times New Roman"/>
          <w:sz w:val="24"/>
          <w:szCs w:val="24"/>
        </w:rPr>
      </w:pPr>
    </w:p>
    <w:p w14:paraId="5676DE19" w14:textId="77777777" w:rsidR="00FA6489" w:rsidRDefault="00FA6489" w:rsidP="00FA6489">
      <w:pPr>
        <w:rPr>
          <w:rFonts w:ascii="Times New Roman" w:hAnsi="Times New Roman" w:cs="Times New Roman"/>
          <w:sz w:val="24"/>
          <w:szCs w:val="24"/>
        </w:rPr>
      </w:pPr>
    </w:p>
    <w:p w14:paraId="2933394E" w14:textId="77777777" w:rsidR="00FA6489" w:rsidRDefault="00FA6489" w:rsidP="00FA6489">
      <w:pPr>
        <w:rPr>
          <w:rFonts w:ascii="Times New Roman" w:hAnsi="Times New Roman" w:cs="Times New Roman"/>
          <w:sz w:val="24"/>
          <w:szCs w:val="24"/>
        </w:rPr>
      </w:pPr>
    </w:p>
    <w:p w14:paraId="2D2A1F1B" w14:textId="77777777" w:rsidR="00FA6489" w:rsidRDefault="00FA6489" w:rsidP="00FA6489">
      <w:pPr>
        <w:rPr>
          <w:rFonts w:ascii="Times New Roman" w:hAnsi="Times New Roman" w:cs="Times New Roman"/>
          <w:sz w:val="24"/>
          <w:szCs w:val="24"/>
        </w:rPr>
      </w:pPr>
    </w:p>
    <w:p w14:paraId="63DC88B1" w14:textId="77777777" w:rsidR="00FA6489" w:rsidRDefault="00FA6489" w:rsidP="00FA6489">
      <w:pPr>
        <w:rPr>
          <w:rFonts w:ascii="Times New Roman" w:hAnsi="Times New Roman" w:cs="Times New Roman"/>
          <w:sz w:val="24"/>
          <w:szCs w:val="24"/>
        </w:rPr>
      </w:pPr>
    </w:p>
    <w:p w14:paraId="1E74EB82" w14:textId="77777777" w:rsidR="00FA6489" w:rsidRDefault="00FA6489" w:rsidP="00FA6489">
      <w:pPr>
        <w:rPr>
          <w:b/>
          <w:bCs/>
          <w:i/>
          <w:iCs/>
          <w:color w:val="BC451B" w:themeColor="accent1"/>
          <w:sz w:val="28"/>
          <w:szCs w:val="28"/>
          <w:u w:val="single"/>
        </w:rPr>
      </w:pPr>
      <w:r>
        <w:rPr>
          <w:b/>
          <w:bCs/>
          <w:i/>
          <w:iCs/>
          <w:color w:val="BC451B" w:themeColor="accent1"/>
          <w:sz w:val="28"/>
          <w:szCs w:val="28"/>
          <w:u w:val="single"/>
        </w:rPr>
        <w:t>UC2 – Quote/Order Entry</w:t>
      </w:r>
      <w:r w:rsidRPr="00EB623D">
        <w:rPr>
          <w:b/>
          <w:bCs/>
          <w:i/>
          <w:iCs/>
          <w:color w:val="BC451B" w:themeColor="accent1"/>
          <w:sz w:val="28"/>
          <w:szCs w:val="28"/>
          <w:u w:val="single"/>
        </w:rPr>
        <w:t>:</w:t>
      </w:r>
    </w:p>
    <w:p w14:paraId="067BA1B6" w14:textId="77777777" w:rsidR="00FA6489" w:rsidRDefault="00FA6489" w:rsidP="00FA6489">
      <w:pPr>
        <w:rPr>
          <w:rFonts w:ascii="Times New Roman" w:hAnsi="Times New Roman" w:cs="Times New Roman"/>
          <w:sz w:val="24"/>
          <w:szCs w:val="24"/>
        </w:rPr>
      </w:pPr>
    </w:p>
    <w:p w14:paraId="4FF78188" w14:textId="77777777" w:rsidR="00FA6489" w:rsidRDefault="00FA6489" w:rsidP="00FA6489">
      <w:pPr>
        <w:jc w:val="center"/>
        <w:rPr>
          <w:rFonts w:ascii="Times New Roman" w:hAnsi="Times New Roman" w:cs="Times New Roman"/>
          <w:sz w:val="24"/>
          <w:szCs w:val="24"/>
        </w:rPr>
      </w:pPr>
      <w:r w:rsidRPr="00A422D9">
        <w:rPr>
          <w:rFonts w:ascii="Times New Roman" w:hAnsi="Times New Roman" w:cs="Times New Roman"/>
          <w:noProof/>
          <w:sz w:val="24"/>
          <w:szCs w:val="24"/>
        </w:rPr>
        <w:drawing>
          <wp:inline distT="0" distB="0" distL="0" distR="0" wp14:anchorId="67092F42" wp14:editId="6666D54F">
            <wp:extent cx="4572000" cy="33337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72000" cy="3333750"/>
                    </a:xfrm>
                    <a:prstGeom prst="rect">
                      <a:avLst/>
                    </a:prstGeom>
                  </pic:spPr>
                </pic:pic>
              </a:graphicData>
            </a:graphic>
          </wp:inline>
        </w:drawing>
      </w:r>
    </w:p>
    <w:p w14:paraId="65312402" w14:textId="77777777" w:rsidR="00FA6489" w:rsidRPr="00D14130" w:rsidRDefault="00FA6489" w:rsidP="00FA6489">
      <w:pPr>
        <w:jc w:val="center"/>
        <w:rPr>
          <w:rFonts w:cs="Times New Roman"/>
          <w:sz w:val="24"/>
          <w:szCs w:val="24"/>
        </w:rPr>
      </w:pPr>
      <w:r w:rsidRPr="00D14130">
        <w:rPr>
          <w:rFonts w:cs="Times New Roman"/>
          <w:sz w:val="24"/>
          <w:szCs w:val="24"/>
        </w:rPr>
        <w:t>Figure 7-2 Sequence Diagram for Use Case 2</w:t>
      </w:r>
    </w:p>
    <w:p w14:paraId="293F4642" w14:textId="77777777" w:rsidR="00FA6489" w:rsidRDefault="00FA6489" w:rsidP="00FA6489">
      <w:pPr>
        <w:jc w:val="center"/>
        <w:rPr>
          <w:rFonts w:ascii="Times New Roman" w:hAnsi="Times New Roman" w:cs="Times New Roman"/>
          <w:sz w:val="24"/>
          <w:szCs w:val="24"/>
        </w:rPr>
      </w:pPr>
    </w:p>
    <w:p w14:paraId="7B770A2B" w14:textId="77777777" w:rsidR="00FA6489" w:rsidRPr="00D14130" w:rsidRDefault="00FA6489" w:rsidP="00AD671A">
      <w:pPr>
        <w:ind w:firstLine="720"/>
        <w:rPr>
          <w:rFonts w:cs="Times New Roman"/>
        </w:rPr>
      </w:pPr>
      <w:r w:rsidRPr="00D14130">
        <w:rPr>
          <w:rFonts w:cs="Times New Roman"/>
        </w:rPr>
        <w:t>Figure 7-2 shows the sequence diagram for Use Case 2. It is used for getting the Quote/Order information from the user. First the user will enter the Quote/Order information needed and then select “Save”. This will send the data to the database and return a schedule. If there is a scheduling conflict the system will notify the user with an error message.</w:t>
      </w:r>
    </w:p>
    <w:p w14:paraId="20CE1CAB" w14:textId="77777777" w:rsidR="00FA6489" w:rsidRDefault="00FA6489" w:rsidP="00FA6489">
      <w:pPr>
        <w:rPr>
          <w:rFonts w:ascii="Times New Roman" w:hAnsi="Times New Roman" w:cs="Times New Roman"/>
          <w:sz w:val="24"/>
          <w:szCs w:val="24"/>
        </w:rPr>
      </w:pPr>
    </w:p>
    <w:p w14:paraId="1E2E8824" w14:textId="77777777" w:rsidR="00FA6489" w:rsidRDefault="00FA6489" w:rsidP="00FA6489">
      <w:pPr>
        <w:rPr>
          <w:rFonts w:ascii="Times New Roman" w:hAnsi="Times New Roman" w:cs="Times New Roman"/>
          <w:sz w:val="24"/>
          <w:szCs w:val="24"/>
        </w:rPr>
      </w:pPr>
    </w:p>
    <w:p w14:paraId="7A299382" w14:textId="77777777" w:rsidR="00FA6489" w:rsidRDefault="00FA6489" w:rsidP="00FA6489">
      <w:pPr>
        <w:rPr>
          <w:rFonts w:ascii="Times New Roman" w:hAnsi="Times New Roman" w:cs="Times New Roman"/>
          <w:sz w:val="24"/>
          <w:szCs w:val="24"/>
        </w:rPr>
      </w:pPr>
    </w:p>
    <w:p w14:paraId="280CD88A" w14:textId="77777777" w:rsidR="00FA6489" w:rsidRDefault="00FA6489" w:rsidP="00FA6489">
      <w:pPr>
        <w:rPr>
          <w:rFonts w:ascii="Times New Roman" w:hAnsi="Times New Roman" w:cs="Times New Roman"/>
          <w:sz w:val="24"/>
          <w:szCs w:val="24"/>
        </w:rPr>
      </w:pPr>
    </w:p>
    <w:p w14:paraId="0FDBF8C8" w14:textId="77777777" w:rsidR="00FA6489" w:rsidRDefault="00FA6489" w:rsidP="00FA6489">
      <w:pPr>
        <w:rPr>
          <w:rFonts w:ascii="Times New Roman" w:hAnsi="Times New Roman" w:cs="Times New Roman"/>
          <w:sz w:val="24"/>
          <w:szCs w:val="24"/>
        </w:rPr>
      </w:pPr>
    </w:p>
    <w:p w14:paraId="04E3D18C" w14:textId="77777777" w:rsidR="00FA6489" w:rsidRDefault="00FA6489" w:rsidP="00FA6489">
      <w:pPr>
        <w:rPr>
          <w:rFonts w:ascii="Times New Roman" w:hAnsi="Times New Roman" w:cs="Times New Roman"/>
          <w:sz w:val="24"/>
          <w:szCs w:val="24"/>
        </w:rPr>
      </w:pPr>
    </w:p>
    <w:p w14:paraId="29E7B395" w14:textId="77777777" w:rsidR="00FA6489" w:rsidRDefault="00FA6489" w:rsidP="00FA6489">
      <w:pPr>
        <w:rPr>
          <w:rFonts w:ascii="Times New Roman" w:hAnsi="Times New Roman" w:cs="Times New Roman"/>
          <w:sz w:val="24"/>
          <w:szCs w:val="24"/>
        </w:rPr>
      </w:pPr>
    </w:p>
    <w:p w14:paraId="38E128AE" w14:textId="77777777" w:rsidR="00FA6489" w:rsidRDefault="00FA6489" w:rsidP="00FA6489">
      <w:pPr>
        <w:rPr>
          <w:b/>
          <w:bCs/>
          <w:i/>
          <w:iCs/>
          <w:color w:val="BC451B" w:themeColor="accent1"/>
          <w:sz w:val="28"/>
          <w:szCs w:val="28"/>
          <w:u w:val="single"/>
        </w:rPr>
      </w:pPr>
      <w:r>
        <w:rPr>
          <w:b/>
          <w:bCs/>
          <w:i/>
          <w:iCs/>
          <w:color w:val="BC451B" w:themeColor="accent1"/>
          <w:sz w:val="28"/>
          <w:szCs w:val="28"/>
          <w:u w:val="single"/>
        </w:rPr>
        <w:lastRenderedPageBreak/>
        <w:t>UC3 – Reporting</w:t>
      </w:r>
      <w:r w:rsidRPr="00EB623D">
        <w:rPr>
          <w:b/>
          <w:bCs/>
          <w:i/>
          <w:iCs/>
          <w:color w:val="BC451B" w:themeColor="accent1"/>
          <w:sz w:val="28"/>
          <w:szCs w:val="28"/>
          <w:u w:val="single"/>
        </w:rPr>
        <w:t>:</w:t>
      </w:r>
    </w:p>
    <w:p w14:paraId="30E274FA" w14:textId="77777777" w:rsidR="00FA6489" w:rsidRDefault="00FA6489" w:rsidP="00FA6489">
      <w:pPr>
        <w:rPr>
          <w:rFonts w:ascii="Times New Roman" w:hAnsi="Times New Roman" w:cs="Times New Roman"/>
          <w:b/>
          <w:bCs/>
          <w:sz w:val="24"/>
          <w:szCs w:val="24"/>
        </w:rPr>
      </w:pPr>
    </w:p>
    <w:p w14:paraId="7AAE6585" w14:textId="77777777" w:rsidR="00FA6489" w:rsidRDefault="00FA6489" w:rsidP="00FA6489">
      <w:pPr>
        <w:jc w:val="center"/>
        <w:rPr>
          <w:rFonts w:ascii="Times New Roman" w:hAnsi="Times New Roman" w:cs="Times New Roman"/>
          <w:sz w:val="24"/>
          <w:szCs w:val="24"/>
        </w:rPr>
      </w:pPr>
      <w:r w:rsidRPr="0014034E">
        <w:rPr>
          <w:rFonts w:ascii="Times New Roman" w:hAnsi="Times New Roman" w:cs="Times New Roman"/>
          <w:noProof/>
          <w:sz w:val="24"/>
          <w:szCs w:val="24"/>
        </w:rPr>
        <w:drawing>
          <wp:inline distT="0" distB="0" distL="0" distR="0" wp14:anchorId="12122BD7" wp14:editId="5E289F69">
            <wp:extent cx="4572000" cy="33337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72000" cy="3333750"/>
                    </a:xfrm>
                    <a:prstGeom prst="rect">
                      <a:avLst/>
                    </a:prstGeom>
                  </pic:spPr>
                </pic:pic>
              </a:graphicData>
            </a:graphic>
          </wp:inline>
        </w:drawing>
      </w:r>
    </w:p>
    <w:p w14:paraId="0F79A332" w14:textId="77777777" w:rsidR="00FA6489" w:rsidRPr="00D14130" w:rsidRDefault="00FA6489" w:rsidP="00FA6489">
      <w:pPr>
        <w:jc w:val="center"/>
        <w:rPr>
          <w:rFonts w:cs="Times New Roman"/>
          <w:sz w:val="24"/>
          <w:szCs w:val="24"/>
        </w:rPr>
      </w:pPr>
      <w:r w:rsidRPr="00D14130">
        <w:rPr>
          <w:rFonts w:cs="Times New Roman"/>
          <w:sz w:val="24"/>
          <w:szCs w:val="24"/>
        </w:rPr>
        <w:t>Figure 7-3 Sequence Diagram for Use Case 3</w:t>
      </w:r>
    </w:p>
    <w:p w14:paraId="48765CA7" w14:textId="77777777" w:rsidR="00FA6489" w:rsidRDefault="00FA6489" w:rsidP="00FA6489">
      <w:pPr>
        <w:jc w:val="center"/>
        <w:rPr>
          <w:rFonts w:ascii="Times New Roman" w:hAnsi="Times New Roman" w:cs="Times New Roman"/>
          <w:sz w:val="24"/>
          <w:szCs w:val="24"/>
        </w:rPr>
      </w:pPr>
    </w:p>
    <w:p w14:paraId="7FCD41F0" w14:textId="77777777" w:rsidR="00FA6489" w:rsidRPr="00D14130" w:rsidRDefault="00FA6489" w:rsidP="00AD671A">
      <w:pPr>
        <w:ind w:firstLine="720"/>
        <w:rPr>
          <w:rFonts w:cs="Times New Roman"/>
        </w:rPr>
      </w:pPr>
      <w:r w:rsidRPr="00D14130">
        <w:rPr>
          <w:rFonts w:cs="Times New Roman"/>
        </w:rPr>
        <w:t>Figure 7-3 shows the sequence diagram for Use Case 3. It is used for getting the Quote/Order reports from the system and display them to the user. First the user will select the Reporting Tab and then select Quote Report or Order Report. This will request and “open” or active Quote/Order data from the database and return organized information to the user. If there are no Quotes/Orders “open” or active, then the system will notify the user with an error message.</w:t>
      </w:r>
    </w:p>
    <w:p w14:paraId="00679B23" w14:textId="77777777" w:rsidR="00FA6489" w:rsidRPr="00D14130" w:rsidRDefault="00FA6489" w:rsidP="00FA6489">
      <w:pPr>
        <w:rPr>
          <w:rFonts w:cs="Times New Roman"/>
        </w:rPr>
      </w:pPr>
    </w:p>
    <w:p w14:paraId="21B74670" w14:textId="77777777" w:rsidR="00FA6489" w:rsidRDefault="00FA6489" w:rsidP="00FA6489">
      <w:pPr>
        <w:rPr>
          <w:rFonts w:ascii="Times New Roman" w:hAnsi="Times New Roman" w:cs="Times New Roman"/>
          <w:sz w:val="24"/>
          <w:szCs w:val="24"/>
        </w:rPr>
      </w:pPr>
    </w:p>
    <w:p w14:paraId="0F15FD6D" w14:textId="77777777" w:rsidR="00FA6489" w:rsidRDefault="00FA6489" w:rsidP="00FA6489">
      <w:pPr>
        <w:rPr>
          <w:rFonts w:ascii="Times New Roman" w:hAnsi="Times New Roman" w:cs="Times New Roman"/>
          <w:sz w:val="24"/>
          <w:szCs w:val="24"/>
        </w:rPr>
      </w:pPr>
    </w:p>
    <w:p w14:paraId="59A7EC14" w14:textId="77777777" w:rsidR="00FA6489" w:rsidRDefault="00FA6489" w:rsidP="00FA6489">
      <w:pPr>
        <w:rPr>
          <w:rFonts w:ascii="Times New Roman" w:hAnsi="Times New Roman" w:cs="Times New Roman"/>
          <w:sz w:val="24"/>
          <w:szCs w:val="24"/>
        </w:rPr>
      </w:pPr>
    </w:p>
    <w:p w14:paraId="6F921C14" w14:textId="3F62BD23" w:rsidR="00FA6489" w:rsidRDefault="00FA6489" w:rsidP="00FA6489">
      <w:pPr>
        <w:rPr>
          <w:rFonts w:ascii="Times New Roman" w:hAnsi="Times New Roman" w:cs="Times New Roman"/>
          <w:sz w:val="24"/>
          <w:szCs w:val="24"/>
        </w:rPr>
      </w:pPr>
    </w:p>
    <w:p w14:paraId="49FECBD2" w14:textId="77777777" w:rsidR="009D0FBD" w:rsidRDefault="009D0FBD" w:rsidP="00FA6489">
      <w:pPr>
        <w:rPr>
          <w:rFonts w:ascii="Times New Roman" w:hAnsi="Times New Roman" w:cs="Times New Roman"/>
          <w:sz w:val="24"/>
          <w:szCs w:val="24"/>
        </w:rPr>
      </w:pPr>
    </w:p>
    <w:p w14:paraId="534C0FBE" w14:textId="77777777" w:rsidR="00FA6489" w:rsidRDefault="00FA6489" w:rsidP="00FA6489">
      <w:pPr>
        <w:rPr>
          <w:rFonts w:ascii="Times New Roman" w:hAnsi="Times New Roman" w:cs="Times New Roman"/>
          <w:sz w:val="24"/>
          <w:szCs w:val="24"/>
        </w:rPr>
      </w:pPr>
    </w:p>
    <w:p w14:paraId="2804DC31" w14:textId="77777777" w:rsidR="00FA6489" w:rsidRDefault="00FA6489" w:rsidP="00FA6489">
      <w:pPr>
        <w:rPr>
          <w:b/>
          <w:bCs/>
          <w:i/>
          <w:iCs/>
          <w:color w:val="BC451B" w:themeColor="accent1"/>
          <w:sz w:val="28"/>
          <w:szCs w:val="28"/>
          <w:u w:val="single"/>
        </w:rPr>
      </w:pPr>
      <w:r>
        <w:rPr>
          <w:b/>
          <w:bCs/>
          <w:i/>
          <w:iCs/>
          <w:color w:val="BC451B" w:themeColor="accent1"/>
          <w:sz w:val="28"/>
          <w:szCs w:val="28"/>
          <w:u w:val="single"/>
        </w:rPr>
        <w:lastRenderedPageBreak/>
        <w:t>UC4 – Searching</w:t>
      </w:r>
      <w:r w:rsidRPr="00EB623D">
        <w:rPr>
          <w:b/>
          <w:bCs/>
          <w:i/>
          <w:iCs/>
          <w:color w:val="BC451B" w:themeColor="accent1"/>
          <w:sz w:val="28"/>
          <w:szCs w:val="28"/>
          <w:u w:val="single"/>
        </w:rPr>
        <w:t>:</w:t>
      </w:r>
    </w:p>
    <w:p w14:paraId="5D801A6B" w14:textId="77777777" w:rsidR="00FA6489" w:rsidRDefault="00FA6489" w:rsidP="00FA6489">
      <w:pPr>
        <w:rPr>
          <w:rFonts w:ascii="Times New Roman" w:hAnsi="Times New Roman" w:cs="Times New Roman"/>
          <w:b/>
          <w:bCs/>
          <w:sz w:val="24"/>
          <w:szCs w:val="24"/>
        </w:rPr>
      </w:pPr>
    </w:p>
    <w:p w14:paraId="168253D0" w14:textId="77777777" w:rsidR="00FA6489" w:rsidRDefault="00FA6489" w:rsidP="00FA6489">
      <w:pPr>
        <w:jc w:val="center"/>
        <w:rPr>
          <w:rFonts w:ascii="Times New Roman" w:hAnsi="Times New Roman" w:cs="Times New Roman"/>
          <w:sz w:val="24"/>
          <w:szCs w:val="24"/>
        </w:rPr>
      </w:pPr>
      <w:r w:rsidRPr="00300973">
        <w:rPr>
          <w:rFonts w:ascii="Times New Roman" w:hAnsi="Times New Roman" w:cs="Times New Roman"/>
          <w:noProof/>
          <w:sz w:val="24"/>
          <w:szCs w:val="24"/>
        </w:rPr>
        <w:drawing>
          <wp:inline distT="0" distB="0" distL="0" distR="0" wp14:anchorId="577863D9" wp14:editId="409B5A77">
            <wp:extent cx="4572000" cy="33337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72000" cy="3333750"/>
                    </a:xfrm>
                    <a:prstGeom prst="rect">
                      <a:avLst/>
                    </a:prstGeom>
                  </pic:spPr>
                </pic:pic>
              </a:graphicData>
            </a:graphic>
          </wp:inline>
        </w:drawing>
      </w:r>
    </w:p>
    <w:p w14:paraId="20D61D58" w14:textId="77777777" w:rsidR="00FA6489" w:rsidRPr="00D14130" w:rsidRDefault="00FA6489" w:rsidP="00FA6489">
      <w:pPr>
        <w:jc w:val="center"/>
        <w:rPr>
          <w:rFonts w:asciiTheme="majorHAnsi" w:hAnsiTheme="majorHAnsi" w:cs="Times New Roman"/>
          <w:sz w:val="24"/>
          <w:szCs w:val="24"/>
        </w:rPr>
      </w:pPr>
      <w:r w:rsidRPr="00D14130">
        <w:rPr>
          <w:rFonts w:asciiTheme="majorHAnsi" w:hAnsiTheme="majorHAnsi" w:cs="Times New Roman"/>
          <w:sz w:val="24"/>
          <w:szCs w:val="24"/>
        </w:rPr>
        <w:t>Figure 7-4 Sequence Diagram for Use Case 4</w:t>
      </w:r>
    </w:p>
    <w:p w14:paraId="51307715" w14:textId="77777777" w:rsidR="00FA6489" w:rsidRDefault="00FA6489" w:rsidP="00FA6489">
      <w:pPr>
        <w:jc w:val="center"/>
        <w:rPr>
          <w:rFonts w:ascii="Times New Roman" w:hAnsi="Times New Roman" w:cs="Times New Roman"/>
          <w:sz w:val="24"/>
          <w:szCs w:val="24"/>
        </w:rPr>
      </w:pPr>
    </w:p>
    <w:p w14:paraId="4B5550B9" w14:textId="6F0273B1" w:rsidR="00FA6489" w:rsidRPr="00D14130" w:rsidRDefault="00FA6489" w:rsidP="00AD671A">
      <w:pPr>
        <w:ind w:firstLine="720"/>
        <w:rPr>
          <w:rFonts w:cs="Times New Roman"/>
        </w:rPr>
      </w:pPr>
      <w:r w:rsidRPr="00D14130">
        <w:rPr>
          <w:rFonts w:cs="Times New Roman"/>
        </w:rPr>
        <w:t xml:space="preserve">Figure 7-4 shows the sequence diagram for Use Case 4. It is used for searching the Quote/Order data stored in the database and the system will display the results to the user. First the user will enter data into the “Find” text box on the Main tab. A “live” search will begin to narrow the results in the grid for the user to see. If there are no results from the “Find” text </w:t>
      </w:r>
      <w:r w:rsidR="006963E3" w:rsidRPr="00D14130">
        <w:rPr>
          <w:rFonts w:cs="Times New Roman"/>
        </w:rPr>
        <w:t>box,</w:t>
      </w:r>
      <w:r w:rsidRPr="00D14130">
        <w:rPr>
          <w:rFonts w:cs="Times New Roman"/>
        </w:rPr>
        <w:t xml:space="preserve"> then the system will notify the user with an error message.</w:t>
      </w:r>
    </w:p>
    <w:p w14:paraId="230698DC" w14:textId="77777777" w:rsidR="00FA6489" w:rsidRPr="00070A0A" w:rsidRDefault="00FA6489" w:rsidP="00FA6489">
      <w:pPr>
        <w:rPr>
          <w:rFonts w:ascii="Times New Roman" w:hAnsi="Times New Roman" w:cs="Times New Roman"/>
          <w:sz w:val="24"/>
          <w:szCs w:val="24"/>
        </w:rPr>
      </w:pPr>
    </w:p>
    <w:p w14:paraId="1CF54913" w14:textId="3458FD53" w:rsidR="00912DCE" w:rsidRDefault="00912DCE" w:rsidP="001C62C8">
      <w:pPr>
        <w:rPr>
          <w:rFonts w:asciiTheme="majorHAnsi" w:eastAsiaTheme="majorEastAsia" w:hAnsiTheme="majorHAnsi" w:cstheme="majorBidi"/>
          <w:color w:val="212123" w:themeColor="text2"/>
          <w:spacing w:val="5"/>
          <w:kern w:val="28"/>
          <w:szCs w:val="18"/>
          <w14:ligatures w14:val="standardContextual"/>
          <w14:cntxtAlts/>
        </w:rPr>
      </w:pPr>
    </w:p>
    <w:p w14:paraId="54FB1638" w14:textId="3F903D9B" w:rsidR="007F6B43" w:rsidRDefault="007F6B43" w:rsidP="001C62C8">
      <w:pPr>
        <w:rPr>
          <w:rFonts w:asciiTheme="majorHAnsi" w:eastAsiaTheme="majorEastAsia" w:hAnsiTheme="majorHAnsi" w:cstheme="majorBidi"/>
          <w:color w:val="212123" w:themeColor="text2"/>
          <w:spacing w:val="5"/>
          <w:kern w:val="28"/>
          <w:szCs w:val="18"/>
          <w14:ligatures w14:val="standardContextual"/>
          <w14:cntxtAlts/>
        </w:rPr>
      </w:pPr>
    </w:p>
    <w:p w14:paraId="1B98464B" w14:textId="3BCD5CB3" w:rsidR="007F6B43" w:rsidRDefault="007F6B43" w:rsidP="001C62C8">
      <w:pPr>
        <w:rPr>
          <w:rFonts w:asciiTheme="majorHAnsi" w:eastAsiaTheme="majorEastAsia" w:hAnsiTheme="majorHAnsi" w:cstheme="majorBidi"/>
          <w:color w:val="212123" w:themeColor="text2"/>
          <w:spacing w:val="5"/>
          <w:kern w:val="28"/>
          <w:szCs w:val="18"/>
          <w14:ligatures w14:val="standardContextual"/>
          <w14:cntxtAlts/>
        </w:rPr>
      </w:pPr>
    </w:p>
    <w:p w14:paraId="506A145F" w14:textId="109C5615" w:rsidR="007F6B43" w:rsidRDefault="007F6B43" w:rsidP="001C62C8">
      <w:pPr>
        <w:rPr>
          <w:rFonts w:asciiTheme="majorHAnsi" w:eastAsiaTheme="majorEastAsia" w:hAnsiTheme="majorHAnsi" w:cstheme="majorBidi"/>
          <w:color w:val="212123" w:themeColor="text2"/>
          <w:spacing w:val="5"/>
          <w:kern w:val="28"/>
          <w:szCs w:val="18"/>
          <w14:ligatures w14:val="standardContextual"/>
          <w14:cntxtAlts/>
        </w:rPr>
      </w:pPr>
    </w:p>
    <w:p w14:paraId="589F27BD" w14:textId="6CC45BC5" w:rsidR="007F6B43" w:rsidRDefault="007F6B43" w:rsidP="001C62C8">
      <w:pPr>
        <w:rPr>
          <w:rFonts w:asciiTheme="majorHAnsi" w:eastAsiaTheme="majorEastAsia" w:hAnsiTheme="majorHAnsi" w:cstheme="majorBidi"/>
          <w:color w:val="212123" w:themeColor="text2"/>
          <w:spacing w:val="5"/>
          <w:kern w:val="28"/>
          <w:szCs w:val="18"/>
          <w14:ligatures w14:val="standardContextual"/>
          <w14:cntxtAlts/>
        </w:rPr>
      </w:pPr>
    </w:p>
    <w:p w14:paraId="440173CD" w14:textId="06C45438" w:rsidR="007F6B43" w:rsidRDefault="007F6B43" w:rsidP="001C62C8">
      <w:pPr>
        <w:rPr>
          <w:rFonts w:asciiTheme="majorHAnsi" w:eastAsiaTheme="majorEastAsia" w:hAnsiTheme="majorHAnsi" w:cstheme="majorBidi"/>
          <w:color w:val="212123" w:themeColor="text2"/>
          <w:spacing w:val="5"/>
          <w:kern w:val="28"/>
          <w:szCs w:val="18"/>
          <w14:ligatures w14:val="standardContextual"/>
          <w14:cntxtAlts/>
        </w:rPr>
      </w:pPr>
    </w:p>
    <w:p w14:paraId="1B5A1684" w14:textId="77777777" w:rsidR="00D83418" w:rsidRDefault="00D83418" w:rsidP="00D83418">
      <w:pPr>
        <w:pStyle w:val="Title"/>
        <w:rPr>
          <w:rStyle w:val="Strong"/>
          <w:sz w:val="36"/>
          <w:szCs w:val="36"/>
        </w:rPr>
      </w:pPr>
      <w:r>
        <w:rPr>
          <w:rStyle w:val="Strong"/>
          <w:sz w:val="36"/>
          <w:szCs w:val="36"/>
        </w:rPr>
        <w:lastRenderedPageBreak/>
        <w:t>Class Diagram and Interface Specifications</w:t>
      </w:r>
    </w:p>
    <w:p w14:paraId="6A1E7F92" w14:textId="77777777" w:rsidR="00D83418" w:rsidRDefault="00D83418" w:rsidP="00D83418">
      <w:pPr>
        <w:rPr>
          <w:b/>
          <w:bCs/>
          <w:i/>
          <w:iCs/>
          <w:color w:val="BC451B" w:themeColor="accent1"/>
          <w:sz w:val="28"/>
          <w:szCs w:val="28"/>
          <w:u w:val="single"/>
        </w:rPr>
      </w:pPr>
    </w:p>
    <w:p w14:paraId="2F10F808" w14:textId="77777777" w:rsidR="00D83418" w:rsidRDefault="00D83418" w:rsidP="00D83418">
      <w:pPr>
        <w:rPr>
          <w:b/>
          <w:bCs/>
          <w:i/>
          <w:iCs/>
          <w:color w:val="BC451B" w:themeColor="accent1"/>
          <w:sz w:val="28"/>
          <w:szCs w:val="28"/>
          <w:u w:val="single"/>
        </w:rPr>
      </w:pPr>
      <w:r>
        <w:rPr>
          <w:b/>
          <w:bCs/>
          <w:i/>
          <w:iCs/>
          <w:color w:val="BC451B" w:themeColor="accent1"/>
          <w:sz w:val="28"/>
          <w:szCs w:val="28"/>
          <w:u w:val="single"/>
        </w:rPr>
        <w:t>Design Patterns</w:t>
      </w:r>
      <w:r w:rsidRPr="00EB623D">
        <w:rPr>
          <w:b/>
          <w:bCs/>
          <w:i/>
          <w:iCs/>
          <w:color w:val="BC451B" w:themeColor="accent1"/>
          <w:sz w:val="28"/>
          <w:szCs w:val="28"/>
          <w:u w:val="single"/>
        </w:rPr>
        <w:t>:</w:t>
      </w:r>
    </w:p>
    <w:p w14:paraId="39080547" w14:textId="77777777" w:rsidR="00D83418" w:rsidRDefault="00D83418" w:rsidP="00D83418">
      <w:pPr>
        <w:rPr>
          <w:color w:val="BC451B" w:themeColor="accent1"/>
        </w:rPr>
      </w:pPr>
      <w:r>
        <w:rPr>
          <w:color w:val="BC451B" w:themeColor="accent1"/>
        </w:rPr>
        <w:tab/>
      </w:r>
    </w:p>
    <w:p w14:paraId="03BF3B61" w14:textId="77777777" w:rsidR="00D83418" w:rsidRDefault="00D83418" w:rsidP="00D83418">
      <w:pPr>
        <w:rPr>
          <w:color w:val="212123" w:themeColor="text2"/>
        </w:rPr>
      </w:pPr>
      <w:r>
        <w:rPr>
          <w:color w:val="BC451B" w:themeColor="accent1"/>
        </w:rPr>
        <w:tab/>
      </w:r>
      <w:r>
        <w:rPr>
          <w:color w:val="212123" w:themeColor="text2"/>
        </w:rPr>
        <w:t xml:space="preserve">In reviewing the different design patterns, the consensus was that there were two design patterns that most commonly represented our project. The main idea of state design is when an objects behavior depends on its state; it allows the object to change the behavior without changing the class. With this in mind, it should allow for the code to remain cleaner from a visual standpoint for future ease of use. On the other hand, the command pattern was also a pattern that was implemented in our system. This simple means the pattern is intended to encapsulate an object for all the different data require for that said given action or command. </w:t>
      </w:r>
    </w:p>
    <w:p w14:paraId="5A55AFC2" w14:textId="7C1514F8" w:rsidR="00D83418" w:rsidRDefault="00D83418" w:rsidP="00D83418">
      <w:pPr>
        <w:rPr>
          <w:color w:val="212123" w:themeColor="text2"/>
        </w:rPr>
      </w:pPr>
      <w:r>
        <w:rPr>
          <w:color w:val="212123" w:themeColor="text2"/>
        </w:rPr>
        <w:tab/>
        <w:t xml:space="preserve">In accordance to our functional features for what we are wanting to accomplish with this system, state design allows the business to view prioritized quote report based on the consumers need of date. This will not only satisfy customer needs leading to more retention for the business, but also will improve workflow for employees and the task to be set forth. This will aid employees to allocate their work in accordance to </w:t>
      </w:r>
      <w:r w:rsidR="003644EA">
        <w:rPr>
          <w:color w:val="212123" w:themeColor="text2"/>
        </w:rPr>
        <w:t>consumers’</w:t>
      </w:r>
      <w:r>
        <w:rPr>
          <w:color w:val="212123" w:themeColor="text2"/>
        </w:rPr>
        <w:t xml:space="preserve"> needs with shipment of products. The state design will help our system work hand in hand with employees to make the overall experience of the business more efficient for all parties involved. There will end up being three states here: the order entry, the order details, and the prioritize of time based on customer date needs. The order entry will allow the customer to interact with the system to enter the customer need. The order detail state will be separate but will be the bridge point between the order entry and the allocation of time worked. Order detail will list every piece of information that was listed from the customer in the order entry area. In the prioritizing of time state, employees will be able to allocate time frames based on the information given from the customers. The system will work with the employees to give an understanding of how to allocate workloads based on the dates needed for delivery from the </w:t>
      </w:r>
      <w:proofErr w:type="spellStart"/>
      <w:r>
        <w:rPr>
          <w:color w:val="212123" w:themeColor="text2"/>
        </w:rPr>
        <w:t>customers</w:t>
      </w:r>
      <w:proofErr w:type="spellEnd"/>
      <w:r>
        <w:rPr>
          <w:color w:val="212123" w:themeColor="text2"/>
        </w:rPr>
        <w:t xml:space="preserve"> order entry and order details. Overall, the state design seems to be the most effective design pattern to implement with our system and aiding the customers and employees with knowing what to do in the different states. </w:t>
      </w:r>
    </w:p>
    <w:p w14:paraId="2444962C" w14:textId="77777777" w:rsidR="00D83418" w:rsidRDefault="00D83418" w:rsidP="00D83418">
      <w:pPr>
        <w:rPr>
          <w:color w:val="212123" w:themeColor="text2"/>
        </w:rPr>
      </w:pPr>
      <w:r>
        <w:rPr>
          <w:color w:val="212123" w:themeColor="text2"/>
        </w:rPr>
        <w:tab/>
        <w:t xml:space="preserve">The second design pattern that meshed well with our system was the command design. This design allows the customer to interact with the system for the needed information that they are requesting. This will allow us to implement items/features that will allow the consumers to view updates on their order. It will us to implement and give customers the opportunity to view the orders location, which team is carrying out the current workload at said given time, start and completion times, and if an order is behind schedule. By implementing this into the system, it will hit on our main priority of making it have an ease of use feel for any intended users.     </w:t>
      </w:r>
    </w:p>
    <w:p w14:paraId="7641D0A6" w14:textId="77777777" w:rsidR="00D83418" w:rsidRDefault="00D83418" w:rsidP="00D83418">
      <w:pPr>
        <w:rPr>
          <w:color w:val="212123" w:themeColor="text2"/>
        </w:rPr>
      </w:pPr>
      <w:r>
        <w:rPr>
          <w:color w:val="212123" w:themeColor="text2"/>
        </w:rPr>
        <w:tab/>
      </w:r>
    </w:p>
    <w:p w14:paraId="5BC02E1C" w14:textId="57EE904A" w:rsidR="00D83418" w:rsidRDefault="00D83418" w:rsidP="00D83418">
      <w:pPr>
        <w:rPr>
          <w:color w:val="212123" w:themeColor="text2"/>
        </w:rPr>
      </w:pPr>
      <w:r>
        <w:rPr>
          <w:color w:val="212123" w:themeColor="text2"/>
        </w:rPr>
        <w:tab/>
        <w:t xml:space="preserve"> </w:t>
      </w:r>
    </w:p>
    <w:p w14:paraId="76B5D93C" w14:textId="77777777" w:rsidR="00D83418" w:rsidRDefault="00D83418" w:rsidP="00D83418">
      <w:pPr>
        <w:rPr>
          <w:b/>
          <w:bCs/>
          <w:i/>
          <w:iCs/>
          <w:color w:val="BC451B" w:themeColor="accent1"/>
          <w:sz w:val="28"/>
          <w:szCs w:val="28"/>
          <w:u w:val="single"/>
        </w:rPr>
      </w:pPr>
      <w:r>
        <w:rPr>
          <w:b/>
          <w:bCs/>
          <w:i/>
          <w:iCs/>
          <w:color w:val="BC451B" w:themeColor="accent1"/>
          <w:sz w:val="28"/>
          <w:szCs w:val="28"/>
          <w:u w:val="single"/>
        </w:rPr>
        <w:lastRenderedPageBreak/>
        <w:t>Analysis and Design</w:t>
      </w:r>
      <w:r w:rsidRPr="00EB623D">
        <w:rPr>
          <w:b/>
          <w:bCs/>
          <w:i/>
          <w:iCs/>
          <w:color w:val="BC451B" w:themeColor="accent1"/>
          <w:sz w:val="28"/>
          <w:szCs w:val="28"/>
          <w:u w:val="single"/>
        </w:rPr>
        <w:t>:</w:t>
      </w:r>
    </w:p>
    <w:tbl>
      <w:tblPr>
        <w:tblStyle w:val="TableGrid"/>
        <w:tblpPr w:leftFromText="180" w:rightFromText="180" w:vertAnchor="text" w:horzAnchor="margin" w:tblpXSpec="right" w:tblpY="215"/>
        <w:tblW w:w="0" w:type="auto"/>
        <w:tblLook w:val="04A0" w:firstRow="1" w:lastRow="0" w:firstColumn="1" w:lastColumn="0" w:noHBand="0" w:noVBand="1"/>
      </w:tblPr>
      <w:tblGrid>
        <w:gridCol w:w="4507"/>
      </w:tblGrid>
      <w:tr w:rsidR="00F2310E" w14:paraId="0929D7FD" w14:textId="77777777" w:rsidTr="00F2310E">
        <w:trPr>
          <w:trHeight w:val="350"/>
        </w:trPr>
        <w:tc>
          <w:tcPr>
            <w:tcW w:w="4507" w:type="dxa"/>
            <w:shd w:val="clear" w:color="auto" w:fill="DADADA" w:themeFill="background2"/>
          </w:tcPr>
          <w:p w14:paraId="40E0BFC6" w14:textId="77777777" w:rsidR="00F2310E" w:rsidRDefault="00F2310E" w:rsidP="00F2310E">
            <w:pPr>
              <w:jc w:val="center"/>
              <w:rPr>
                <w:color w:val="BC451B" w:themeColor="accent1"/>
                <w:sz w:val="28"/>
                <w:szCs w:val="28"/>
              </w:rPr>
            </w:pPr>
            <w:r w:rsidRPr="005450AB">
              <w:rPr>
                <w:color w:val="BC451B" w:themeColor="accent1"/>
                <w:sz w:val="24"/>
                <w:szCs w:val="24"/>
              </w:rPr>
              <w:t>Design</w:t>
            </w:r>
          </w:p>
        </w:tc>
      </w:tr>
      <w:tr w:rsidR="00F2310E" w14:paraId="7EF4190A" w14:textId="77777777" w:rsidTr="00F2310E">
        <w:trPr>
          <w:trHeight w:val="434"/>
        </w:trPr>
        <w:tc>
          <w:tcPr>
            <w:tcW w:w="4507" w:type="dxa"/>
          </w:tcPr>
          <w:p w14:paraId="254FBC36" w14:textId="77777777" w:rsidR="00F2310E" w:rsidRDefault="00F2310E" w:rsidP="00F2310E">
            <w:pPr>
              <w:rPr>
                <w:color w:val="BC451B" w:themeColor="accent1"/>
                <w:sz w:val="28"/>
                <w:szCs w:val="28"/>
              </w:rPr>
            </w:pPr>
            <w:r w:rsidRPr="005450AB">
              <w:rPr>
                <w:color w:val="212123" w:themeColor="text2"/>
                <w:sz w:val="24"/>
                <w:szCs w:val="24"/>
              </w:rPr>
              <w:t>Order:</w:t>
            </w:r>
          </w:p>
        </w:tc>
      </w:tr>
      <w:tr w:rsidR="00F2310E" w14:paraId="563E90C1" w14:textId="77777777" w:rsidTr="00F2310E">
        <w:trPr>
          <w:trHeight w:val="986"/>
        </w:trPr>
        <w:tc>
          <w:tcPr>
            <w:tcW w:w="4507" w:type="dxa"/>
          </w:tcPr>
          <w:p w14:paraId="75718206" w14:textId="77777777" w:rsidR="00F2310E" w:rsidRDefault="00F2310E" w:rsidP="00F2310E">
            <w:pPr>
              <w:rPr>
                <w:color w:val="212123" w:themeColor="text2"/>
                <w:sz w:val="24"/>
                <w:szCs w:val="24"/>
              </w:rPr>
            </w:pPr>
            <w:r w:rsidRPr="00B24E45">
              <w:rPr>
                <w:color w:val="212123" w:themeColor="text2"/>
                <w:sz w:val="24"/>
                <w:szCs w:val="24"/>
              </w:rPr>
              <w:t>-</w:t>
            </w:r>
            <w:proofErr w:type="spellStart"/>
            <w:r w:rsidRPr="00B24E45">
              <w:rPr>
                <w:color w:val="212123" w:themeColor="text2"/>
                <w:sz w:val="24"/>
                <w:szCs w:val="24"/>
              </w:rPr>
              <w:t>placementDate</w:t>
            </w:r>
            <w:proofErr w:type="spellEnd"/>
            <w:r>
              <w:rPr>
                <w:color w:val="212123" w:themeColor="text2"/>
                <w:sz w:val="24"/>
                <w:szCs w:val="24"/>
              </w:rPr>
              <w:t>: Date</w:t>
            </w:r>
          </w:p>
          <w:p w14:paraId="1E9627E1" w14:textId="77777777" w:rsidR="00F2310E" w:rsidRDefault="00F2310E" w:rsidP="00F2310E">
            <w:pPr>
              <w:rPr>
                <w:color w:val="212123" w:themeColor="text2"/>
                <w:sz w:val="24"/>
                <w:szCs w:val="24"/>
              </w:rPr>
            </w:pPr>
            <w:r>
              <w:rPr>
                <w:color w:val="212123" w:themeColor="text2"/>
                <w:sz w:val="24"/>
                <w:szCs w:val="24"/>
              </w:rPr>
              <w:t>-</w:t>
            </w:r>
            <w:proofErr w:type="spellStart"/>
            <w:r>
              <w:rPr>
                <w:color w:val="212123" w:themeColor="text2"/>
                <w:sz w:val="24"/>
                <w:szCs w:val="24"/>
              </w:rPr>
              <w:t>orderNumber</w:t>
            </w:r>
            <w:proofErr w:type="spellEnd"/>
            <w:r>
              <w:rPr>
                <w:color w:val="212123" w:themeColor="text2"/>
                <w:sz w:val="24"/>
                <w:szCs w:val="24"/>
              </w:rPr>
              <w:t>: int</w:t>
            </w:r>
          </w:p>
          <w:p w14:paraId="0184946B" w14:textId="77777777" w:rsidR="00F2310E" w:rsidRPr="00BC0B37" w:rsidRDefault="00F2310E" w:rsidP="00F2310E">
            <w:pPr>
              <w:rPr>
                <w:color w:val="212123" w:themeColor="text2"/>
                <w:sz w:val="24"/>
                <w:szCs w:val="24"/>
              </w:rPr>
            </w:pPr>
            <w:r>
              <w:rPr>
                <w:color w:val="212123" w:themeColor="text2"/>
                <w:sz w:val="24"/>
                <w:szCs w:val="24"/>
              </w:rPr>
              <w:t>-</w:t>
            </w:r>
            <w:proofErr w:type="spellStart"/>
            <w:r>
              <w:rPr>
                <w:color w:val="212123" w:themeColor="text2"/>
                <w:sz w:val="24"/>
                <w:szCs w:val="24"/>
              </w:rPr>
              <w:t>deliveryDate</w:t>
            </w:r>
            <w:proofErr w:type="spellEnd"/>
            <w:r>
              <w:rPr>
                <w:color w:val="212123" w:themeColor="text2"/>
                <w:sz w:val="24"/>
                <w:szCs w:val="24"/>
              </w:rPr>
              <w:t>: Date</w:t>
            </w:r>
          </w:p>
        </w:tc>
      </w:tr>
      <w:tr w:rsidR="00F2310E" w14:paraId="590F4EEF" w14:textId="77777777" w:rsidTr="00F2310E">
        <w:trPr>
          <w:trHeight w:val="1319"/>
        </w:trPr>
        <w:tc>
          <w:tcPr>
            <w:tcW w:w="4507" w:type="dxa"/>
          </w:tcPr>
          <w:p w14:paraId="39442BAF" w14:textId="77777777" w:rsidR="00F2310E" w:rsidRDefault="00F2310E" w:rsidP="00F2310E">
            <w:pPr>
              <w:rPr>
                <w:color w:val="212123" w:themeColor="text2"/>
                <w:sz w:val="24"/>
                <w:szCs w:val="24"/>
              </w:rPr>
            </w:pPr>
            <w:r>
              <w:rPr>
                <w:color w:val="212123" w:themeColor="text2"/>
                <w:sz w:val="24"/>
                <w:szCs w:val="24"/>
              </w:rPr>
              <w:t>-</w:t>
            </w:r>
            <w:proofErr w:type="spellStart"/>
            <w:r>
              <w:rPr>
                <w:color w:val="212123" w:themeColor="text2"/>
                <w:sz w:val="24"/>
                <w:szCs w:val="24"/>
              </w:rPr>
              <w:t>preciseLocation</w:t>
            </w:r>
            <w:proofErr w:type="spellEnd"/>
            <w:r>
              <w:rPr>
                <w:color w:val="212123" w:themeColor="text2"/>
                <w:sz w:val="24"/>
                <w:szCs w:val="24"/>
              </w:rPr>
              <w:t>: Location</w:t>
            </w:r>
          </w:p>
          <w:p w14:paraId="074CA947" w14:textId="77777777" w:rsidR="00F2310E" w:rsidRDefault="00F2310E" w:rsidP="00F2310E">
            <w:pPr>
              <w:rPr>
                <w:color w:val="212123" w:themeColor="text2"/>
                <w:sz w:val="24"/>
                <w:szCs w:val="24"/>
              </w:rPr>
            </w:pPr>
            <w:r>
              <w:rPr>
                <w:color w:val="212123" w:themeColor="text2"/>
                <w:sz w:val="24"/>
                <w:szCs w:val="24"/>
              </w:rPr>
              <w:t>-</w:t>
            </w:r>
            <w:proofErr w:type="spellStart"/>
            <w:r>
              <w:rPr>
                <w:color w:val="212123" w:themeColor="text2"/>
                <w:sz w:val="24"/>
                <w:szCs w:val="24"/>
              </w:rPr>
              <w:t>carryingTeam</w:t>
            </w:r>
            <w:proofErr w:type="spellEnd"/>
            <w:r>
              <w:rPr>
                <w:color w:val="212123" w:themeColor="text2"/>
                <w:sz w:val="24"/>
                <w:szCs w:val="24"/>
              </w:rPr>
              <w:t>: Team</w:t>
            </w:r>
          </w:p>
          <w:p w14:paraId="2306ADF6" w14:textId="77777777" w:rsidR="00F2310E" w:rsidRDefault="00F2310E" w:rsidP="00F2310E">
            <w:pPr>
              <w:rPr>
                <w:color w:val="212123" w:themeColor="text2"/>
                <w:sz w:val="24"/>
                <w:szCs w:val="24"/>
              </w:rPr>
            </w:pPr>
            <w:r>
              <w:rPr>
                <w:color w:val="212123" w:themeColor="text2"/>
                <w:sz w:val="24"/>
                <w:szCs w:val="24"/>
              </w:rPr>
              <w:t>-</w:t>
            </w:r>
            <w:proofErr w:type="spellStart"/>
            <w:r>
              <w:rPr>
                <w:color w:val="212123" w:themeColor="text2"/>
                <w:sz w:val="24"/>
                <w:szCs w:val="24"/>
              </w:rPr>
              <w:t>startCompletion</w:t>
            </w:r>
            <w:proofErr w:type="spellEnd"/>
            <w:r>
              <w:rPr>
                <w:color w:val="212123" w:themeColor="text2"/>
                <w:sz w:val="24"/>
                <w:szCs w:val="24"/>
              </w:rPr>
              <w:t>: Time</w:t>
            </w:r>
          </w:p>
          <w:p w14:paraId="524C6D70" w14:textId="77777777" w:rsidR="00F2310E" w:rsidRPr="00F91FB7" w:rsidRDefault="00F2310E" w:rsidP="00F2310E">
            <w:pPr>
              <w:rPr>
                <w:color w:val="212123" w:themeColor="text2"/>
                <w:sz w:val="24"/>
                <w:szCs w:val="24"/>
              </w:rPr>
            </w:pPr>
            <w:r>
              <w:rPr>
                <w:color w:val="212123" w:themeColor="text2"/>
                <w:sz w:val="24"/>
                <w:szCs w:val="24"/>
              </w:rPr>
              <w:t>-</w:t>
            </w:r>
            <w:proofErr w:type="spellStart"/>
            <w:r>
              <w:rPr>
                <w:color w:val="212123" w:themeColor="text2"/>
                <w:sz w:val="24"/>
                <w:szCs w:val="24"/>
              </w:rPr>
              <w:t>orderBehind</w:t>
            </w:r>
            <w:proofErr w:type="spellEnd"/>
            <w:r>
              <w:rPr>
                <w:color w:val="212123" w:themeColor="text2"/>
                <w:sz w:val="24"/>
                <w:szCs w:val="24"/>
              </w:rPr>
              <w:t>: Time</w:t>
            </w:r>
          </w:p>
        </w:tc>
      </w:tr>
    </w:tbl>
    <w:p w14:paraId="395BD6AC" w14:textId="77777777" w:rsidR="00D83418" w:rsidRPr="005450AB" w:rsidRDefault="00D83418" w:rsidP="00D83418">
      <w:pPr>
        <w:rPr>
          <w:color w:val="212123" w:themeColor="text2"/>
          <w:sz w:val="24"/>
          <w:szCs w:val="24"/>
          <w:u w:val="single"/>
        </w:rPr>
      </w:pPr>
    </w:p>
    <w:tbl>
      <w:tblPr>
        <w:tblStyle w:val="TableGrid"/>
        <w:tblpPr w:leftFromText="180" w:rightFromText="180" w:vertAnchor="text" w:horzAnchor="margin" w:tblpY="241"/>
        <w:tblOverlap w:val="never"/>
        <w:tblW w:w="0" w:type="auto"/>
        <w:tblLook w:val="04A0" w:firstRow="1" w:lastRow="0" w:firstColumn="1" w:lastColumn="0" w:noHBand="0" w:noVBand="1"/>
      </w:tblPr>
      <w:tblGrid>
        <w:gridCol w:w="2605"/>
      </w:tblGrid>
      <w:tr w:rsidR="00D83418" w14:paraId="322E7C84" w14:textId="77777777" w:rsidTr="0081059C">
        <w:trPr>
          <w:trHeight w:val="350"/>
        </w:trPr>
        <w:tc>
          <w:tcPr>
            <w:tcW w:w="2605" w:type="dxa"/>
            <w:shd w:val="clear" w:color="auto" w:fill="DADADA" w:themeFill="background2"/>
          </w:tcPr>
          <w:p w14:paraId="13475257" w14:textId="77777777" w:rsidR="00D83418" w:rsidRDefault="00D83418" w:rsidP="0081059C">
            <w:pPr>
              <w:jc w:val="center"/>
              <w:rPr>
                <w:color w:val="BC451B" w:themeColor="accent1"/>
                <w:sz w:val="28"/>
                <w:szCs w:val="28"/>
              </w:rPr>
            </w:pPr>
            <w:r w:rsidRPr="005450AB">
              <w:rPr>
                <w:color w:val="BC451B" w:themeColor="accent1"/>
                <w:sz w:val="24"/>
                <w:szCs w:val="24"/>
              </w:rPr>
              <w:t>Analysis</w:t>
            </w:r>
          </w:p>
        </w:tc>
      </w:tr>
      <w:tr w:rsidR="00D83418" w14:paraId="0AF9CAC8" w14:textId="77777777" w:rsidTr="0081059C">
        <w:trPr>
          <w:trHeight w:val="521"/>
        </w:trPr>
        <w:tc>
          <w:tcPr>
            <w:tcW w:w="2605" w:type="dxa"/>
          </w:tcPr>
          <w:p w14:paraId="3C6BB489" w14:textId="77777777" w:rsidR="00D83418" w:rsidRDefault="00D83418" w:rsidP="0081059C">
            <w:pPr>
              <w:rPr>
                <w:color w:val="BC451B" w:themeColor="accent1"/>
                <w:sz w:val="28"/>
                <w:szCs w:val="28"/>
              </w:rPr>
            </w:pPr>
            <w:r w:rsidRPr="005450AB">
              <w:rPr>
                <w:color w:val="212123" w:themeColor="text2"/>
                <w:sz w:val="24"/>
                <w:szCs w:val="24"/>
              </w:rPr>
              <w:t>Order:</w:t>
            </w:r>
          </w:p>
        </w:tc>
      </w:tr>
      <w:tr w:rsidR="00D83418" w14:paraId="429595A3" w14:textId="77777777" w:rsidTr="0081059C">
        <w:trPr>
          <w:trHeight w:val="629"/>
        </w:trPr>
        <w:tc>
          <w:tcPr>
            <w:tcW w:w="2605" w:type="dxa"/>
          </w:tcPr>
          <w:p w14:paraId="2BE51A6C" w14:textId="77777777" w:rsidR="00D83418" w:rsidRPr="005450AB" w:rsidRDefault="00D83418" w:rsidP="0081059C">
            <w:pPr>
              <w:rPr>
                <w:color w:val="212123" w:themeColor="text2"/>
                <w:sz w:val="24"/>
                <w:szCs w:val="24"/>
              </w:rPr>
            </w:pPr>
            <w:r w:rsidRPr="005450AB">
              <w:rPr>
                <w:color w:val="212123" w:themeColor="text2"/>
                <w:sz w:val="24"/>
                <w:szCs w:val="24"/>
              </w:rPr>
              <w:t>Order Entry</w:t>
            </w:r>
          </w:p>
          <w:p w14:paraId="0F336AD1" w14:textId="77777777" w:rsidR="00D83418" w:rsidRPr="00DB5944" w:rsidRDefault="00D83418" w:rsidP="0081059C">
            <w:pPr>
              <w:rPr>
                <w:color w:val="212123" w:themeColor="text2"/>
                <w:sz w:val="24"/>
                <w:szCs w:val="24"/>
              </w:rPr>
            </w:pPr>
            <w:r w:rsidRPr="005450AB">
              <w:rPr>
                <w:color w:val="212123" w:themeColor="text2"/>
                <w:sz w:val="24"/>
                <w:szCs w:val="24"/>
              </w:rPr>
              <w:t>Order Detail</w:t>
            </w:r>
            <w:r>
              <w:rPr>
                <w:color w:val="212123" w:themeColor="text2"/>
                <w:sz w:val="24"/>
                <w:szCs w:val="24"/>
              </w:rPr>
              <w:t>s</w:t>
            </w:r>
          </w:p>
        </w:tc>
      </w:tr>
      <w:tr w:rsidR="00D83418" w14:paraId="5569DF36" w14:textId="77777777" w:rsidTr="0081059C">
        <w:trPr>
          <w:trHeight w:val="440"/>
        </w:trPr>
        <w:tc>
          <w:tcPr>
            <w:tcW w:w="2605" w:type="dxa"/>
          </w:tcPr>
          <w:p w14:paraId="7F9A7384" w14:textId="77777777" w:rsidR="00D83418" w:rsidRPr="005450AB" w:rsidRDefault="00D83418" w:rsidP="0081059C">
            <w:pPr>
              <w:rPr>
                <w:color w:val="212123" w:themeColor="text2"/>
                <w:sz w:val="24"/>
                <w:szCs w:val="24"/>
              </w:rPr>
            </w:pPr>
            <w:r w:rsidRPr="005450AB">
              <w:rPr>
                <w:color w:val="212123" w:themeColor="text2"/>
                <w:sz w:val="24"/>
                <w:szCs w:val="24"/>
              </w:rPr>
              <w:t>Prioritize Needs</w:t>
            </w:r>
          </w:p>
          <w:p w14:paraId="634E7EF8" w14:textId="77777777" w:rsidR="00D83418" w:rsidRDefault="00D83418" w:rsidP="0081059C">
            <w:pPr>
              <w:rPr>
                <w:color w:val="BC451B" w:themeColor="accent1"/>
                <w:sz w:val="28"/>
                <w:szCs w:val="28"/>
              </w:rPr>
            </w:pPr>
          </w:p>
        </w:tc>
      </w:tr>
    </w:tbl>
    <w:p w14:paraId="69466AC5" w14:textId="77777777" w:rsidR="00D83418" w:rsidRDefault="00D83418" w:rsidP="00D83418">
      <w:pPr>
        <w:rPr>
          <w:color w:val="BC451B" w:themeColor="accent1"/>
          <w:sz w:val="28"/>
          <w:szCs w:val="28"/>
        </w:rPr>
      </w:pPr>
      <w:r>
        <w:rPr>
          <w:color w:val="BC451B" w:themeColor="accent1"/>
          <w:sz w:val="28"/>
          <w:szCs w:val="28"/>
        </w:rPr>
        <w:tab/>
      </w:r>
      <w:r>
        <w:rPr>
          <w:color w:val="BC451B" w:themeColor="accent1"/>
          <w:sz w:val="28"/>
          <w:szCs w:val="28"/>
        </w:rPr>
        <w:tab/>
      </w:r>
      <w:r>
        <w:rPr>
          <w:color w:val="BC451B" w:themeColor="accent1"/>
          <w:sz w:val="28"/>
          <w:szCs w:val="28"/>
        </w:rPr>
        <w:tab/>
      </w:r>
      <w:r>
        <w:rPr>
          <w:color w:val="BC451B" w:themeColor="accent1"/>
          <w:sz w:val="28"/>
          <w:szCs w:val="28"/>
        </w:rPr>
        <w:tab/>
      </w:r>
    </w:p>
    <w:p w14:paraId="4D7AFB08" w14:textId="77777777" w:rsidR="00D83418" w:rsidRDefault="00D83418" w:rsidP="00D83418">
      <w:pPr>
        <w:rPr>
          <w:color w:val="BC451B" w:themeColor="accent1"/>
          <w:sz w:val="28"/>
          <w:szCs w:val="28"/>
        </w:rPr>
      </w:pPr>
      <w:r>
        <w:rPr>
          <w:noProof/>
          <w:color w:val="BC451B" w:themeColor="accent1"/>
          <w:sz w:val="28"/>
          <w:szCs w:val="28"/>
        </w:rPr>
        <mc:AlternateContent>
          <mc:Choice Requires="wps">
            <w:drawing>
              <wp:anchor distT="0" distB="0" distL="114300" distR="114300" simplePos="0" relativeHeight="251665408" behindDoc="0" locked="0" layoutInCell="1" allowOverlap="1" wp14:anchorId="4473AECF" wp14:editId="25062154">
                <wp:simplePos x="0" y="0"/>
                <wp:positionH relativeFrom="column">
                  <wp:posOffset>1844040</wp:posOffset>
                </wp:positionH>
                <wp:positionV relativeFrom="paragraph">
                  <wp:posOffset>219710</wp:posOffset>
                </wp:positionV>
                <wp:extent cx="1005840" cy="316230"/>
                <wp:effectExtent l="0" t="19050" r="41910" b="45720"/>
                <wp:wrapNone/>
                <wp:docPr id="18" name="Arrow: Right 18"/>
                <wp:cNvGraphicFramePr/>
                <a:graphic xmlns:a="http://schemas.openxmlformats.org/drawingml/2006/main">
                  <a:graphicData uri="http://schemas.microsoft.com/office/word/2010/wordprocessingShape">
                    <wps:wsp>
                      <wps:cNvSpPr/>
                      <wps:spPr>
                        <a:xfrm>
                          <a:off x="0" y="0"/>
                          <a:ext cx="1005840" cy="31623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12ADD7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8" o:spid="_x0000_s1026" type="#_x0000_t13" style="position:absolute;margin-left:145.2pt;margin-top:17.3pt;width:79.2pt;height:24.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" adj="18205" fillcolor="#bc451b [3204]" strokecolor="#5d220d [1604]" strokeweight="1.25pt">
                <v:stroke endcap="round"/>
              </v:shape>
            </w:pict>
          </mc:Fallback>
        </mc:AlternateContent>
      </w:r>
    </w:p>
    <w:p w14:paraId="01FD383A" w14:textId="77777777" w:rsidR="00D83418" w:rsidRDefault="00D83418" w:rsidP="00D83418">
      <w:pPr>
        <w:ind w:firstLine="720"/>
        <w:rPr>
          <w:color w:val="BC451B" w:themeColor="accent1"/>
          <w:sz w:val="28"/>
          <w:szCs w:val="28"/>
        </w:rPr>
      </w:pPr>
    </w:p>
    <w:p w14:paraId="6A62C622" w14:textId="77777777" w:rsidR="00D83418" w:rsidRDefault="00D83418" w:rsidP="00D83418">
      <w:pPr>
        <w:ind w:firstLine="720"/>
        <w:rPr>
          <w:color w:val="BC451B" w:themeColor="accent1"/>
          <w:sz w:val="28"/>
          <w:szCs w:val="28"/>
        </w:rPr>
      </w:pPr>
    </w:p>
    <w:p w14:paraId="6A5807FA" w14:textId="77777777" w:rsidR="00D83418" w:rsidRDefault="00D83418" w:rsidP="00D83418">
      <w:pPr>
        <w:ind w:firstLine="720"/>
        <w:rPr>
          <w:color w:val="BC451B" w:themeColor="accent1"/>
          <w:sz w:val="28"/>
          <w:szCs w:val="28"/>
        </w:rPr>
      </w:pPr>
    </w:p>
    <w:p w14:paraId="4E36FBCE" w14:textId="77777777" w:rsidR="00D83418" w:rsidRDefault="00D83418" w:rsidP="00D83418">
      <w:pPr>
        <w:ind w:firstLine="720"/>
        <w:rPr>
          <w:color w:val="BC451B" w:themeColor="accent1"/>
          <w:sz w:val="28"/>
          <w:szCs w:val="28"/>
        </w:rPr>
      </w:pPr>
    </w:p>
    <w:p w14:paraId="3B293CA9" w14:textId="77777777" w:rsidR="00D83418" w:rsidRDefault="00D83418" w:rsidP="00D83418">
      <w:pPr>
        <w:rPr>
          <w:b/>
          <w:bCs/>
          <w:i/>
          <w:iCs/>
          <w:color w:val="BC451B" w:themeColor="accent1"/>
          <w:sz w:val="28"/>
          <w:szCs w:val="28"/>
          <w:u w:val="single"/>
        </w:rPr>
      </w:pPr>
      <w:r>
        <w:rPr>
          <w:b/>
          <w:bCs/>
          <w:i/>
          <w:iCs/>
          <w:color w:val="BC451B" w:themeColor="accent1"/>
          <w:sz w:val="28"/>
          <w:szCs w:val="28"/>
          <w:u w:val="single"/>
        </w:rPr>
        <w:t>UML Diagrams</w:t>
      </w:r>
      <w:r w:rsidRPr="00EB623D">
        <w:rPr>
          <w:b/>
          <w:bCs/>
          <w:i/>
          <w:iCs/>
          <w:color w:val="BC451B" w:themeColor="accent1"/>
          <w:sz w:val="28"/>
          <w:szCs w:val="28"/>
          <w:u w:val="single"/>
        </w:rPr>
        <w:t>:</w:t>
      </w:r>
    </w:p>
    <w:p w14:paraId="3808F4E3" w14:textId="3B2597F9" w:rsidR="00D83418" w:rsidRPr="00F2310E" w:rsidRDefault="00F2310E" w:rsidP="00D83418">
      <w:pPr>
        <w:rPr>
          <w:b/>
          <w:bCs/>
          <w:color w:val="212123" w:themeColor="text2"/>
          <w:sz w:val="24"/>
          <w:szCs w:val="24"/>
        </w:rPr>
      </w:pPr>
      <w:r w:rsidRPr="005F390C">
        <w:rPr>
          <w:b/>
          <w:bCs/>
          <w:color w:val="212123" w:themeColor="text2"/>
          <w:sz w:val="24"/>
          <w:szCs w:val="24"/>
        </w:rPr>
        <w:t>State Design:</w:t>
      </w:r>
    </w:p>
    <w:tbl>
      <w:tblPr>
        <w:tblStyle w:val="TableGrid"/>
        <w:tblpPr w:leftFromText="180" w:rightFromText="180" w:vertAnchor="text" w:horzAnchor="page" w:tblpX="7201" w:tblpY="234"/>
        <w:tblOverlap w:val="never"/>
        <w:tblW w:w="0" w:type="auto"/>
        <w:tblBorders>
          <w:insideH w:val="none" w:sz="0" w:space="0" w:color="auto"/>
        </w:tblBorders>
        <w:tblLook w:val="04A0" w:firstRow="1" w:lastRow="0" w:firstColumn="1" w:lastColumn="0" w:noHBand="0" w:noVBand="1"/>
      </w:tblPr>
      <w:tblGrid>
        <w:gridCol w:w="3412"/>
      </w:tblGrid>
      <w:tr w:rsidR="00D83418" w:rsidRPr="00646AC1" w14:paraId="2EEA7E14" w14:textId="77777777" w:rsidTr="00D83418">
        <w:trPr>
          <w:trHeight w:val="311"/>
        </w:trPr>
        <w:tc>
          <w:tcPr>
            <w:tcW w:w="3412" w:type="dxa"/>
            <w:tcBorders>
              <w:top w:val="single" w:sz="4" w:space="0" w:color="auto"/>
              <w:bottom w:val="nil"/>
            </w:tcBorders>
            <w:shd w:val="clear" w:color="auto" w:fill="BC451B" w:themeFill="accent1"/>
          </w:tcPr>
          <w:p w14:paraId="12610431" w14:textId="77777777" w:rsidR="00D83418" w:rsidRPr="00646AC1" w:rsidRDefault="00D83418" w:rsidP="00D83418">
            <w:pPr>
              <w:jc w:val="center"/>
              <w:rPr>
                <w:color w:val="212123" w:themeColor="text2"/>
                <w:sz w:val="24"/>
                <w:szCs w:val="24"/>
              </w:rPr>
            </w:pPr>
            <w:r>
              <w:rPr>
                <w:color w:val="FFFFFF" w:themeColor="background1"/>
                <w:sz w:val="24"/>
                <w:szCs w:val="24"/>
              </w:rPr>
              <w:t xml:space="preserve">State = </w:t>
            </w:r>
            <w:proofErr w:type="spellStart"/>
            <w:r>
              <w:rPr>
                <w:color w:val="FFFFFF" w:themeColor="background1"/>
                <w:sz w:val="24"/>
                <w:szCs w:val="24"/>
              </w:rPr>
              <w:t>PackageState</w:t>
            </w:r>
            <w:proofErr w:type="spellEnd"/>
          </w:p>
        </w:tc>
      </w:tr>
      <w:tr w:rsidR="00D83418" w14:paraId="7AF12CD0" w14:textId="77777777" w:rsidTr="00D83418">
        <w:trPr>
          <w:trHeight w:val="623"/>
        </w:trPr>
        <w:tc>
          <w:tcPr>
            <w:tcW w:w="3412" w:type="dxa"/>
            <w:tcBorders>
              <w:top w:val="nil"/>
            </w:tcBorders>
          </w:tcPr>
          <w:p w14:paraId="74F39A88" w14:textId="77777777" w:rsidR="00D83418" w:rsidRDefault="00D83418" w:rsidP="00D83418">
            <w:pPr>
              <w:rPr>
                <w:color w:val="212123" w:themeColor="text2"/>
                <w:sz w:val="24"/>
                <w:szCs w:val="24"/>
              </w:rPr>
            </w:pPr>
          </w:p>
          <w:p w14:paraId="407C485F" w14:textId="77777777" w:rsidR="00D83418" w:rsidRDefault="00D83418" w:rsidP="00D83418">
            <w:pPr>
              <w:rPr>
                <w:color w:val="212123" w:themeColor="text2"/>
                <w:sz w:val="24"/>
                <w:szCs w:val="24"/>
              </w:rPr>
            </w:pPr>
            <w:r>
              <w:rPr>
                <w:color w:val="212123" w:themeColor="text2"/>
                <w:sz w:val="24"/>
                <w:szCs w:val="24"/>
              </w:rPr>
              <w:t>next()</w:t>
            </w:r>
          </w:p>
        </w:tc>
      </w:tr>
      <w:tr w:rsidR="00D83418" w14:paraId="66355DF5" w14:textId="77777777" w:rsidTr="00D83418">
        <w:trPr>
          <w:trHeight w:val="425"/>
        </w:trPr>
        <w:tc>
          <w:tcPr>
            <w:tcW w:w="3412" w:type="dxa"/>
          </w:tcPr>
          <w:p w14:paraId="115132A2" w14:textId="77777777" w:rsidR="00D83418" w:rsidRDefault="00D83418" w:rsidP="00D83418">
            <w:pPr>
              <w:rPr>
                <w:color w:val="212123" w:themeColor="text2"/>
                <w:sz w:val="24"/>
                <w:szCs w:val="24"/>
              </w:rPr>
            </w:pPr>
          </w:p>
          <w:p w14:paraId="7310291F" w14:textId="77777777" w:rsidR="00D83418" w:rsidRDefault="00D83418" w:rsidP="00D83418">
            <w:pPr>
              <w:rPr>
                <w:color w:val="212123" w:themeColor="text2"/>
                <w:sz w:val="24"/>
                <w:szCs w:val="24"/>
              </w:rPr>
            </w:pPr>
            <w:proofErr w:type="spellStart"/>
            <w:r>
              <w:rPr>
                <w:color w:val="212123" w:themeColor="text2"/>
                <w:sz w:val="24"/>
                <w:szCs w:val="24"/>
              </w:rPr>
              <w:t>prev</w:t>
            </w:r>
            <w:proofErr w:type="spellEnd"/>
            <w:r>
              <w:rPr>
                <w:color w:val="212123" w:themeColor="text2"/>
                <w:sz w:val="24"/>
                <w:szCs w:val="24"/>
              </w:rPr>
              <w:t>()</w:t>
            </w:r>
          </w:p>
          <w:p w14:paraId="4E0673E9" w14:textId="77777777" w:rsidR="00D83418" w:rsidRDefault="00D83418" w:rsidP="00D83418">
            <w:pPr>
              <w:rPr>
                <w:color w:val="212123" w:themeColor="text2"/>
                <w:sz w:val="24"/>
                <w:szCs w:val="24"/>
              </w:rPr>
            </w:pPr>
          </w:p>
          <w:p w14:paraId="68998FFA" w14:textId="77777777" w:rsidR="00D83418" w:rsidRDefault="00D83418" w:rsidP="00D83418">
            <w:pPr>
              <w:rPr>
                <w:color w:val="212123" w:themeColor="text2"/>
                <w:sz w:val="24"/>
                <w:szCs w:val="24"/>
              </w:rPr>
            </w:pPr>
            <w:proofErr w:type="spellStart"/>
            <w:r>
              <w:rPr>
                <w:color w:val="212123" w:themeColor="text2"/>
                <w:sz w:val="24"/>
                <w:szCs w:val="24"/>
              </w:rPr>
              <w:t>printStatus</w:t>
            </w:r>
            <w:proofErr w:type="spellEnd"/>
            <w:r>
              <w:rPr>
                <w:color w:val="212123" w:themeColor="text2"/>
                <w:sz w:val="24"/>
                <w:szCs w:val="24"/>
              </w:rPr>
              <w:t>()</w:t>
            </w:r>
          </w:p>
        </w:tc>
      </w:tr>
      <w:tr w:rsidR="00D83418" w14:paraId="633CA130" w14:textId="77777777" w:rsidTr="00D83418">
        <w:trPr>
          <w:trHeight w:val="68"/>
        </w:trPr>
        <w:tc>
          <w:tcPr>
            <w:tcW w:w="3412" w:type="dxa"/>
          </w:tcPr>
          <w:p w14:paraId="28626EAD" w14:textId="79D3428D" w:rsidR="00D83418" w:rsidRDefault="00990427" w:rsidP="00D83418">
            <w:pPr>
              <w:rPr>
                <w:color w:val="212123" w:themeColor="text2"/>
                <w:sz w:val="24"/>
                <w:szCs w:val="24"/>
              </w:rPr>
            </w:pPr>
            <w:r>
              <w:rPr>
                <w:noProof/>
                <w:color w:val="212123" w:themeColor="text2"/>
                <w:sz w:val="24"/>
                <w:szCs w:val="24"/>
              </w:rPr>
              <mc:AlternateContent>
                <mc:Choice Requires="wps">
                  <w:drawing>
                    <wp:anchor distT="0" distB="0" distL="114300" distR="114300" simplePos="0" relativeHeight="251687936" behindDoc="0" locked="0" layoutInCell="1" allowOverlap="1" wp14:anchorId="38AD1F9F" wp14:editId="5E4BFA8D">
                      <wp:simplePos x="0" y="0"/>
                      <wp:positionH relativeFrom="column">
                        <wp:posOffset>979805</wp:posOffset>
                      </wp:positionH>
                      <wp:positionV relativeFrom="paragraph">
                        <wp:posOffset>158750</wp:posOffset>
                      </wp:positionV>
                      <wp:extent cx="7620" cy="830580"/>
                      <wp:effectExtent l="76200" t="38100" r="68580" b="26670"/>
                      <wp:wrapNone/>
                      <wp:docPr id="57" name="Straight Arrow Connector 57"/>
                      <wp:cNvGraphicFramePr/>
                      <a:graphic xmlns:a="http://schemas.openxmlformats.org/drawingml/2006/main">
                        <a:graphicData uri="http://schemas.microsoft.com/office/word/2010/wordprocessingShape">
                          <wps:wsp>
                            <wps:cNvCnPr/>
                            <wps:spPr>
                              <a:xfrm flipH="1" flipV="1">
                                <a:off x="0" y="0"/>
                                <a:ext cx="7620" cy="8305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F12A642" id="_x0000_t32" coordsize="21600,21600" o:spt="32" o:oned="t" path="m,l21600,21600e" filled="f">
                      <v:path arrowok="t" fillok="f" o:connecttype="none"/>
                      <o:lock v:ext="edit" shapetype="t"/>
                    </v:shapetype>
                    <v:shape id="Straight Arrow Connector 57" o:spid="_x0000_s1026" type="#_x0000_t32" style="position:absolute;margin-left:77.15pt;margin-top:12.5pt;width:.6pt;height:65.4pt;flip:x y;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" strokecolor="#a83d18 [2884]">
                      <v:stroke endarrow="block" endcap="round"/>
                    </v:shape>
                  </w:pict>
                </mc:Fallback>
              </mc:AlternateContent>
            </w:r>
          </w:p>
        </w:tc>
      </w:tr>
    </w:tbl>
    <w:p w14:paraId="4AA78BF8" w14:textId="634FFD60" w:rsidR="00D83418" w:rsidRPr="005F390C" w:rsidRDefault="00D83418" w:rsidP="00D83418">
      <w:pPr>
        <w:rPr>
          <w:b/>
          <w:bCs/>
          <w:color w:val="212123" w:themeColor="text2"/>
          <w:sz w:val="24"/>
          <w:szCs w:val="24"/>
        </w:rPr>
      </w:pPr>
    </w:p>
    <w:tbl>
      <w:tblPr>
        <w:tblStyle w:val="TableGrid"/>
        <w:tblpPr w:leftFromText="180" w:rightFromText="180" w:vertAnchor="text" w:horzAnchor="margin" w:tblpYSpec="inside"/>
        <w:tblOverlap w:val="never"/>
        <w:tblW w:w="0" w:type="auto"/>
        <w:tblBorders>
          <w:insideH w:val="none" w:sz="0" w:space="0" w:color="auto"/>
        </w:tblBorders>
        <w:tblLook w:val="04A0" w:firstRow="1" w:lastRow="0" w:firstColumn="1" w:lastColumn="0" w:noHBand="0" w:noVBand="1"/>
      </w:tblPr>
      <w:tblGrid>
        <w:gridCol w:w="2970"/>
      </w:tblGrid>
      <w:tr w:rsidR="00D83418" w14:paraId="5DCE0863" w14:textId="77777777" w:rsidTr="00D83418">
        <w:tc>
          <w:tcPr>
            <w:tcW w:w="2970" w:type="dxa"/>
            <w:tcBorders>
              <w:top w:val="single" w:sz="4" w:space="0" w:color="auto"/>
              <w:bottom w:val="nil"/>
            </w:tcBorders>
            <w:shd w:val="clear" w:color="auto" w:fill="BC451B" w:themeFill="accent1"/>
          </w:tcPr>
          <w:p w14:paraId="003A7603" w14:textId="77777777" w:rsidR="00D83418" w:rsidRPr="00646AC1" w:rsidRDefault="00D83418" w:rsidP="00D83418">
            <w:pPr>
              <w:jc w:val="center"/>
              <w:rPr>
                <w:color w:val="212123" w:themeColor="text2"/>
                <w:sz w:val="24"/>
                <w:szCs w:val="24"/>
              </w:rPr>
            </w:pPr>
            <w:r w:rsidRPr="00646AC1">
              <w:rPr>
                <w:color w:val="FFFFFF" w:themeColor="background1"/>
                <w:sz w:val="24"/>
                <w:szCs w:val="24"/>
              </w:rPr>
              <w:t>Context = Package Class</w:t>
            </w:r>
          </w:p>
        </w:tc>
      </w:tr>
      <w:tr w:rsidR="00D83418" w14:paraId="58A37BF1" w14:textId="77777777" w:rsidTr="00D83418">
        <w:tc>
          <w:tcPr>
            <w:tcW w:w="2970" w:type="dxa"/>
            <w:tcBorders>
              <w:top w:val="nil"/>
            </w:tcBorders>
          </w:tcPr>
          <w:p w14:paraId="442499C1" w14:textId="77777777" w:rsidR="00D83418" w:rsidRDefault="00D83418" w:rsidP="00D83418">
            <w:pPr>
              <w:rPr>
                <w:color w:val="212123" w:themeColor="text2"/>
                <w:sz w:val="24"/>
                <w:szCs w:val="24"/>
              </w:rPr>
            </w:pPr>
          </w:p>
          <w:p w14:paraId="4B2B5688" w14:textId="77777777" w:rsidR="00D83418" w:rsidRDefault="00D83418" w:rsidP="00D83418">
            <w:pPr>
              <w:rPr>
                <w:color w:val="212123" w:themeColor="text2"/>
                <w:sz w:val="24"/>
                <w:szCs w:val="24"/>
              </w:rPr>
            </w:pPr>
            <w:proofErr w:type="spellStart"/>
            <w:r>
              <w:rPr>
                <w:color w:val="212123" w:themeColor="text2"/>
                <w:sz w:val="24"/>
                <w:szCs w:val="24"/>
              </w:rPr>
              <w:t>previousState</w:t>
            </w:r>
            <w:proofErr w:type="spellEnd"/>
            <w:r>
              <w:rPr>
                <w:color w:val="212123" w:themeColor="text2"/>
                <w:sz w:val="24"/>
                <w:szCs w:val="24"/>
              </w:rPr>
              <w:t>()</w:t>
            </w:r>
          </w:p>
        </w:tc>
      </w:tr>
      <w:tr w:rsidR="00D83418" w14:paraId="21C01922" w14:textId="77777777" w:rsidTr="00D83418">
        <w:trPr>
          <w:trHeight w:val="377"/>
        </w:trPr>
        <w:tc>
          <w:tcPr>
            <w:tcW w:w="2970" w:type="dxa"/>
          </w:tcPr>
          <w:p w14:paraId="12D6B2E8" w14:textId="77777777" w:rsidR="00D83418" w:rsidRDefault="00D83418" w:rsidP="00D83418">
            <w:pPr>
              <w:rPr>
                <w:color w:val="212123" w:themeColor="text2"/>
                <w:sz w:val="24"/>
                <w:szCs w:val="24"/>
              </w:rPr>
            </w:pPr>
            <w:r>
              <w:rPr>
                <w:noProof/>
                <w:color w:val="212123" w:themeColor="text2"/>
                <w:sz w:val="24"/>
                <w:szCs w:val="24"/>
              </w:rPr>
              <mc:AlternateContent>
                <mc:Choice Requires="wps">
                  <w:drawing>
                    <wp:anchor distT="0" distB="0" distL="114300" distR="114300" simplePos="0" relativeHeight="251686912" behindDoc="0" locked="0" layoutInCell="1" allowOverlap="1" wp14:anchorId="5677E1CE" wp14:editId="501E7DC4">
                      <wp:simplePos x="0" y="0"/>
                      <wp:positionH relativeFrom="column">
                        <wp:posOffset>1818005</wp:posOffset>
                      </wp:positionH>
                      <wp:positionV relativeFrom="paragraph">
                        <wp:posOffset>153670</wp:posOffset>
                      </wp:positionV>
                      <wp:extent cx="1821180" cy="0"/>
                      <wp:effectExtent l="0" t="76200" r="26670" b="95250"/>
                      <wp:wrapNone/>
                      <wp:docPr id="19" name="Straight Arrow Connector 19"/>
                      <wp:cNvGraphicFramePr/>
                      <a:graphic xmlns:a="http://schemas.openxmlformats.org/drawingml/2006/main">
                        <a:graphicData uri="http://schemas.microsoft.com/office/word/2010/wordprocessingShape">
                          <wps:wsp>
                            <wps:cNvCnPr/>
                            <wps:spPr>
                              <a:xfrm>
                                <a:off x="0" y="0"/>
                                <a:ext cx="182118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82422C" id="Straight Arrow Connector 19" o:spid="_x0000_s1026" type="#_x0000_t32" style="position:absolute;margin-left:143.15pt;margin-top:12.1pt;width:143.4pt;height:0;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" strokecolor="#a83d18 [2884]">
                      <v:stroke endarrow="block" endcap="round"/>
                    </v:shape>
                  </w:pict>
                </mc:Fallback>
              </mc:AlternateContent>
            </w:r>
          </w:p>
          <w:p w14:paraId="519A2667" w14:textId="77777777" w:rsidR="00D83418" w:rsidRDefault="00D83418" w:rsidP="00D83418">
            <w:pPr>
              <w:rPr>
                <w:color w:val="212123" w:themeColor="text2"/>
                <w:sz w:val="24"/>
                <w:szCs w:val="24"/>
              </w:rPr>
            </w:pPr>
            <w:proofErr w:type="spellStart"/>
            <w:r>
              <w:rPr>
                <w:color w:val="212123" w:themeColor="text2"/>
                <w:sz w:val="24"/>
                <w:szCs w:val="24"/>
              </w:rPr>
              <w:t>nextState</w:t>
            </w:r>
            <w:proofErr w:type="spellEnd"/>
            <w:r>
              <w:rPr>
                <w:color w:val="212123" w:themeColor="text2"/>
                <w:sz w:val="24"/>
                <w:szCs w:val="24"/>
              </w:rPr>
              <w:t>()</w:t>
            </w:r>
          </w:p>
        </w:tc>
      </w:tr>
      <w:tr w:rsidR="00D83418" w14:paraId="26F314F6" w14:textId="77777777" w:rsidTr="00D83418">
        <w:trPr>
          <w:trHeight w:val="747"/>
        </w:trPr>
        <w:tc>
          <w:tcPr>
            <w:tcW w:w="2970" w:type="dxa"/>
          </w:tcPr>
          <w:p w14:paraId="6190ED6A" w14:textId="77777777" w:rsidR="00D83418" w:rsidRDefault="00D83418" w:rsidP="00D83418">
            <w:pPr>
              <w:rPr>
                <w:color w:val="212123" w:themeColor="text2"/>
                <w:sz w:val="24"/>
                <w:szCs w:val="24"/>
              </w:rPr>
            </w:pPr>
          </w:p>
          <w:p w14:paraId="0FF0E0F7" w14:textId="77777777" w:rsidR="00D83418" w:rsidRDefault="00D83418" w:rsidP="00D83418">
            <w:pPr>
              <w:rPr>
                <w:color w:val="212123" w:themeColor="text2"/>
                <w:sz w:val="24"/>
                <w:szCs w:val="24"/>
              </w:rPr>
            </w:pPr>
            <w:proofErr w:type="spellStart"/>
            <w:r>
              <w:rPr>
                <w:color w:val="212123" w:themeColor="text2"/>
                <w:sz w:val="24"/>
                <w:szCs w:val="24"/>
              </w:rPr>
              <w:t>printStatus</w:t>
            </w:r>
            <w:proofErr w:type="spellEnd"/>
            <w:r>
              <w:rPr>
                <w:color w:val="212123" w:themeColor="text2"/>
                <w:sz w:val="24"/>
                <w:szCs w:val="24"/>
              </w:rPr>
              <w:t>()</w:t>
            </w:r>
          </w:p>
        </w:tc>
      </w:tr>
    </w:tbl>
    <w:p w14:paraId="04C9AECC" w14:textId="77777777" w:rsidR="00D83418" w:rsidRDefault="00D83418" w:rsidP="00D83418">
      <w:pPr>
        <w:rPr>
          <w:color w:val="212123" w:themeColor="text2"/>
          <w:sz w:val="24"/>
          <w:szCs w:val="24"/>
        </w:rPr>
      </w:pPr>
    </w:p>
    <w:p w14:paraId="43AFA541" w14:textId="77777777" w:rsidR="00D83418" w:rsidRDefault="00D83418" w:rsidP="00D83418">
      <w:pPr>
        <w:rPr>
          <w:color w:val="212123" w:themeColor="text2"/>
          <w:sz w:val="24"/>
          <w:szCs w:val="24"/>
        </w:rPr>
      </w:pPr>
      <w:r>
        <w:rPr>
          <w:color w:val="212123" w:themeColor="text2"/>
          <w:sz w:val="24"/>
          <w:szCs w:val="24"/>
        </w:rPr>
        <w:tab/>
      </w:r>
      <w:r>
        <w:rPr>
          <w:color w:val="212123" w:themeColor="text2"/>
          <w:sz w:val="24"/>
          <w:szCs w:val="24"/>
        </w:rPr>
        <w:tab/>
      </w:r>
      <w:r>
        <w:rPr>
          <w:color w:val="212123" w:themeColor="text2"/>
          <w:sz w:val="24"/>
          <w:szCs w:val="24"/>
        </w:rPr>
        <w:tab/>
      </w:r>
      <w:r>
        <w:rPr>
          <w:color w:val="212123" w:themeColor="text2"/>
          <w:sz w:val="24"/>
          <w:szCs w:val="24"/>
        </w:rPr>
        <w:tab/>
      </w:r>
      <w:r>
        <w:rPr>
          <w:color w:val="212123" w:themeColor="text2"/>
          <w:sz w:val="24"/>
          <w:szCs w:val="24"/>
        </w:rPr>
        <w:tab/>
      </w:r>
      <w:r>
        <w:rPr>
          <w:color w:val="212123" w:themeColor="text2"/>
          <w:sz w:val="24"/>
          <w:szCs w:val="24"/>
        </w:rPr>
        <w:tab/>
      </w:r>
    </w:p>
    <w:p w14:paraId="44638767" w14:textId="61EB07D9" w:rsidR="00D83418" w:rsidRPr="001B73C9" w:rsidRDefault="00990427" w:rsidP="00D83418">
      <w:pPr>
        <w:rPr>
          <w:color w:val="212123" w:themeColor="text2"/>
          <w:sz w:val="24"/>
          <w:szCs w:val="24"/>
        </w:rPr>
      </w:pPr>
      <w:r>
        <w:rPr>
          <w:noProof/>
          <w:color w:val="212123" w:themeColor="text2"/>
          <w:sz w:val="24"/>
          <w:szCs w:val="24"/>
        </w:rPr>
        <mc:AlternateContent>
          <mc:Choice Requires="wps">
            <w:drawing>
              <wp:anchor distT="0" distB="0" distL="114300" distR="114300" simplePos="0" relativeHeight="251667456" behindDoc="0" locked="0" layoutInCell="1" allowOverlap="1" wp14:anchorId="03D24B56" wp14:editId="5B5A0820">
                <wp:simplePos x="0" y="0"/>
                <wp:positionH relativeFrom="column">
                  <wp:posOffset>1463040</wp:posOffset>
                </wp:positionH>
                <wp:positionV relativeFrom="paragraph">
                  <wp:posOffset>819150</wp:posOffset>
                </wp:positionV>
                <wp:extent cx="3482340" cy="0"/>
                <wp:effectExtent l="0" t="0" r="0" b="0"/>
                <wp:wrapNone/>
                <wp:docPr id="24" name="Straight Connector 24"/>
                <wp:cNvGraphicFramePr/>
                <a:graphic xmlns:a="http://schemas.openxmlformats.org/drawingml/2006/main">
                  <a:graphicData uri="http://schemas.microsoft.com/office/word/2010/wordprocessingShape">
                    <wps:wsp>
                      <wps:cNvCnPr/>
                      <wps:spPr>
                        <a:xfrm flipV="1">
                          <a:off x="0" y="0"/>
                          <a:ext cx="34823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377C20" id="Straight Connector 24" o:spid="_x0000_s1026" style="position:absolute;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5.2pt,64.5pt" to="389.4pt,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" strokecolor="#a83d18 [2884]">
                <v:stroke endcap="round"/>
              </v:line>
            </w:pict>
          </mc:Fallback>
        </mc:AlternateContent>
      </w:r>
      <w:r w:rsidR="00D83418">
        <w:rPr>
          <w:color w:val="212123" w:themeColor="text2"/>
          <w:sz w:val="24"/>
          <w:szCs w:val="24"/>
        </w:rPr>
        <w:br w:type="textWrapping" w:clear="all"/>
      </w:r>
    </w:p>
    <w:tbl>
      <w:tblPr>
        <w:tblStyle w:val="TableGrid"/>
        <w:tblpPr w:leftFromText="180" w:rightFromText="180" w:vertAnchor="text" w:horzAnchor="margin" w:tblpXSpec="center" w:tblpY="641"/>
        <w:tblOverlap w:val="never"/>
        <w:tblW w:w="0" w:type="auto"/>
        <w:tblBorders>
          <w:insideH w:val="none" w:sz="0" w:space="0" w:color="auto"/>
        </w:tblBorders>
        <w:tblLook w:val="04A0" w:firstRow="1" w:lastRow="0" w:firstColumn="1" w:lastColumn="0" w:noHBand="0" w:noVBand="1"/>
      </w:tblPr>
      <w:tblGrid>
        <w:gridCol w:w="3412"/>
      </w:tblGrid>
      <w:tr w:rsidR="00DC1E2B" w:rsidRPr="00646AC1" w14:paraId="426DFC96" w14:textId="77777777" w:rsidTr="00DC1E2B">
        <w:trPr>
          <w:trHeight w:val="311"/>
        </w:trPr>
        <w:tc>
          <w:tcPr>
            <w:tcW w:w="3412" w:type="dxa"/>
            <w:tcBorders>
              <w:top w:val="single" w:sz="4" w:space="0" w:color="auto"/>
              <w:bottom w:val="nil"/>
            </w:tcBorders>
            <w:shd w:val="clear" w:color="auto" w:fill="BC451B" w:themeFill="accent1"/>
          </w:tcPr>
          <w:p w14:paraId="41039B6A" w14:textId="77777777" w:rsidR="00DC1E2B" w:rsidRPr="00646AC1" w:rsidRDefault="00DC1E2B" w:rsidP="00DC1E2B">
            <w:pPr>
              <w:jc w:val="center"/>
              <w:rPr>
                <w:color w:val="212123" w:themeColor="text2"/>
                <w:sz w:val="24"/>
                <w:szCs w:val="24"/>
              </w:rPr>
            </w:pPr>
            <w:proofErr w:type="spellStart"/>
            <w:r w:rsidRPr="00D27C89">
              <w:rPr>
                <w:color w:val="FFFFFF" w:themeColor="background1"/>
                <w:sz w:val="24"/>
                <w:szCs w:val="24"/>
              </w:rPr>
              <w:t>DeliveredState</w:t>
            </w:r>
            <w:proofErr w:type="spellEnd"/>
            <w:r w:rsidRPr="00D27C89">
              <w:rPr>
                <w:color w:val="FFFFFF" w:themeColor="background1"/>
                <w:sz w:val="24"/>
                <w:szCs w:val="24"/>
              </w:rPr>
              <w:t>()</w:t>
            </w:r>
          </w:p>
        </w:tc>
      </w:tr>
      <w:tr w:rsidR="00DC1E2B" w14:paraId="17D24465" w14:textId="77777777" w:rsidTr="00DC1E2B">
        <w:trPr>
          <w:trHeight w:val="623"/>
        </w:trPr>
        <w:tc>
          <w:tcPr>
            <w:tcW w:w="3412" w:type="dxa"/>
            <w:tcBorders>
              <w:top w:val="nil"/>
            </w:tcBorders>
          </w:tcPr>
          <w:p w14:paraId="107FE07C" w14:textId="77777777" w:rsidR="00DC1E2B" w:rsidRDefault="00DC1E2B" w:rsidP="00DC1E2B">
            <w:pPr>
              <w:rPr>
                <w:color w:val="212123" w:themeColor="text2"/>
                <w:sz w:val="24"/>
                <w:szCs w:val="24"/>
              </w:rPr>
            </w:pPr>
          </w:p>
          <w:p w14:paraId="14D3AE4C" w14:textId="77777777" w:rsidR="00DC1E2B" w:rsidRDefault="00DC1E2B" w:rsidP="00DC1E2B">
            <w:pPr>
              <w:rPr>
                <w:color w:val="212123" w:themeColor="text2"/>
                <w:sz w:val="24"/>
                <w:szCs w:val="24"/>
              </w:rPr>
            </w:pPr>
            <w:r>
              <w:rPr>
                <w:color w:val="212123" w:themeColor="text2"/>
                <w:sz w:val="24"/>
                <w:szCs w:val="24"/>
              </w:rPr>
              <w:t>next()</w:t>
            </w:r>
          </w:p>
        </w:tc>
      </w:tr>
      <w:tr w:rsidR="00DC1E2B" w14:paraId="768D931D" w14:textId="77777777" w:rsidTr="00DC1E2B">
        <w:trPr>
          <w:trHeight w:val="425"/>
        </w:trPr>
        <w:tc>
          <w:tcPr>
            <w:tcW w:w="3412" w:type="dxa"/>
          </w:tcPr>
          <w:p w14:paraId="7896A5AA" w14:textId="77777777" w:rsidR="00DC1E2B" w:rsidRDefault="00DC1E2B" w:rsidP="00DC1E2B">
            <w:pPr>
              <w:rPr>
                <w:color w:val="212123" w:themeColor="text2"/>
                <w:sz w:val="24"/>
                <w:szCs w:val="24"/>
              </w:rPr>
            </w:pPr>
          </w:p>
          <w:p w14:paraId="465E55D5" w14:textId="77777777" w:rsidR="00DC1E2B" w:rsidRDefault="00DC1E2B" w:rsidP="00DC1E2B">
            <w:pPr>
              <w:rPr>
                <w:color w:val="212123" w:themeColor="text2"/>
                <w:sz w:val="24"/>
                <w:szCs w:val="24"/>
              </w:rPr>
            </w:pPr>
            <w:proofErr w:type="spellStart"/>
            <w:r>
              <w:rPr>
                <w:color w:val="212123" w:themeColor="text2"/>
                <w:sz w:val="24"/>
                <w:szCs w:val="24"/>
              </w:rPr>
              <w:t>prev</w:t>
            </w:r>
            <w:proofErr w:type="spellEnd"/>
            <w:r>
              <w:rPr>
                <w:color w:val="212123" w:themeColor="text2"/>
                <w:sz w:val="24"/>
                <w:szCs w:val="24"/>
              </w:rPr>
              <w:t>()</w:t>
            </w:r>
          </w:p>
          <w:p w14:paraId="2C0F9596" w14:textId="77777777" w:rsidR="00DC1E2B" w:rsidRDefault="00DC1E2B" w:rsidP="00DC1E2B">
            <w:pPr>
              <w:rPr>
                <w:color w:val="212123" w:themeColor="text2"/>
                <w:sz w:val="24"/>
                <w:szCs w:val="24"/>
              </w:rPr>
            </w:pPr>
          </w:p>
          <w:p w14:paraId="6CEA60B9" w14:textId="77777777" w:rsidR="00DC1E2B" w:rsidRDefault="00DC1E2B" w:rsidP="00DC1E2B">
            <w:pPr>
              <w:rPr>
                <w:color w:val="212123" w:themeColor="text2"/>
                <w:sz w:val="24"/>
                <w:szCs w:val="24"/>
              </w:rPr>
            </w:pPr>
            <w:proofErr w:type="spellStart"/>
            <w:r>
              <w:rPr>
                <w:color w:val="212123" w:themeColor="text2"/>
                <w:sz w:val="24"/>
                <w:szCs w:val="24"/>
              </w:rPr>
              <w:t>printStatus</w:t>
            </w:r>
            <w:proofErr w:type="spellEnd"/>
            <w:r>
              <w:rPr>
                <w:color w:val="212123" w:themeColor="text2"/>
                <w:sz w:val="24"/>
                <w:szCs w:val="24"/>
              </w:rPr>
              <w:t>()</w:t>
            </w:r>
          </w:p>
        </w:tc>
      </w:tr>
      <w:tr w:rsidR="00DC1E2B" w14:paraId="4883A672" w14:textId="77777777" w:rsidTr="00DC1E2B">
        <w:trPr>
          <w:trHeight w:val="68"/>
        </w:trPr>
        <w:tc>
          <w:tcPr>
            <w:tcW w:w="3412" w:type="dxa"/>
          </w:tcPr>
          <w:p w14:paraId="3051ADC2" w14:textId="77777777" w:rsidR="00DC1E2B" w:rsidRDefault="00DC1E2B" w:rsidP="00DC1E2B">
            <w:pPr>
              <w:rPr>
                <w:color w:val="212123" w:themeColor="text2"/>
                <w:sz w:val="24"/>
                <w:szCs w:val="24"/>
              </w:rPr>
            </w:pPr>
          </w:p>
        </w:tc>
      </w:tr>
    </w:tbl>
    <w:tbl>
      <w:tblPr>
        <w:tblStyle w:val="TableGrid"/>
        <w:tblpPr w:leftFromText="180" w:rightFromText="180" w:vertAnchor="text" w:horzAnchor="page" w:tblpX="8161" w:tblpY="653"/>
        <w:tblOverlap w:val="never"/>
        <w:tblW w:w="0" w:type="auto"/>
        <w:tblBorders>
          <w:insideH w:val="none" w:sz="0" w:space="0" w:color="auto"/>
        </w:tblBorders>
        <w:tblLook w:val="04A0" w:firstRow="1" w:lastRow="0" w:firstColumn="1" w:lastColumn="0" w:noHBand="0" w:noVBand="1"/>
      </w:tblPr>
      <w:tblGrid>
        <w:gridCol w:w="3412"/>
      </w:tblGrid>
      <w:tr w:rsidR="00DC1E2B" w:rsidRPr="00646AC1" w14:paraId="5E405629" w14:textId="77777777" w:rsidTr="006E6D29">
        <w:trPr>
          <w:trHeight w:val="311"/>
        </w:trPr>
        <w:tc>
          <w:tcPr>
            <w:tcW w:w="3412" w:type="dxa"/>
            <w:tcBorders>
              <w:top w:val="single" w:sz="4" w:space="0" w:color="auto"/>
              <w:bottom w:val="nil"/>
            </w:tcBorders>
            <w:shd w:val="clear" w:color="auto" w:fill="BC451B" w:themeFill="accent1"/>
          </w:tcPr>
          <w:p w14:paraId="50A4D305" w14:textId="77777777" w:rsidR="00DC1E2B" w:rsidRPr="00646AC1" w:rsidRDefault="00DC1E2B" w:rsidP="006E6D29">
            <w:pPr>
              <w:jc w:val="center"/>
              <w:rPr>
                <w:color w:val="212123" w:themeColor="text2"/>
                <w:sz w:val="24"/>
                <w:szCs w:val="24"/>
              </w:rPr>
            </w:pPr>
            <w:proofErr w:type="spellStart"/>
            <w:r>
              <w:rPr>
                <w:color w:val="FFFFFF" w:themeColor="background1"/>
                <w:sz w:val="24"/>
                <w:szCs w:val="24"/>
              </w:rPr>
              <w:t>RecievedState</w:t>
            </w:r>
            <w:proofErr w:type="spellEnd"/>
            <w:r>
              <w:rPr>
                <w:color w:val="FFFFFF" w:themeColor="background1"/>
                <w:sz w:val="24"/>
                <w:szCs w:val="24"/>
              </w:rPr>
              <w:t>()</w:t>
            </w:r>
          </w:p>
        </w:tc>
      </w:tr>
      <w:tr w:rsidR="00DC1E2B" w14:paraId="3CF7A913" w14:textId="77777777" w:rsidTr="006E6D29">
        <w:trPr>
          <w:trHeight w:val="623"/>
        </w:trPr>
        <w:tc>
          <w:tcPr>
            <w:tcW w:w="3412" w:type="dxa"/>
            <w:tcBorders>
              <w:top w:val="nil"/>
            </w:tcBorders>
          </w:tcPr>
          <w:p w14:paraId="65363996" w14:textId="77777777" w:rsidR="00DC1E2B" w:rsidRDefault="00DC1E2B" w:rsidP="006E6D29">
            <w:pPr>
              <w:rPr>
                <w:color w:val="212123" w:themeColor="text2"/>
                <w:sz w:val="24"/>
                <w:szCs w:val="24"/>
              </w:rPr>
            </w:pPr>
          </w:p>
          <w:p w14:paraId="6C4C0F66" w14:textId="77777777" w:rsidR="00DC1E2B" w:rsidRDefault="00DC1E2B" w:rsidP="006E6D29">
            <w:pPr>
              <w:rPr>
                <w:color w:val="212123" w:themeColor="text2"/>
                <w:sz w:val="24"/>
                <w:szCs w:val="24"/>
              </w:rPr>
            </w:pPr>
            <w:r>
              <w:rPr>
                <w:color w:val="212123" w:themeColor="text2"/>
                <w:sz w:val="24"/>
                <w:szCs w:val="24"/>
              </w:rPr>
              <w:t>next()</w:t>
            </w:r>
          </w:p>
        </w:tc>
      </w:tr>
      <w:tr w:rsidR="00DC1E2B" w14:paraId="142FA56E" w14:textId="77777777" w:rsidTr="006E6D29">
        <w:trPr>
          <w:trHeight w:val="1389"/>
        </w:trPr>
        <w:tc>
          <w:tcPr>
            <w:tcW w:w="3412" w:type="dxa"/>
          </w:tcPr>
          <w:p w14:paraId="041E22D6" w14:textId="77777777" w:rsidR="00DC1E2B" w:rsidRDefault="00DC1E2B" w:rsidP="006E6D29">
            <w:pPr>
              <w:rPr>
                <w:color w:val="212123" w:themeColor="text2"/>
                <w:sz w:val="24"/>
                <w:szCs w:val="24"/>
              </w:rPr>
            </w:pPr>
          </w:p>
          <w:p w14:paraId="132B128F" w14:textId="77777777" w:rsidR="00DC1E2B" w:rsidRDefault="00DC1E2B" w:rsidP="006E6D29">
            <w:pPr>
              <w:rPr>
                <w:color w:val="212123" w:themeColor="text2"/>
                <w:sz w:val="24"/>
                <w:szCs w:val="24"/>
              </w:rPr>
            </w:pPr>
            <w:proofErr w:type="spellStart"/>
            <w:r>
              <w:rPr>
                <w:color w:val="212123" w:themeColor="text2"/>
                <w:sz w:val="24"/>
                <w:szCs w:val="24"/>
              </w:rPr>
              <w:t>prev</w:t>
            </w:r>
            <w:proofErr w:type="spellEnd"/>
            <w:r>
              <w:rPr>
                <w:color w:val="212123" w:themeColor="text2"/>
                <w:sz w:val="24"/>
                <w:szCs w:val="24"/>
              </w:rPr>
              <w:t>()</w:t>
            </w:r>
          </w:p>
          <w:p w14:paraId="7673AEDE" w14:textId="77777777" w:rsidR="00DC1E2B" w:rsidRDefault="00DC1E2B" w:rsidP="006E6D29">
            <w:pPr>
              <w:rPr>
                <w:color w:val="212123" w:themeColor="text2"/>
                <w:sz w:val="24"/>
                <w:szCs w:val="24"/>
              </w:rPr>
            </w:pPr>
          </w:p>
          <w:p w14:paraId="4F088052" w14:textId="77777777" w:rsidR="00DC1E2B" w:rsidRDefault="00DC1E2B" w:rsidP="006E6D29">
            <w:pPr>
              <w:rPr>
                <w:color w:val="212123" w:themeColor="text2"/>
                <w:sz w:val="24"/>
                <w:szCs w:val="24"/>
              </w:rPr>
            </w:pPr>
            <w:proofErr w:type="spellStart"/>
            <w:r>
              <w:rPr>
                <w:color w:val="212123" w:themeColor="text2"/>
                <w:sz w:val="24"/>
                <w:szCs w:val="24"/>
              </w:rPr>
              <w:t>printStatus</w:t>
            </w:r>
            <w:proofErr w:type="spellEnd"/>
            <w:r>
              <w:rPr>
                <w:color w:val="212123" w:themeColor="text2"/>
                <w:sz w:val="24"/>
                <w:szCs w:val="24"/>
              </w:rPr>
              <w:t>()</w:t>
            </w:r>
          </w:p>
        </w:tc>
      </w:tr>
    </w:tbl>
    <w:tbl>
      <w:tblPr>
        <w:tblStyle w:val="TableGrid"/>
        <w:tblpPr w:leftFromText="180" w:rightFromText="180" w:vertAnchor="text" w:horzAnchor="page" w:tblpX="577" w:tblpY="641"/>
        <w:tblOverlap w:val="never"/>
        <w:tblW w:w="0" w:type="auto"/>
        <w:tblBorders>
          <w:insideH w:val="none" w:sz="0" w:space="0" w:color="auto"/>
        </w:tblBorders>
        <w:tblLook w:val="04A0" w:firstRow="1" w:lastRow="0" w:firstColumn="1" w:lastColumn="0" w:noHBand="0" w:noVBand="1"/>
      </w:tblPr>
      <w:tblGrid>
        <w:gridCol w:w="3412"/>
      </w:tblGrid>
      <w:tr w:rsidR="00DC1E2B" w:rsidRPr="00646AC1" w14:paraId="22008A82" w14:textId="77777777" w:rsidTr="00DC1E2B">
        <w:trPr>
          <w:trHeight w:val="311"/>
        </w:trPr>
        <w:tc>
          <w:tcPr>
            <w:tcW w:w="3412" w:type="dxa"/>
            <w:tcBorders>
              <w:top w:val="single" w:sz="4" w:space="0" w:color="auto"/>
              <w:bottom w:val="nil"/>
            </w:tcBorders>
            <w:shd w:val="clear" w:color="auto" w:fill="BC451B" w:themeFill="accent1"/>
          </w:tcPr>
          <w:p w14:paraId="00323AA5" w14:textId="77777777" w:rsidR="00DC1E2B" w:rsidRPr="00924D4D" w:rsidRDefault="00DC1E2B" w:rsidP="00DC1E2B">
            <w:pPr>
              <w:jc w:val="center"/>
              <w:rPr>
                <w:color w:val="FFFFFF" w:themeColor="background1"/>
                <w:sz w:val="24"/>
                <w:szCs w:val="24"/>
              </w:rPr>
            </w:pPr>
            <w:proofErr w:type="spellStart"/>
            <w:r>
              <w:rPr>
                <w:color w:val="FFFFFF" w:themeColor="background1"/>
                <w:sz w:val="24"/>
                <w:szCs w:val="24"/>
              </w:rPr>
              <w:t>OrderedState</w:t>
            </w:r>
            <w:proofErr w:type="spellEnd"/>
            <w:r>
              <w:rPr>
                <w:color w:val="FFFFFF" w:themeColor="background1"/>
                <w:sz w:val="24"/>
                <w:szCs w:val="24"/>
              </w:rPr>
              <w:t>()</w:t>
            </w:r>
          </w:p>
        </w:tc>
      </w:tr>
      <w:tr w:rsidR="00DC1E2B" w14:paraId="573295DE" w14:textId="77777777" w:rsidTr="00DC1E2B">
        <w:trPr>
          <w:trHeight w:val="623"/>
        </w:trPr>
        <w:tc>
          <w:tcPr>
            <w:tcW w:w="3412" w:type="dxa"/>
            <w:tcBorders>
              <w:top w:val="nil"/>
            </w:tcBorders>
          </w:tcPr>
          <w:p w14:paraId="09CE6A68" w14:textId="77777777" w:rsidR="00DC1E2B" w:rsidRDefault="00DC1E2B" w:rsidP="00DC1E2B">
            <w:pPr>
              <w:rPr>
                <w:color w:val="212123" w:themeColor="text2"/>
                <w:sz w:val="24"/>
                <w:szCs w:val="24"/>
              </w:rPr>
            </w:pPr>
          </w:p>
          <w:p w14:paraId="4ED4DD17" w14:textId="77777777" w:rsidR="00DC1E2B" w:rsidRDefault="00DC1E2B" w:rsidP="00DC1E2B">
            <w:pPr>
              <w:rPr>
                <w:color w:val="212123" w:themeColor="text2"/>
                <w:sz w:val="24"/>
                <w:szCs w:val="24"/>
              </w:rPr>
            </w:pPr>
            <w:r>
              <w:rPr>
                <w:color w:val="212123" w:themeColor="text2"/>
                <w:sz w:val="24"/>
                <w:szCs w:val="24"/>
              </w:rPr>
              <w:t>next()</w:t>
            </w:r>
          </w:p>
        </w:tc>
      </w:tr>
      <w:tr w:rsidR="00DC1E2B" w14:paraId="62552673" w14:textId="77777777" w:rsidTr="00DC1E2B">
        <w:trPr>
          <w:trHeight w:val="425"/>
        </w:trPr>
        <w:tc>
          <w:tcPr>
            <w:tcW w:w="3412" w:type="dxa"/>
          </w:tcPr>
          <w:p w14:paraId="4AAC4FAC" w14:textId="77777777" w:rsidR="00DC1E2B" w:rsidRDefault="00DC1E2B" w:rsidP="00DC1E2B">
            <w:pPr>
              <w:rPr>
                <w:color w:val="212123" w:themeColor="text2"/>
                <w:sz w:val="24"/>
                <w:szCs w:val="24"/>
              </w:rPr>
            </w:pPr>
          </w:p>
          <w:p w14:paraId="4F795426" w14:textId="77777777" w:rsidR="00DC1E2B" w:rsidRDefault="00DC1E2B" w:rsidP="00DC1E2B">
            <w:pPr>
              <w:rPr>
                <w:color w:val="212123" w:themeColor="text2"/>
                <w:sz w:val="24"/>
                <w:szCs w:val="24"/>
              </w:rPr>
            </w:pPr>
            <w:proofErr w:type="spellStart"/>
            <w:r>
              <w:rPr>
                <w:color w:val="212123" w:themeColor="text2"/>
                <w:sz w:val="24"/>
                <w:szCs w:val="24"/>
              </w:rPr>
              <w:t>prev</w:t>
            </w:r>
            <w:proofErr w:type="spellEnd"/>
            <w:r>
              <w:rPr>
                <w:color w:val="212123" w:themeColor="text2"/>
                <w:sz w:val="24"/>
                <w:szCs w:val="24"/>
              </w:rPr>
              <w:t>()</w:t>
            </w:r>
          </w:p>
          <w:p w14:paraId="7C9E0766" w14:textId="77777777" w:rsidR="00DC1E2B" w:rsidRDefault="00DC1E2B" w:rsidP="00DC1E2B">
            <w:pPr>
              <w:rPr>
                <w:color w:val="212123" w:themeColor="text2"/>
                <w:sz w:val="24"/>
                <w:szCs w:val="24"/>
              </w:rPr>
            </w:pPr>
          </w:p>
          <w:p w14:paraId="558ECCD7" w14:textId="77777777" w:rsidR="00DC1E2B" w:rsidRDefault="00DC1E2B" w:rsidP="00DC1E2B">
            <w:pPr>
              <w:rPr>
                <w:color w:val="212123" w:themeColor="text2"/>
                <w:sz w:val="24"/>
                <w:szCs w:val="24"/>
              </w:rPr>
            </w:pPr>
            <w:proofErr w:type="spellStart"/>
            <w:r>
              <w:rPr>
                <w:color w:val="212123" w:themeColor="text2"/>
                <w:sz w:val="24"/>
                <w:szCs w:val="24"/>
              </w:rPr>
              <w:t>printStatus</w:t>
            </w:r>
            <w:proofErr w:type="spellEnd"/>
            <w:r>
              <w:rPr>
                <w:color w:val="212123" w:themeColor="text2"/>
                <w:sz w:val="24"/>
                <w:szCs w:val="24"/>
              </w:rPr>
              <w:t>()</w:t>
            </w:r>
          </w:p>
        </w:tc>
      </w:tr>
      <w:tr w:rsidR="00DC1E2B" w14:paraId="5BADECD0" w14:textId="77777777" w:rsidTr="00DC1E2B">
        <w:trPr>
          <w:trHeight w:val="68"/>
        </w:trPr>
        <w:tc>
          <w:tcPr>
            <w:tcW w:w="3412" w:type="dxa"/>
          </w:tcPr>
          <w:p w14:paraId="77B0FB84" w14:textId="77777777" w:rsidR="00DC1E2B" w:rsidRDefault="00DC1E2B" w:rsidP="00DC1E2B">
            <w:pPr>
              <w:rPr>
                <w:color w:val="212123" w:themeColor="text2"/>
                <w:sz w:val="24"/>
                <w:szCs w:val="24"/>
              </w:rPr>
            </w:pPr>
          </w:p>
        </w:tc>
      </w:tr>
    </w:tbl>
    <w:p w14:paraId="59D93EC5" w14:textId="1E4D36FE" w:rsidR="00D83418" w:rsidRPr="00990427" w:rsidRDefault="00D83418" w:rsidP="00D83418">
      <w:pPr>
        <w:rPr>
          <w:color w:val="212123" w:themeColor="text2"/>
          <w:sz w:val="24"/>
          <w:szCs w:val="24"/>
        </w:rPr>
      </w:pPr>
      <w:r>
        <w:rPr>
          <w:noProof/>
          <w:color w:val="212123" w:themeColor="text2"/>
          <w:sz w:val="24"/>
          <w:szCs w:val="24"/>
        </w:rPr>
        <mc:AlternateContent>
          <mc:Choice Requires="wps">
            <w:drawing>
              <wp:anchor distT="0" distB="0" distL="114300" distR="114300" simplePos="0" relativeHeight="251669504" behindDoc="0" locked="0" layoutInCell="1" allowOverlap="1" wp14:anchorId="4208EDAE" wp14:editId="6B9309A5">
                <wp:simplePos x="0" y="0"/>
                <wp:positionH relativeFrom="column">
                  <wp:posOffset>2941320</wp:posOffset>
                </wp:positionH>
                <wp:positionV relativeFrom="paragraph">
                  <wp:posOffset>13335</wp:posOffset>
                </wp:positionV>
                <wp:extent cx="0" cy="525780"/>
                <wp:effectExtent l="0" t="0" r="38100" b="26670"/>
                <wp:wrapNone/>
                <wp:docPr id="21" name="Straight Connector 21"/>
                <wp:cNvGraphicFramePr/>
                <a:graphic xmlns:a="http://schemas.openxmlformats.org/drawingml/2006/main">
                  <a:graphicData uri="http://schemas.microsoft.com/office/word/2010/wordprocessingShape">
                    <wps:wsp>
                      <wps:cNvCnPr/>
                      <wps:spPr>
                        <a:xfrm flipV="1">
                          <a:off x="0" y="0"/>
                          <a:ext cx="0" cy="5257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1DCB9B" id="Straight Connector 21" o:spid="_x0000_s1026" style="position:absolute;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1.6pt,1.05pt" to="231.6pt,4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" strokecolor="#a83d18 [2884]">
                <v:stroke endcap="round"/>
              </v:line>
            </w:pict>
          </mc:Fallback>
        </mc:AlternateContent>
      </w:r>
      <w:r>
        <w:rPr>
          <w:noProof/>
          <w:color w:val="212123" w:themeColor="text2"/>
          <w:sz w:val="24"/>
          <w:szCs w:val="24"/>
        </w:rPr>
        <mc:AlternateContent>
          <mc:Choice Requires="wps">
            <w:drawing>
              <wp:anchor distT="0" distB="0" distL="114300" distR="114300" simplePos="0" relativeHeight="251666432" behindDoc="0" locked="0" layoutInCell="1" allowOverlap="1" wp14:anchorId="02E5EC31" wp14:editId="47E47727">
                <wp:simplePos x="0" y="0"/>
                <wp:positionH relativeFrom="column">
                  <wp:posOffset>1455420</wp:posOffset>
                </wp:positionH>
                <wp:positionV relativeFrom="paragraph">
                  <wp:posOffset>5715</wp:posOffset>
                </wp:positionV>
                <wp:extent cx="7620" cy="533400"/>
                <wp:effectExtent l="0" t="0" r="30480" b="19050"/>
                <wp:wrapNone/>
                <wp:docPr id="23" name="Straight Connector 23"/>
                <wp:cNvGraphicFramePr/>
                <a:graphic xmlns:a="http://schemas.openxmlformats.org/drawingml/2006/main">
                  <a:graphicData uri="http://schemas.microsoft.com/office/word/2010/wordprocessingShape">
                    <wps:wsp>
                      <wps:cNvCnPr/>
                      <wps:spPr>
                        <a:xfrm flipH="1" flipV="1">
                          <a:off x="0" y="0"/>
                          <a:ext cx="7620" cy="533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7E2A53" id="Straight Connector 23" o:spid="_x0000_s1026" style="position:absolute;flip:x 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4.6pt,.45pt" to="115.2pt,4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" strokecolor="#a83d18 [2884]">
                <v:stroke endcap="round"/>
              </v:line>
            </w:pict>
          </mc:Fallback>
        </mc:AlternateContent>
      </w:r>
    </w:p>
    <w:p w14:paraId="1DC30C3B" w14:textId="77777777" w:rsidR="00F2310E" w:rsidRDefault="00F2310E" w:rsidP="00D83418">
      <w:pPr>
        <w:rPr>
          <w:b/>
          <w:bCs/>
          <w:color w:val="212123" w:themeColor="text2"/>
          <w:sz w:val="24"/>
          <w:szCs w:val="24"/>
        </w:rPr>
      </w:pPr>
    </w:p>
    <w:p w14:paraId="798D2723" w14:textId="77777777" w:rsidR="00F2310E" w:rsidRDefault="00F2310E" w:rsidP="00D83418">
      <w:pPr>
        <w:rPr>
          <w:b/>
          <w:bCs/>
          <w:color w:val="212123" w:themeColor="text2"/>
          <w:sz w:val="24"/>
          <w:szCs w:val="24"/>
        </w:rPr>
      </w:pPr>
    </w:p>
    <w:p w14:paraId="2BF01E12" w14:textId="5EB8FB4A" w:rsidR="00D83418" w:rsidRPr="005F390C" w:rsidRDefault="00D83418" w:rsidP="00D83418">
      <w:pPr>
        <w:rPr>
          <w:b/>
          <w:bCs/>
          <w:color w:val="212123" w:themeColor="text2"/>
          <w:sz w:val="24"/>
          <w:szCs w:val="24"/>
        </w:rPr>
      </w:pPr>
      <w:r w:rsidRPr="005F390C">
        <w:rPr>
          <w:b/>
          <w:bCs/>
          <w:color w:val="212123" w:themeColor="text2"/>
          <w:sz w:val="24"/>
          <w:szCs w:val="24"/>
        </w:rPr>
        <w:lastRenderedPageBreak/>
        <w:t>Command Design:</w:t>
      </w:r>
    </w:p>
    <w:p w14:paraId="35BE65A4" w14:textId="115524A3" w:rsidR="00D83418" w:rsidRDefault="00D83418" w:rsidP="00D83418">
      <w:pPr>
        <w:rPr>
          <w:color w:val="212123" w:themeColor="text2"/>
          <w:sz w:val="24"/>
          <w:szCs w:val="24"/>
        </w:rPr>
      </w:pPr>
    </w:p>
    <w:p w14:paraId="0A6B4939" w14:textId="50E4D889" w:rsidR="003644EA" w:rsidRDefault="003644EA" w:rsidP="00D83418">
      <w:pPr>
        <w:rPr>
          <w:color w:val="212123" w:themeColor="text2"/>
          <w:sz w:val="24"/>
          <w:szCs w:val="24"/>
        </w:rPr>
      </w:pPr>
    </w:p>
    <w:p w14:paraId="7653EEE3" w14:textId="77777777" w:rsidR="003644EA" w:rsidRDefault="003644EA" w:rsidP="00D83418">
      <w:pPr>
        <w:rPr>
          <w:color w:val="212123" w:themeColor="text2"/>
          <w:sz w:val="24"/>
          <w:szCs w:val="24"/>
        </w:rPr>
      </w:pPr>
    </w:p>
    <w:tbl>
      <w:tblPr>
        <w:tblStyle w:val="TableGrid"/>
        <w:tblW w:w="0" w:type="auto"/>
        <w:tblLook w:val="04A0" w:firstRow="1" w:lastRow="0" w:firstColumn="1" w:lastColumn="0" w:noHBand="0" w:noVBand="1"/>
      </w:tblPr>
      <w:tblGrid>
        <w:gridCol w:w="2337"/>
        <w:gridCol w:w="2337"/>
        <w:gridCol w:w="2338"/>
        <w:gridCol w:w="2338"/>
      </w:tblGrid>
      <w:tr w:rsidR="00D83418" w14:paraId="45B0A6B6" w14:textId="77777777" w:rsidTr="0081059C">
        <w:tc>
          <w:tcPr>
            <w:tcW w:w="2337" w:type="dxa"/>
            <w:shd w:val="clear" w:color="auto" w:fill="BC451B" w:themeFill="accent1"/>
          </w:tcPr>
          <w:p w14:paraId="644E1AE5" w14:textId="77777777" w:rsidR="00D83418" w:rsidRPr="00873A4D" w:rsidRDefault="00D83418" w:rsidP="0081059C">
            <w:pPr>
              <w:jc w:val="center"/>
              <w:rPr>
                <w:color w:val="FFFFFF" w:themeColor="background1"/>
                <w:sz w:val="24"/>
                <w:szCs w:val="24"/>
              </w:rPr>
            </w:pPr>
            <w:r>
              <w:rPr>
                <w:color w:val="FFFFFF" w:themeColor="background1"/>
                <w:sz w:val="24"/>
                <w:szCs w:val="24"/>
              </w:rPr>
              <w:t>Customer</w:t>
            </w:r>
          </w:p>
        </w:tc>
        <w:tc>
          <w:tcPr>
            <w:tcW w:w="2337" w:type="dxa"/>
            <w:shd w:val="clear" w:color="auto" w:fill="BC451B" w:themeFill="accent1"/>
          </w:tcPr>
          <w:p w14:paraId="236AA6A0" w14:textId="77777777" w:rsidR="00D83418" w:rsidRDefault="00D83418" w:rsidP="0081059C">
            <w:pPr>
              <w:jc w:val="center"/>
              <w:rPr>
                <w:color w:val="212123" w:themeColor="text2"/>
                <w:sz w:val="24"/>
                <w:szCs w:val="24"/>
              </w:rPr>
            </w:pPr>
            <w:r w:rsidRPr="0094349F">
              <w:rPr>
                <w:color w:val="FFFFFF" w:themeColor="background1"/>
                <w:sz w:val="24"/>
                <w:szCs w:val="24"/>
              </w:rPr>
              <w:t>Business</w:t>
            </w:r>
          </w:p>
        </w:tc>
        <w:tc>
          <w:tcPr>
            <w:tcW w:w="2338" w:type="dxa"/>
            <w:shd w:val="clear" w:color="auto" w:fill="BC451B" w:themeFill="accent1"/>
          </w:tcPr>
          <w:p w14:paraId="4D86FD06" w14:textId="77777777" w:rsidR="00D83418" w:rsidRPr="0094349F" w:rsidRDefault="00D83418" w:rsidP="0081059C">
            <w:pPr>
              <w:jc w:val="center"/>
              <w:rPr>
                <w:color w:val="FFFFFF" w:themeColor="background1"/>
                <w:sz w:val="24"/>
                <w:szCs w:val="24"/>
              </w:rPr>
            </w:pPr>
            <w:r>
              <w:rPr>
                <w:color w:val="FFFFFF" w:themeColor="background1"/>
                <w:sz w:val="24"/>
                <w:szCs w:val="24"/>
              </w:rPr>
              <w:t>Tracking</w:t>
            </w:r>
          </w:p>
        </w:tc>
        <w:tc>
          <w:tcPr>
            <w:tcW w:w="2338" w:type="dxa"/>
            <w:shd w:val="clear" w:color="auto" w:fill="BC451B" w:themeFill="accent1"/>
          </w:tcPr>
          <w:p w14:paraId="4EA5B229" w14:textId="77777777" w:rsidR="00D83418" w:rsidRPr="0094349F" w:rsidRDefault="00D83418" w:rsidP="0081059C">
            <w:pPr>
              <w:jc w:val="center"/>
              <w:rPr>
                <w:color w:val="FFFFFF" w:themeColor="background1"/>
                <w:sz w:val="24"/>
                <w:szCs w:val="24"/>
              </w:rPr>
            </w:pPr>
            <w:r>
              <w:rPr>
                <w:color w:val="FFFFFF" w:themeColor="background1"/>
                <w:sz w:val="24"/>
                <w:szCs w:val="24"/>
              </w:rPr>
              <w:t>Customer</w:t>
            </w:r>
          </w:p>
        </w:tc>
      </w:tr>
      <w:tr w:rsidR="00D83418" w14:paraId="66D12C93" w14:textId="77777777" w:rsidTr="0081059C">
        <w:tc>
          <w:tcPr>
            <w:tcW w:w="2337" w:type="dxa"/>
          </w:tcPr>
          <w:p w14:paraId="24F86976" w14:textId="77777777" w:rsidR="00D83418" w:rsidRPr="0094349F" w:rsidRDefault="00D83418" w:rsidP="0081059C">
            <w:pPr>
              <w:jc w:val="center"/>
              <w:rPr>
                <w:color w:val="212123" w:themeColor="text2"/>
                <w:sz w:val="24"/>
                <w:szCs w:val="24"/>
              </w:rPr>
            </w:pPr>
            <w:r>
              <w:rPr>
                <w:color w:val="212123" w:themeColor="text2"/>
                <w:sz w:val="24"/>
                <w:szCs w:val="24"/>
              </w:rPr>
              <w:t>(client)</w:t>
            </w:r>
          </w:p>
        </w:tc>
        <w:tc>
          <w:tcPr>
            <w:tcW w:w="2337" w:type="dxa"/>
          </w:tcPr>
          <w:p w14:paraId="68F2A96F" w14:textId="77777777" w:rsidR="00D83418" w:rsidRDefault="00D83418" w:rsidP="0081059C">
            <w:pPr>
              <w:jc w:val="center"/>
              <w:rPr>
                <w:color w:val="212123" w:themeColor="text2"/>
                <w:sz w:val="24"/>
                <w:szCs w:val="24"/>
              </w:rPr>
            </w:pPr>
            <w:r>
              <w:rPr>
                <w:color w:val="212123" w:themeColor="text2"/>
                <w:sz w:val="24"/>
                <w:szCs w:val="24"/>
              </w:rPr>
              <w:t>(invoker)</w:t>
            </w:r>
          </w:p>
        </w:tc>
        <w:tc>
          <w:tcPr>
            <w:tcW w:w="2338" w:type="dxa"/>
          </w:tcPr>
          <w:p w14:paraId="405AF1CC" w14:textId="77777777" w:rsidR="00D83418" w:rsidRDefault="00D83418" w:rsidP="0081059C">
            <w:pPr>
              <w:jc w:val="center"/>
              <w:rPr>
                <w:color w:val="212123" w:themeColor="text2"/>
                <w:sz w:val="24"/>
                <w:szCs w:val="24"/>
              </w:rPr>
            </w:pPr>
            <w:r>
              <w:rPr>
                <w:color w:val="212123" w:themeColor="text2"/>
                <w:sz w:val="24"/>
                <w:szCs w:val="24"/>
              </w:rPr>
              <w:t>(command)</w:t>
            </w:r>
          </w:p>
        </w:tc>
        <w:tc>
          <w:tcPr>
            <w:tcW w:w="2338" w:type="dxa"/>
          </w:tcPr>
          <w:p w14:paraId="7BFAFD37" w14:textId="77777777" w:rsidR="00D83418" w:rsidRDefault="00D83418" w:rsidP="0081059C">
            <w:pPr>
              <w:jc w:val="center"/>
              <w:rPr>
                <w:color w:val="212123" w:themeColor="text2"/>
                <w:sz w:val="24"/>
                <w:szCs w:val="24"/>
              </w:rPr>
            </w:pPr>
            <w:r>
              <w:rPr>
                <w:color w:val="212123" w:themeColor="text2"/>
                <w:sz w:val="24"/>
                <w:szCs w:val="24"/>
              </w:rPr>
              <w:t>(receiver)</w:t>
            </w:r>
          </w:p>
        </w:tc>
      </w:tr>
    </w:tbl>
    <w:p w14:paraId="01A7FE83" w14:textId="77777777" w:rsidR="00D83418" w:rsidRDefault="00D83418" w:rsidP="00D83418">
      <w:pPr>
        <w:rPr>
          <w:color w:val="212123" w:themeColor="text2"/>
          <w:sz w:val="24"/>
          <w:szCs w:val="24"/>
        </w:rPr>
      </w:pPr>
      <w:r w:rsidRPr="00B20C39">
        <w:rPr>
          <w:noProof/>
          <w:sz w:val="24"/>
          <w:szCs w:val="24"/>
        </w:rPr>
        <mc:AlternateContent>
          <mc:Choice Requires="wps">
            <w:drawing>
              <wp:anchor distT="45720" distB="45720" distL="114300" distR="114300" simplePos="0" relativeHeight="251681792" behindDoc="0" locked="0" layoutInCell="1" allowOverlap="1" wp14:anchorId="73F7BF40" wp14:editId="0270E21B">
                <wp:simplePos x="0" y="0"/>
                <wp:positionH relativeFrom="column">
                  <wp:posOffset>822960</wp:posOffset>
                </wp:positionH>
                <wp:positionV relativeFrom="paragraph">
                  <wp:posOffset>222885</wp:posOffset>
                </wp:positionV>
                <wp:extent cx="1295400" cy="571500"/>
                <wp:effectExtent l="0" t="0" r="19050" b="1905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5400" cy="571500"/>
                        </a:xfrm>
                        <a:prstGeom prst="rect">
                          <a:avLst/>
                        </a:prstGeom>
                        <a:solidFill>
                          <a:srgbClr val="FFFFFF"/>
                        </a:solidFill>
                        <a:ln w="9525">
                          <a:solidFill>
                            <a:schemeClr val="bg1"/>
                          </a:solidFill>
                          <a:miter lim="800000"/>
                          <a:headEnd/>
                          <a:tailEnd/>
                        </a:ln>
                      </wps:spPr>
                      <wps:txbx>
                        <w:txbxContent>
                          <w:p w14:paraId="32555AB1" w14:textId="77777777" w:rsidR="00543BCC" w:rsidRDefault="00543BCC" w:rsidP="00D83418">
                            <w:pPr>
                              <w:tabs>
                                <w:tab w:val="left" w:pos="1500"/>
                              </w:tabs>
                              <w:rPr>
                                <w:sz w:val="24"/>
                                <w:szCs w:val="24"/>
                              </w:rPr>
                            </w:pPr>
                            <w:proofErr w:type="spellStart"/>
                            <w:r>
                              <w:rPr>
                                <w:sz w:val="24"/>
                                <w:szCs w:val="24"/>
                              </w:rPr>
                              <w:t>ViewOrder</w:t>
                            </w:r>
                            <w:proofErr w:type="spellEnd"/>
                            <w:r>
                              <w:rPr>
                                <w:sz w:val="24"/>
                                <w:szCs w:val="24"/>
                              </w:rPr>
                              <w:t>()</w:t>
                            </w:r>
                          </w:p>
                          <w:p w14:paraId="0F84FBBD" w14:textId="77777777" w:rsidR="00543BCC" w:rsidRDefault="00543BCC" w:rsidP="00D83418">
                            <w:pPr>
                              <w:tabs>
                                <w:tab w:val="left" w:pos="1500"/>
                              </w:tabs>
                              <w:rPr>
                                <w:sz w:val="24"/>
                                <w:szCs w:val="24"/>
                              </w:rPr>
                            </w:pPr>
                            <w:proofErr w:type="spellStart"/>
                            <w:r>
                              <w:rPr>
                                <w:sz w:val="24"/>
                                <w:szCs w:val="24"/>
                              </w:rPr>
                              <w:t>OrderNumber</w:t>
                            </w:r>
                            <w:proofErr w:type="spellEnd"/>
                            <w:r>
                              <w:rPr>
                                <w:sz w:val="24"/>
                                <w:szCs w:val="24"/>
                              </w:rPr>
                              <w:t>()</w:t>
                            </w:r>
                          </w:p>
                          <w:p w14:paraId="7BBA476A" w14:textId="77777777" w:rsidR="00543BCC" w:rsidRDefault="00543BCC" w:rsidP="00D8341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F7BF40" id="_x0000_s1058" type="#_x0000_t202" style="position:absolute;margin-left:64.8pt;margin-top:17.55pt;width:102pt;height:45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" strokecolor="white [3212]">
                <v:textbox>
                  <w:txbxContent>
                    <w:p w14:paraId="32555AB1" w14:textId="77777777" w:rsidR="00543BCC" w:rsidRDefault="00543BCC" w:rsidP="00D83418">
                      <w:pPr>
                        <w:tabs>
                          <w:tab w:val="left" w:pos="1500"/>
                        </w:tabs>
                        <w:rPr>
                          <w:sz w:val="24"/>
                          <w:szCs w:val="24"/>
                        </w:rPr>
                      </w:pPr>
                      <w:proofErr w:type="spellStart"/>
                      <w:r>
                        <w:rPr>
                          <w:sz w:val="24"/>
                          <w:szCs w:val="24"/>
                        </w:rPr>
                        <w:t>ViewOrder</w:t>
                      </w:r>
                      <w:proofErr w:type="spellEnd"/>
                      <w:r>
                        <w:rPr>
                          <w:sz w:val="24"/>
                          <w:szCs w:val="24"/>
                        </w:rPr>
                        <w:t>()</w:t>
                      </w:r>
                    </w:p>
                    <w:p w14:paraId="0F84FBBD" w14:textId="77777777" w:rsidR="00543BCC" w:rsidRDefault="00543BCC" w:rsidP="00D83418">
                      <w:pPr>
                        <w:tabs>
                          <w:tab w:val="left" w:pos="1500"/>
                        </w:tabs>
                        <w:rPr>
                          <w:sz w:val="24"/>
                          <w:szCs w:val="24"/>
                        </w:rPr>
                      </w:pPr>
                      <w:proofErr w:type="spellStart"/>
                      <w:r>
                        <w:rPr>
                          <w:sz w:val="24"/>
                          <w:szCs w:val="24"/>
                        </w:rPr>
                        <w:t>OrderNumber</w:t>
                      </w:r>
                      <w:proofErr w:type="spellEnd"/>
                      <w:r>
                        <w:rPr>
                          <w:sz w:val="24"/>
                          <w:szCs w:val="24"/>
                        </w:rPr>
                        <w:t>()</w:t>
                      </w:r>
                    </w:p>
                    <w:p w14:paraId="7BBA476A" w14:textId="77777777" w:rsidR="00543BCC" w:rsidRDefault="00543BCC" w:rsidP="00D83418"/>
                  </w:txbxContent>
                </v:textbox>
                <w10:wrap type="square"/>
              </v:shape>
            </w:pict>
          </mc:Fallback>
        </mc:AlternateContent>
      </w:r>
      <w:r>
        <w:rPr>
          <w:noProof/>
          <w:color w:val="212123" w:themeColor="text2"/>
          <w:sz w:val="24"/>
          <w:szCs w:val="24"/>
        </w:rPr>
        <mc:AlternateContent>
          <mc:Choice Requires="wps">
            <w:drawing>
              <wp:anchor distT="0" distB="0" distL="114300" distR="114300" simplePos="0" relativeHeight="251674624" behindDoc="0" locked="0" layoutInCell="1" allowOverlap="1" wp14:anchorId="3F9ECFFE" wp14:editId="4A9E273B">
                <wp:simplePos x="0" y="0"/>
                <wp:positionH relativeFrom="column">
                  <wp:posOffset>5227320</wp:posOffset>
                </wp:positionH>
                <wp:positionV relativeFrom="paragraph">
                  <wp:posOffset>-1270</wp:posOffset>
                </wp:positionV>
                <wp:extent cx="15240" cy="3787140"/>
                <wp:effectExtent l="0" t="0" r="22860" b="22860"/>
                <wp:wrapNone/>
                <wp:docPr id="26" name="Straight Connector 26"/>
                <wp:cNvGraphicFramePr/>
                <a:graphic xmlns:a="http://schemas.openxmlformats.org/drawingml/2006/main">
                  <a:graphicData uri="http://schemas.microsoft.com/office/word/2010/wordprocessingShape">
                    <wps:wsp>
                      <wps:cNvCnPr/>
                      <wps:spPr>
                        <a:xfrm>
                          <a:off x="0" y="0"/>
                          <a:ext cx="15240" cy="3787140"/>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816DC9" id="Straight Connector 26"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1.6pt,-.1pt" to="412.8pt,29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" strokecolor="#bc451b [3204]">
                <v:stroke dashstyle="dash"/>
              </v:line>
            </w:pict>
          </mc:Fallback>
        </mc:AlternateContent>
      </w:r>
      <w:r>
        <w:rPr>
          <w:noProof/>
          <w:color w:val="212123" w:themeColor="text2"/>
          <w:sz w:val="24"/>
          <w:szCs w:val="24"/>
        </w:rPr>
        <mc:AlternateContent>
          <mc:Choice Requires="wps">
            <w:drawing>
              <wp:anchor distT="0" distB="0" distL="114300" distR="114300" simplePos="0" relativeHeight="251673600" behindDoc="0" locked="0" layoutInCell="1" allowOverlap="1" wp14:anchorId="3053D8C1" wp14:editId="1BAF212F">
                <wp:simplePos x="0" y="0"/>
                <wp:positionH relativeFrom="column">
                  <wp:posOffset>3726180</wp:posOffset>
                </wp:positionH>
                <wp:positionV relativeFrom="paragraph">
                  <wp:posOffset>6350</wp:posOffset>
                </wp:positionV>
                <wp:extent cx="7620" cy="3779520"/>
                <wp:effectExtent l="0" t="0" r="30480" b="30480"/>
                <wp:wrapNone/>
                <wp:docPr id="27" name="Straight Connector 27"/>
                <wp:cNvGraphicFramePr/>
                <a:graphic xmlns:a="http://schemas.openxmlformats.org/drawingml/2006/main">
                  <a:graphicData uri="http://schemas.microsoft.com/office/word/2010/wordprocessingShape">
                    <wps:wsp>
                      <wps:cNvCnPr/>
                      <wps:spPr>
                        <a:xfrm>
                          <a:off x="0" y="0"/>
                          <a:ext cx="7620" cy="3779520"/>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51249E" id="Straight Connector 27"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3.4pt,.5pt" to="294pt,29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" strokecolor="#bc451b [3204]">
                <v:stroke dashstyle="dash"/>
              </v:line>
            </w:pict>
          </mc:Fallback>
        </mc:AlternateContent>
      </w:r>
      <w:r>
        <w:rPr>
          <w:noProof/>
          <w:color w:val="212123" w:themeColor="text2"/>
          <w:sz w:val="24"/>
          <w:szCs w:val="24"/>
        </w:rPr>
        <mc:AlternateContent>
          <mc:Choice Requires="wps">
            <w:drawing>
              <wp:anchor distT="0" distB="0" distL="114300" distR="114300" simplePos="0" relativeHeight="251672576" behindDoc="0" locked="0" layoutInCell="1" allowOverlap="1" wp14:anchorId="2898BCFA" wp14:editId="06967F71">
                <wp:simplePos x="0" y="0"/>
                <wp:positionH relativeFrom="column">
                  <wp:posOffset>2232660</wp:posOffset>
                </wp:positionH>
                <wp:positionV relativeFrom="paragraph">
                  <wp:posOffset>6350</wp:posOffset>
                </wp:positionV>
                <wp:extent cx="0" cy="3779520"/>
                <wp:effectExtent l="0" t="0" r="38100" b="30480"/>
                <wp:wrapNone/>
                <wp:docPr id="28" name="Straight Connector 28"/>
                <wp:cNvGraphicFramePr/>
                <a:graphic xmlns:a="http://schemas.openxmlformats.org/drawingml/2006/main">
                  <a:graphicData uri="http://schemas.microsoft.com/office/word/2010/wordprocessingShape">
                    <wps:wsp>
                      <wps:cNvCnPr/>
                      <wps:spPr>
                        <a:xfrm flipH="1">
                          <a:off x="0" y="0"/>
                          <a:ext cx="0" cy="3779520"/>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2EEAC5" id="Straight Connector 28" o:spid="_x0000_s1026" style="position:absolute;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8pt,.5pt" to="175.8pt,29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" strokecolor="#bc451b [3204]">
                <v:stroke dashstyle="dash"/>
              </v:line>
            </w:pict>
          </mc:Fallback>
        </mc:AlternateContent>
      </w:r>
      <w:r>
        <w:rPr>
          <w:noProof/>
          <w:color w:val="212123" w:themeColor="text2"/>
          <w:sz w:val="24"/>
          <w:szCs w:val="24"/>
        </w:rPr>
        <mc:AlternateContent>
          <mc:Choice Requires="wps">
            <w:drawing>
              <wp:anchor distT="0" distB="0" distL="114300" distR="114300" simplePos="0" relativeHeight="251671552" behindDoc="0" locked="0" layoutInCell="1" allowOverlap="1" wp14:anchorId="56A3C381" wp14:editId="63900134">
                <wp:simplePos x="0" y="0"/>
                <wp:positionH relativeFrom="column">
                  <wp:posOffset>746760</wp:posOffset>
                </wp:positionH>
                <wp:positionV relativeFrom="paragraph">
                  <wp:posOffset>-1270</wp:posOffset>
                </wp:positionV>
                <wp:extent cx="7620" cy="3787140"/>
                <wp:effectExtent l="0" t="0" r="30480" b="22860"/>
                <wp:wrapNone/>
                <wp:docPr id="46" name="Straight Connector 46"/>
                <wp:cNvGraphicFramePr/>
                <a:graphic xmlns:a="http://schemas.openxmlformats.org/drawingml/2006/main">
                  <a:graphicData uri="http://schemas.microsoft.com/office/word/2010/wordprocessingShape">
                    <wps:wsp>
                      <wps:cNvCnPr/>
                      <wps:spPr>
                        <a:xfrm flipH="1">
                          <a:off x="0" y="0"/>
                          <a:ext cx="7620" cy="3787140"/>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B2F217" id="Straight Connector 46" o:spid="_x0000_s1026" style="position:absolute;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8.8pt,-.1pt" to="59.4pt,29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" strokecolor="#bc451b [3204]">
                <v:stroke dashstyle="dash"/>
              </v:line>
            </w:pict>
          </mc:Fallback>
        </mc:AlternateContent>
      </w:r>
      <w:r>
        <w:rPr>
          <w:noProof/>
          <w:color w:val="212123" w:themeColor="text2"/>
          <w:sz w:val="24"/>
          <w:szCs w:val="24"/>
        </w:rPr>
        <mc:AlternateContent>
          <mc:Choice Requires="wps">
            <w:drawing>
              <wp:anchor distT="0" distB="0" distL="114300" distR="114300" simplePos="0" relativeHeight="251675648" behindDoc="0" locked="0" layoutInCell="1" allowOverlap="1" wp14:anchorId="268B23D3" wp14:editId="42EA19C3">
                <wp:simplePos x="0" y="0"/>
                <wp:positionH relativeFrom="column">
                  <wp:posOffset>-45720</wp:posOffset>
                </wp:positionH>
                <wp:positionV relativeFrom="paragraph">
                  <wp:posOffset>3793490</wp:posOffset>
                </wp:positionV>
                <wp:extent cx="5935980" cy="7620"/>
                <wp:effectExtent l="0" t="0" r="26670" b="30480"/>
                <wp:wrapNone/>
                <wp:docPr id="47" name="Straight Connector 47"/>
                <wp:cNvGraphicFramePr/>
                <a:graphic xmlns:a="http://schemas.openxmlformats.org/drawingml/2006/main">
                  <a:graphicData uri="http://schemas.microsoft.com/office/word/2010/wordprocessingShape">
                    <wps:wsp>
                      <wps:cNvCnPr/>
                      <wps:spPr>
                        <a:xfrm>
                          <a:off x="0" y="0"/>
                          <a:ext cx="593598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4C20164" id="Straight Connector 47"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3.6pt,298.7pt" to="463.8pt,29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" strokecolor="#a83d18 [2884]">
                <v:stroke endcap="round"/>
              </v:line>
            </w:pict>
          </mc:Fallback>
        </mc:AlternateContent>
      </w:r>
    </w:p>
    <w:p w14:paraId="24DBABC7" w14:textId="77777777" w:rsidR="00D83418" w:rsidRDefault="00D83418" w:rsidP="00D83418">
      <w:pPr>
        <w:rPr>
          <w:color w:val="212123" w:themeColor="text2"/>
          <w:sz w:val="24"/>
          <w:szCs w:val="24"/>
        </w:rPr>
      </w:pPr>
    </w:p>
    <w:p w14:paraId="1A59B003" w14:textId="77777777" w:rsidR="00D83418" w:rsidRDefault="00D83418" w:rsidP="00D83418">
      <w:pPr>
        <w:tabs>
          <w:tab w:val="left" w:pos="1500"/>
        </w:tabs>
        <w:rPr>
          <w:sz w:val="24"/>
          <w:szCs w:val="24"/>
        </w:rPr>
      </w:pPr>
      <w:r>
        <w:rPr>
          <w:noProof/>
          <w:color w:val="212123" w:themeColor="text2"/>
          <w:sz w:val="24"/>
          <w:szCs w:val="24"/>
        </w:rPr>
        <mc:AlternateContent>
          <mc:Choice Requires="wps">
            <w:drawing>
              <wp:anchor distT="0" distB="0" distL="114300" distR="114300" simplePos="0" relativeHeight="251676672" behindDoc="0" locked="0" layoutInCell="1" allowOverlap="1" wp14:anchorId="29EB2BF4" wp14:editId="3E01E883">
                <wp:simplePos x="0" y="0"/>
                <wp:positionH relativeFrom="column">
                  <wp:posOffset>769620</wp:posOffset>
                </wp:positionH>
                <wp:positionV relativeFrom="paragraph">
                  <wp:posOffset>249555</wp:posOffset>
                </wp:positionV>
                <wp:extent cx="1478280" cy="0"/>
                <wp:effectExtent l="0" t="76200" r="26670" b="95250"/>
                <wp:wrapNone/>
                <wp:docPr id="48" name="Straight Arrow Connector 48"/>
                <wp:cNvGraphicFramePr/>
                <a:graphic xmlns:a="http://schemas.openxmlformats.org/drawingml/2006/main">
                  <a:graphicData uri="http://schemas.microsoft.com/office/word/2010/wordprocessingShape">
                    <wps:wsp>
                      <wps:cNvCnPr/>
                      <wps:spPr>
                        <a:xfrm>
                          <a:off x="0" y="0"/>
                          <a:ext cx="147828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F07AFD" id="Straight Arrow Connector 48" o:spid="_x0000_s1026" type="#_x0000_t32" style="position:absolute;margin-left:60.6pt;margin-top:19.65pt;width:116.4pt;height:0;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" strokecolor="#a83d18 [2884]">
                <v:stroke endarrow="block" endcap="round"/>
              </v:shape>
            </w:pict>
          </mc:Fallback>
        </mc:AlternateContent>
      </w:r>
      <w:r>
        <w:rPr>
          <w:sz w:val="24"/>
          <w:szCs w:val="24"/>
        </w:rPr>
        <w:tab/>
      </w:r>
    </w:p>
    <w:p w14:paraId="7DC22356" w14:textId="77777777" w:rsidR="00D83418" w:rsidRDefault="00D83418" w:rsidP="00D83418">
      <w:pPr>
        <w:rPr>
          <w:sz w:val="24"/>
          <w:szCs w:val="24"/>
        </w:rPr>
      </w:pPr>
      <w:r w:rsidRPr="00B20C39">
        <w:rPr>
          <w:noProof/>
          <w:sz w:val="24"/>
          <w:szCs w:val="24"/>
        </w:rPr>
        <mc:AlternateContent>
          <mc:Choice Requires="wps">
            <w:drawing>
              <wp:anchor distT="45720" distB="45720" distL="114300" distR="114300" simplePos="0" relativeHeight="251682816" behindDoc="0" locked="0" layoutInCell="1" allowOverlap="1" wp14:anchorId="6A41BE42" wp14:editId="57836F1A">
                <wp:simplePos x="0" y="0"/>
                <wp:positionH relativeFrom="margin">
                  <wp:posOffset>2303145</wp:posOffset>
                </wp:positionH>
                <wp:positionV relativeFrom="paragraph">
                  <wp:posOffset>140970</wp:posOffset>
                </wp:positionV>
                <wp:extent cx="1325880" cy="281940"/>
                <wp:effectExtent l="0" t="0" r="26670" b="22860"/>
                <wp:wrapSquare wrapText="bothSides"/>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5880" cy="281940"/>
                        </a:xfrm>
                        <a:prstGeom prst="rect">
                          <a:avLst/>
                        </a:prstGeom>
                        <a:solidFill>
                          <a:srgbClr val="FFFFFF"/>
                        </a:solidFill>
                        <a:ln w="9525">
                          <a:solidFill>
                            <a:schemeClr val="bg1"/>
                          </a:solidFill>
                          <a:miter lim="800000"/>
                          <a:headEnd/>
                          <a:tailEnd/>
                        </a:ln>
                      </wps:spPr>
                      <wps:txbx>
                        <w:txbxContent>
                          <w:p w14:paraId="637D09D3" w14:textId="77777777" w:rsidR="00543BCC" w:rsidRDefault="00543BCC" w:rsidP="00D83418">
                            <w:proofErr w:type="spellStart"/>
                            <w:r>
                              <w:rPr>
                                <w:sz w:val="24"/>
                                <w:szCs w:val="24"/>
                              </w:rPr>
                              <w:t>OrderPull</w:t>
                            </w:r>
                            <w:proofErr w:type="spellEnd"/>
                            <w:r>
                              <w:rPr>
                                <w:sz w:val="24"/>
                                <w:szCs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41BE42" id="_x0000_s1059" type="#_x0000_t202" style="position:absolute;margin-left:181.35pt;margin-top:11.1pt;width:104.4pt;height:22.2pt;z-index:2516828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" strokecolor="white [3212]">
                <v:textbox>
                  <w:txbxContent>
                    <w:p w14:paraId="637D09D3" w14:textId="77777777" w:rsidR="00543BCC" w:rsidRDefault="00543BCC" w:rsidP="00D83418">
                      <w:proofErr w:type="spellStart"/>
                      <w:r>
                        <w:rPr>
                          <w:sz w:val="24"/>
                          <w:szCs w:val="24"/>
                        </w:rPr>
                        <w:t>OrderPull</w:t>
                      </w:r>
                      <w:proofErr w:type="spellEnd"/>
                      <w:r>
                        <w:rPr>
                          <w:sz w:val="24"/>
                          <w:szCs w:val="24"/>
                        </w:rPr>
                        <w:t>()</w:t>
                      </w:r>
                    </w:p>
                  </w:txbxContent>
                </v:textbox>
                <w10:wrap type="square" anchorx="margin"/>
              </v:shape>
            </w:pict>
          </mc:Fallback>
        </mc:AlternateContent>
      </w:r>
    </w:p>
    <w:p w14:paraId="1BD2A44D" w14:textId="77777777" w:rsidR="00D83418" w:rsidRDefault="00D83418" w:rsidP="00D83418">
      <w:pPr>
        <w:tabs>
          <w:tab w:val="left" w:pos="3720"/>
        </w:tabs>
        <w:rPr>
          <w:sz w:val="24"/>
          <w:szCs w:val="24"/>
        </w:rPr>
      </w:pPr>
      <w:r w:rsidRPr="001951A1">
        <w:rPr>
          <w:noProof/>
          <w:sz w:val="24"/>
          <w:szCs w:val="24"/>
        </w:rPr>
        <mc:AlternateContent>
          <mc:Choice Requires="wps">
            <w:drawing>
              <wp:anchor distT="45720" distB="45720" distL="114300" distR="114300" simplePos="0" relativeHeight="251684864" behindDoc="0" locked="0" layoutInCell="1" allowOverlap="1" wp14:anchorId="0CD6A9CA" wp14:editId="223C5EC3">
                <wp:simplePos x="0" y="0"/>
                <wp:positionH relativeFrom="column">
                  <wp:posOffset>2308860</wp:posOffset>
                </wp:positionH>
                <wp:positionV relativeFrom="paragraph">
                  <wp:posOffset>245745</wp:posOffset>
                </wp:positionV>
                <wp:extent cx="1188720" cy="274320"/>
                <wp:effectExtent l="0" t="0" r="11430" b="11430"/>
                <wp:wrapSquare wrapText="bothSides"/>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8720" cy="274320"/>
                        </a:xfrm>
                        <a:prstGeom prst="rect">
                          <a:avLst/>
                        </a:prstGeom>
                        <a:solidFill>
                          <a:srgbClr val="FFFFFF"/>
                        </a:solidFill>
                        <a:ln w="9525">
                          <a:solidFill>
                            <a:schemeClr val="bg1"/>
                          </a:solidFill>
                          <a:miter lim="800000"/>
                          <a:headEnd/>
                          <a:tailEnd/>
                        </a:ln>
                      </wps:spPr>
                      <wps:txbx>
                        <w:txbxContent>
                          <w:p w14:paraId="3A74DF17" w14:textId="77777777" w:rsidR="00543BCC" w:rsidRPr="001951A1" w:rsidRDefault="00543BCC" w:rsidP="00D83418">
                            <w:pPr>
                              <w:tabs>
                                <w:tab w:val="left" w:pos="3720"/>
                              </w:tabs>
                              <w:rPr>
                                <w:sz w:val="24"/>
                                <w:szCs w:val="24"/>
                              </w:rPr>
                            </w:pPr>
                            <w:r>
                              <w:t>Example: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D6A9CA" id="_x0000_s1060" type="#_x0000_t202" style="position:absolute;margin-left:181.8pt;margin-top:19.35pt;width:93.6pt;height:21.6pt;z-index:25168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" strokecolor="white [3212]">
                <v:textbox>
                  <w:txbxContent>
                    <w:p w14:paraId="3A74DF17" w14:textId="77777777" w:rsidR="00543BCC" w:rsidRPr="001951A1" w:rsidRDefault="00543BCC" w:rsidP="00D83418">
                      <w:pPr>
                        <w:tabs>
                          <w:tab w:val="left" w:pos="3720"/>
                        </w:tabs>
                        <w:rPr>
                          <w:sz w:val="24"/>
                          <w:szCs w:val="24"/>
                        </w:rPr>
                      </w:pPr>
                      <w:r>
                        <w:t>Example:</w:t>
                      </w:r>
                    </w:p>
                  </w:txbxContent>
                </v:textbox>
                <w10:wrap type="square"/>
              </v:shape>
            </w:pict>
          </mc:Fallback>
        </mc:AlternateContent>
      </w:r>
      <w:r>
        <w:rPr>
          <w:noProof/>
          <w:sz w:val="24"/>
          <w:szCs w:val="24"/>
        </w:rPr>
        <mc:AlternateContent>
          <mc:Choice Requires="wps">
            <w:drawing>
              <wp:anchor distT="0" distB="0" distL="114300" distR="114300" simplePos="0" relativeHeight="251677696" behindDoc="0" locked="0" layoutInCell="1" allowOverlap="1" wp14:anchorId="010C110C" wp14:editId="46F6A14C">
                <wp:simplePos x="0" y="0"/>
                <wp:positionH relativeFrom="column">
                  <wp:posOffset>2263140</wp:posOffset>
                </wp:positionH>
                <wp:positionV relativeFrom="paragraph">
                  <wp:posOffset>190500</wp:posOffset>
                </wp:positionV>
                <wp:extent cx="1470660" cy="7620"/>
                <wp:effectExtent l="0" t="57150" r="34290" b="87630"/>
                <wp:wrapNone/>
                <wp:docPr id="52" name="Straight Arrow Connector 52"/>
                <wp:cNvGraphicFramePr/>
                <a:graphic xmlns:a="http://schemas.openxmlformats.org/drawingml/2006/main">
                  <a:graphicData uri="http://schemas.microsoft.com/office/word/2010/wordprocessingShape">
                    <wps:wsp>
                      <wps:cNvCnPr/>
                      <wps:spPr>
                        <a:xfrm>
                          <a:off x="0" y="0"/>
                          <a:ext cx="1470660"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9F034F7" id="Straight Arrow Connector 52" o:spid="_x0000_s1026" type="#_x0000_t32" style="position:absolute;margin-left:178.2pt;margin-top:15pt;width:115.8pt;height:.6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" strokecolor="#a83d18 [2884]">
                <v:stroke endarrow="block" endcap="round"/>
              </v:shape>
            </w:pict>
          </mc:Fallback>
        </mc:AlternateContent>
      </w:r>
      <w:r>
        <w:rPr>
          <w:sz w:val="24"/>
          <w:szCs w:val="24"/>
        </w:rPr>
        <w:tab/>
      </w:r>
    </w:p>
    <w:p w14:paraId="7AF5D830" w14:textId="002EDDFE" w:rsidR="00D83418" w:rsidRPr="00501A98" w:rsidRDefault="00D83418" w:rsidP="00D83418">
      <w:pPr>
        <w:tabs>
          <w:tab w:val="left" w:pos="3720"/>
        </w:tabs>
        <w:ind w:firstLine="2880"/>
        <w:rPr>
          <w:sz w:val="24"/>
          <w:szCs w:val="24"/>
        </w:rPr>
      </w:pPr>
      <w:r w:rsidRPr="00D41A29">
        <w:rPr>
          <w:noProof/>
          <w:sz w:val="24"/>
          <w:szCs w:val="24"/>
        </w:rPr>
        <mc:AlternateContent>
          <mc:Choice Requires="wps">
            <w:drawing>
              <wp:anchor distT="45720" distB="45720" distL="114300" distR="114300" simplePos="0" relativeHeight="251678720" behindDoc="0" locked="0" layoutInCell="1" allowOverlap="1" wp14:anchorId="723758C4" wp14:editId="294810B9">
                <wp:simplePos x="0" y="0"/>
                <wp:positionH relativeFrom="margin">
                  <wp:posOffset>2324100</wp:posOffset>
                </wp:positionH>
                <wp:positionV relativeFrom="paragraph">
                  <wp:posOffset>325755</wp:posOffset>
                </wp:positionV>
                <wp:extent cx="1203960" cy="1440180"/>
                <wp:effectExtent l="76200" t="57150" r="53340" b="121920"/>
                <wp:wrapSquare wrapText="bothSides"/>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3960" cy="1440180"/>
                        </a:xfrm>
                        <a:prstGeom prst="rect">
                          <a:avLst/>
                        </a:prstGeom>
                        <a:ln>
                          <a:noFill/>
                          <a:headEnd/>
                          <a:tailEnd/>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1">
                          <a:schemeClr val="accent6"/>
                        </a:lnRef>
                        <a:fillRef idx="2">
                          <a:schemeClr val="accent6"/>
                        </a:fillRef>
                        <a:effectRef idx="1">
                          <a:schemeClr val="accent6"/>
                        </a:effectRef>
                        <a:fontRef idx="minor">
                          <a:schemeClr val="dk1"/>
                        </a:fontRef>
                      </wps:style>
                      <wps:txbx>
                        <w:txbxContent>
                          <w:p w14:paraId="58F64C9C" w14:textId="77777777" w:rsidR="00543BCC" w:rsidRPr="00501A98" w:rsidRDefault="00543BCC" w:rsidP="00D83418">
                            <w:pPr>
                              <w:shd w:val="clear" w:color="auto" w:fill="BC451B" w:themeFill="accent1"/>
                              <w:rPr>
                                <w:color w:val="FFFFFF" w:themeColor="background1"/>
                              </w:rPr>
                            </w:pPr>
                            <w:r w:rsidRPr="00501A98">
                              <w:rPr>
                                <w:color w:val="FFFFFF" w:themeColor="background1"/>
                              </w:rPr>
                              <w:t xml:space="preserve">Order </w:t>
                            </w:r>
                            <w:r>
                              <w:tab/>
                            </w:r>
                            <w:r w:rsidRPr="00501A98">
                              <w:rPr>
                                <w:color w:val="FFFFFF" w:themeColor="background1"/>
                              </w:rPr>
                              <w:t xml:space="preserve">       Date</w:t>
                            </w:r>
                          </w:p>
                          <w:p w14:paraId="7BE5F048" w14:textId="77777777" w:rsidR="00543BCC" w:rsidRDefault="00543BCC" w:rsidP="00D83418">
                            <w:r>
                              <w:t>#22361</w:t>
                            </w:r>
                          </w:p>
                          <w:p w14:paraId="3F4004C6" w14:textId="77777777" w:rsidR="00543BCC" w:rsidRDefault="00543BCC" w:rsidP="00D83418">
                            <w:r>
                              <w:t>- Description of</w:t>
                            </w:r>
                          </w:p>
                          <w:p w14:paraId="1603FB45" w14:textId="77777777" w:rsidR="00543BCC" w:rsidRPr="00501A98" w:rsidRDefault="00543BCC" w:rsidP="00D83418">
                            <w:pPr>
                              <w:jc w:val="center"/>
                            </w:pPr>
                            <w:r>
                              <w:t>Items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3758C4" id="_x0000_s1061" type="#_x0000_t202" style="position:absolute;left:0;text-align:left;margin-left:183pt;margin-top:25.65pt;width:94.8pt;height:113.4pt;z-index:2516787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" fillcolor="#cdc4af [1945]" stroked="f">
                <v:fill color2="#b7a88b [2841]" rotate="t" focus="100%" type="gradient">
                  <o:fill v:ext="view" type="gradientUnscaled"/>
                </v:fill>
                <v:stroke endcap="round"/>
                <v:shadow on="t" color="black" opacity="20971f" offset="0,2.2pt"/>
                <v:textbox>
                  <w:txbxContent>
                    <w:p w14:paraId="58F64C9C" w14:textId="77777777" w:rsidR="00543BCC" w:rsidRPr="00501A98" w:rsidRDefault="00543BCC" w:rsidP="00D83418">
                      <w:pPr>
                        <w:shd w:val="clear" w:color="auto" w:fill="BC451B" w:themeFill="accent1"/>
                        <w:rPr>
                          <w:color w:val="FFFFFF" w:themeColor="background1"/>
                        </w:rPr>
                      </w:pPr>
                      <w:r w:rsidRPr="00501A98">
                        <w:rPr>
                          <w:color w:val="FFFFFF" w:themeColor="background1"/>
                        </w:rPr>
                        <w:t xml:space="preserve">Order </w:t>
                      </w:r>
                      <w:r>
                        <w:tab/>
                      </w:r>
                      <w:r w:rsidRPr="00501A98">
                        <w:rPr>
                          <w:color w:val="FFFFFF" w:themeColor="background1"/>
                        </w:rPr>
                        <w:t xml:space="preserve">       Date</w:t>
                      </w:r>
                    </w:p>
                    <w:p w14:paraId="7BE5F048" w14:textId="77777777" w:rsidR="00543BCC" w:rsidRDefault="00543BCC" w:rsidP="00D83418">
                      <w:r>
                        <w:t>#22361</w:t>
                      </w:r>
                    </w:p>
                    <w:p w14:paraId="3F4004C6" w14:textId="77777777" w:rsidR="00543BCC" w:rsidRDefault="00543BCC" w:rsidP="00D83418">
                      <w:r>
                        <w:t>- Description of</w:t>
                      </w:r>
                    </w:p>
                    <w:p w14:paraId="1603FB45" w14:textId="77777777" w:rsidR="00543BCC" w:rsidRPr="00501A98" w:rsidRDefault="00543BCC" w:rsidP="00D83418">
                      <w:pPr>
                        <w:jc w:val="center"/>
                      </w:pPr>
                      <w:r>
                        <w:t>Items</w:t>
                      </w:r>
                    </w:p>
                  </w:txbxContent>
                </v:textbox>
                <w10:wrap type="square" anchorx="margin"/>
              </v:shape>
            </w:pict>
          </mc:Fallback>
        </mc:AlternateContent>
      </w:r>
      <w:r>
        <w:rPr>
          <w:noProof/>
          <w:sz w:val="24"/>
          <w:szCs w:val="24"/>
        </w:rPr>
        <mc:AlternateContent>
          <mc:Choice Requires="wps">
            <w:drawing>
              <wp:anchor distT="0" distB="0" distL="114300" distR="114300" simplePos="0" relativeHeight="251679744" behindDoc="0" locked="0" layoutInCell="1" allowOverlap="1" wp14:anchorId="0BC515BC" wp14:editId="1D78CB74">
                <wp:simplePos x="0" y="0"/>
                <wp:positionH relativeFrom="column">
                  <wp:posOffset>3749040</wp:posOffset>
                </wp:positionH>
                <wp:positionV relativeFrom="paragraph">
                  <wp:posOffset>942975</wp:posOffset>
                </wp:positionV>
                <wp:extent cx="1485900" cy="7620"/>
                <wp:effectExtent l="0" t="57150" r="38100" b="87630"/>
                <wp:wrapNone/>
                <wp:docPr id="56" name="Straight Arrow Connector 56"/>
                <wp:cNvGraphicFramePr/>
                <a:graphic xmlns:a="http://schemas.openxmlformats.org/drawingml/2006/main">
                  <a:graphicData uri="http://schemas.microsoft.com/office/word/2010/wordprocessingShape">
                    <wps:wsp>
                      <wps:cNvCnPr/>
                      <wps:spPr>
                        <a:xfrm>
                          <a:off x="0" y="0"/>
                          <a:ext cx="1485900"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1E48BD" id="Straight Arrow Connector 56" o:spid="_x0000_s1026" type="#_x0000_t32" style="position:absolute;margin-left:295.2pt;margin-top:74.25pt;width:117pt;height:.6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" strokecolor="#a83d18 [2884]">
                <v:stroke endarrow="block" endcap="round"/>
              </v:shape>
            </w:pict>
          </mc:Fallback>
        </mc:AlternateContent>
      </w:r>
    </w:p>
    <w:p w14:paraId="34DFAC88" w14:textId="299465AD" w:rsidR="007F6B43" w:rsidRDefault="00600576" w:rsidP="001C62C8">
      <w:pPr>
        <w:rPr>
          <w:rFonts w:asciiTheme="majorHAnsi" w:eastAsiaTheme="majorEastAsia" w:hAnsiTheme="majorHAnsi" w:cstheme="majorBidi"/>
          <w:color w:val="212123" w:themeColor="text2"/>
          <w:spacing w:val="5"/>
          <w:kern w:val="28"/>
          <w:szCs w:val="18"/>
          <w14:ligatures w14:val="standardContextual"/>
          <w14:cntxtAlts/>
        </w:rPr>
      </w:pPr>
      <w:r w:rsidRPr="00530D56">
        <w:rPr>
          <w:noProof/>
          <w:sz w:val="24"/>
          <w:szCs w:val="24"/>
        </w:rPr>
        <mc:AlternateContent>
          <mc:Choice Requires="wps">
            <w:drawing>
              <wp:anchor distT="45720" distB="45720" distL="114300" distR="114300" simplePos="0" relativeHeight="251680768" behindDoc="0" locked="0" layoutInCell="1" allowOverlap="1" wp14:anchorId="7E96B354" wp14:editId="4C5AC94E">
                <wp:simplePos x="0" y="0"/>
                <wp:positionH relativeFrom="column">
                  <wp:posOffset>3825240</wp:posOffset>
                </wp:positionH>
                <wp:positionV relativeFrom="paragraph">
                  <wp:posOffset>4445</wp:posOffset>
                </wp:positionV>
                <wp:extent cx="1181100" cy="579120"/>
                <wp:effectExtent l="0" t="0" r="19050" b="11430"/>
                <wp:wrapSquare wrapText="bothSides"/>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1100" cy="579120"/>
                        </a:xfrm>
                        <a:prstGeom prst="rect">
                          <a:avLst/>
                        </a:prstGeom>
                        <a:ln>
                          <a:solidFill>
                            <a:schemeClr val="bg1"/>
                          </a:solidFill>
                          <a:headEnd/>
                          <a:tailEnd/>
                        </a:ln>
                      </wps:spPr>
                      <wps:style>
                        <a:lnRef idx="2">
                          <a:schemeClr val="dk1"/>
                        </a:lnRef>
                        <a:fillRef idx="1">
                          <a:schemeClr val="lt1"/>
                        </a:fillRef>
                        <a:effectRef idx="0">
                          <a:schemeClr val="dk1"/>
                        </a:effectRef>
                        <a:fontRef idx="minor">
                          <a:schemeClr val="dk1"/>
                        </a:fontRef>
                      </wps:style>
                      <wps:txbx>
                        <w:txbxContent>
                          <w:p w14:paraId="68667D16" w14:textId="77777777" w:rsidR="00543BCC" w:rsidRDefault="00543BCC" w:rsidP="00D83418">
                            <w:proofErr w:type="spellStart"/>
                            <w:r>
                              <w:t>TeamCarry</w:t>
                            </w:r>
                            <w:proofErr w:type="spellEnd"/>
                            <w:r>
                              <w:t>()</w:t>
                            </w:r>
                          </w:p>
                          <w:p w14:paraId="3ED9AD54" w14:textId="77777777" w:rsidR="00543BCC" w:rsidRDefault="00543BCC" w:rsidP="00D83418">
                            <w:proofErr w:type="spellStart"/>
                            <w:r>
                              <w:t>OrderLocation</w:t>
                            </w:r>
                            <w:proofErr w:type="spell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96B354" id="_x0000_s1062" type="#_x0000_t202" style="position:absolute;margin-left:301.2pt;margin-top:.35pt;width:93pt;height:45.6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" fillcolor="white [3201]" strokecolor="white [3212]" strokeweight="1.25pt">
                <v:stroke endcap="round"/>
                <v:textbox>
                  <w:txbxContent>
                    <w:p w14:paraId="68667D16" w14:textId="77777777" w:rsidR="00543BCC" w:rsidRDefault="00543BCC" w:rsidP="00D83418">
                      <w:proofErr w:type="spellStart"/>
                      <w:r>
                        <w:t>TeamCarry</w:t>
                      </w:r>
                      <w:proofErr w:type="spellEnd"/>
                      <w:r>
                        <w:t>()</w:t>
                      </w:r>
                    </w:p>
                    <w:p w14:paraId="3ED9AD54" w14:textId="77777777" w:rsidR="00543BCC" w:rsidRDefault="00543BCC" w:rsidP="00D83418">
                      <w:proofErr w:type="spellStart"/>
                      <w:r>
                        <w:t>OrderLocation</w:t>
                      </w:r>
                      <w:proofErr w:type="spellEnd"/>
                      <w:r>
                        <w:t>()</w:t>
                      </w:r>
                    </w:p>
                  </w:txbxContent>
                </v:textbox>
                <w10:wrap type="square"/>
              </v:shape>
            </w:pict>
          </mc:Fallback>
        </mc:AlternateContent>
      </w:r>
    </w:p>
    <w:p w14:paraId="3E4203CD" w14:textId="0598AC03" w:rsidR="00316B73" w:rsidRPr="00316B73" w:rsidRDefault="00316B73" w:rsidP="00316B73">
      <w:pPr>
        <w:rPr>
          <w:rFonts w:asciiTheme="majorHAnsi" w:eastAsiaTheme="majorEastAsia" w:hAnsiTheme="majorHAnsi" w:cstheme="majorBidi"/>
          <w:szCs w:val="18"/>
        </w:rPr>
      </w:pPr>
    </w:p>
    <w:p w14:paraId="4D0BAF14" w14:textId="21071166" w:rsidR="00316B73" w:rsidRPr="00316B73" w:rsidRDefault="00600576" w:rsidP="00316B73">
      <w:pPr>
        <w:rPr>
          <w:rFonts w:asciiTheme="majorHAnsi" w:eastAsiaTheme="majorEastAsia" w:hAnsiTheme="majorHAnsi" w:cstheme="majorBidi"/>
          <w:szCs w:val="18"/>
        </w:rPr>
      </w:pPr>
      <w:r w:rsidRPr="00B20C39">
        <w:rPr>
          <w:noProof/>
          <w:sz w:val="24"/>
          <w:szCs w:val="24"/>
        </w:rPr>
        <mc:AlternateContent>
          <mc:Choice Requires="wps">
            <w:drawing>
              <wp:anchor distT="45720" distB="45720" distL="114300" distR="114300" simplePos="0" relativeHeight="251683840" behindDoc="0" locked="0" layoutInCell="1" allowOverlap="1" wp14:anchorId="7135AE7F" wp14:editId="6DA32BF1">
                <wp:simplePos x="0" y="0"/>
                <wp:positionH relativeFrom="column">
                  <wp:posOffset>3794760</wp:posOffset>
                </wp:positionH>
                <wp:positionV relativeFrom="paragraph">
                  <wp:posOffset>50165</wp:posOffset>
                </wp:positionV>
                <wp:extent cx="1363980" cy="632460"/>
                <wp:effectExtent l="0" t="0" r="26670" b="15240"/>
                <wp:wrapSquare wrapText="bothSides"/>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3980" cy="632460"/>
                        </a:xfrm>
                        <a:prstGeom prst="rect">
                          <a:avLst/>
                        </a:prstGeom>
                        <a:solidFill>
                          <a:srgbClr val="FFFFFF"/>
                        </a:solidFill>
                        <a:ln w="9525">
                          <a:solidFill>
                            <a:schemeClr val="bg1"/>
                          </a:solidFill>
                          <a:miter lim="800000"/>
                          <a:headEnd/>
                          <a:tailEnd/>
                        </a:ln>
                      </wps:spPr>
                      <wps:txbx>
                        <w:txbxContent>
                          <w:p w14:paraId="5ED55F5C" w14:textId="77777777" w:rsidR="00543BCC" w:rsidRDefault="00543BCC" w:rsidP="00D83418">
                            <w:proofErr w:type="spellStart"/>
                            <w:r>
                              <w:t>StartCompletion</w:t>
                            </w:r>
                            <w:proofErr w:type="spellEnd"/>
                            <w:r>
                              <w:t>()</w:t>
                            </w:r>
                          </w:p>
                          <w:p w14:paraId="3AB84881" w14:textId="77777777" w:rsidR="00543BCC" w:rsidRDefault="00543BCC" w:rsidP="00D83418">
                            <w:proofErr w:type="spellStart"/>
                            <w:r>
                              <w:t>OrderBehind</w:t>
                            </w:r>
                            <w:proofErr w:type="spell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35AE7F" id="_x0000_s1063" type="#_x0000_t202" style="position:absolute;margin-left:298.8pt;margin-top:3.95pt;width:107.4pt;height:49.8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" strokecolor="white [3212]">
                <v:textbox>
                  <w:txbxContent>
                    <w:p w14:paraId="5ED55F5C" w14:textId="77777777" w:rsidR="00543BCC" w:rsidRDefault="00543BCC" w:rsidP="00D83418">
                      <w:proofErr w:type="spellStart"/>
                      <w:r>
                        <w:t>StartCompletion</w:t>
                      </w:r>
                      <w:proofErr w:type="spellEnd"/>
                      <w:r>
                        <w:t>()</w:t>
                      </w:r>
                    </w:p>
                    <w:p w14:paraId="3AB84881" w14:textId="77777777" w:rsidR="00543BCC" w:rsidRDefault="00543BCC" w:rsidP="00D83418">
                      <w:proofErr w:type="spellStart"/>
                      <w:r>
                        <w:t>OrderBehind</w:t>
                      </w:r>
                      <w:proofErr w:type="spellEnd"/>
                      <w:r>
                        <w:t>()</w:t>
                      </w:r>
                    </w:p>
                  </w:txbxContent>
                </v:textbox>
                <w10:wrap type="square"/>
              </v:shape>
            </w:pict>
          </mc:Fallback>
        </mc:AlternateContent>
      </w:r>
    </w:p>
    <w:p w14:paraId="7A1A5176" w14:textId="5EB4024B" w:rsidR="00316B73" w:rsidRPr="00316B73" w:rsidRDefault="00316B73" w:rsidP="00316B73">
      <w:pPr>
        <w:rPr>
          <w:rFonts w:asciiTheme="majorHAnsi" w:eastAsiaTheme="majorEastAsia" w:hAnsiTheme="majorHAnsi" w:cstheme="majorBidi"/>
          <w:szCs w:val="18"/>
        </w:rPr>
      </w:pPr>
    </w:p>
    <w:p w14:paraId="3AC8DCC6" w14:textId="46CA767D" w:rsidR="00316B73" w:rsidRPr="00316B73" w:rsidRDefault="00316B73" w:rsidP="00316B73">
      <w:pPr>
        <w:rPr>
          <w:rFonts w:asciiTheme="majorHAnsi" w:eastAsiaTheme="majorEastAsia" w:hAnsiTheme="majorHAnsi" w:cstheme="majorBidi"/>
          <w:szCs w:val="18"/>
        </w:rPr>
      </w:pPr>
    </w:p>
    <w:p w14:paraId="60307C17" w14:textId="3F1560A9" w:rsidR="00316B73" w:rsidRPr="00316B73" w:rsidRDefault="00316B73" w:rsidP="00316B73">
      <w:pPr>
        <w:rPr>
          <w:rFonts w:asciiTheme="majorHAnsi" w:eastAsiaTheme="majorEastAsia" w:hAnsiTheme="majorHAnsi" w:cstheme="majorBidi"/>
          <w:szCs w:val="18"/>
        </w:rPr>
      </w:pPr>
    </w:p>
    <w:p w14:paraId="322A1939" w14:textId="141673C8" w:rsidR="00316B73" w:rsidRPr="00316B73" w:rsidRDefault="00316B73" w:rsidP="00316B73">
      <w:pPr>
        <w:rPr>
          <w:rFonts w:asciiTheme="majorHAnsi" w:eastAsiaTheme="majorEastAsia" w:hAnsiTheme="majorHAnsi" w:cstheme="majorBidi"/>
          <w:szCs w:val="18"/>
        </w:rPr>
      </w:pPr>
    </w:p>
    <w:p w14:paraId="3C646B7D" w14:textId="737C7E36" w:rsidR="00316B73" w:rsidRPr="00316B73" w:rsidRDefault="00316B73" w:rsidP="00316B73">
      <w:pPr>
        <w:rPr>
          <w:rFonts w:asciiTheme="majorHAnsi" w:eastAsiaTheme="majorEastAsia" w:hAnsiTheme="majorHAnsi" w:cstheme="majorBidi"/>
          <w:szCs w:val="18"/>
        </w:rPr>
      </w:pPr>
    </w:p>
    <w:p w14:paraId="0A02DBBA" w14:textId="2AB416A9" w:rsidR="00316B73" w:rsidRPr="00316B73" w:rsidRDefault="00316B73" w:rsidP="00316B73">
      <w:pPr>
        <w:rPr>
          <w:rFonts w:asciiTheme="majorHAnsi" w:eastAsiaTheme="majorEastAsia" w:hAnsiTheme="majorHAnsi" w:cstheme="majorBidi"/>
          <w:szCs w:val="18"/>
        </w:rPr>
      </w:pPr>
    </w:p>
    <w:p w14:paraId="59D60BB0" w14:textId="038B44EB" w:rsidR="00316B73" w:rsidRPr="00316B73" w:rsidRDefault="00316B73" w:rsidP="00316B73">
      <w:pPr>
        <w:rPr>
          <w:rFonts w:asciiTheme="majorHAnsi" w:eastAsiaTheme="majorEastAsia" w:hAnsiTheme="majorHAnsi" w:cstheme="majorBidi"/>
          <w:szCs w:val="18"/>
        </w:rPr>
      </w:pPr>
    </w:p>
    <w:p w14:paraId="10DFA704" w14:textId="6F170E68" w:rsidR="00316B73" w:rsidRPr="00316B73" w:rsidRDefault="00316B73" w:rsidP="00316B73">
      <w:pPr>
        <w:rPr>
          <w:rFonts w:asciiTheme="majorHAnsi" w:eastAsiaTheme="majorEastAsia" w:hAnsiTheme="majorHAnsi" w:cstheme="majorBidi"/>
          <w:szCs w:val="18"/>
        </w:rPr>
      </w:pPr>
    </w:p>
    <w:p w14:paraId="62909055" w14:textId="5EFE0417" w:rsidR="00316B73" w:rsidRDefault="00316B73" w:rsidP="00316B73">
      <w:pPr>
        <w:rPr>
          <w:rFonts w:asciiTheme="majorHAnsi" w:eastAsiaTheme="majorEastAsia" w:hAnsiTheme="majorHAnsi" w:cstheme="majorBidi"/>
          <w:color w:val="212123" w:themeColor="text2"/>
          <w:spacing w:val="5"/>
          <w:kern w:val="28"/>
          <w:szCs w:val="18"/>
          <w14:ligatures w14:val="standardContextual"/>
          <w14:cntxtAlts/>
        </w:rPr>
      </w:pPr>
    </w:p>
    <w:p w14:paraId="51EFBFD2" w14:textId="759EB07B" w:rsidR="00316B73" w:rsidRDefault="00316B73" w:rsidP="00316B73">
      <w:pPr>
        <w:ind w:firstLine="720"/>
        <w:rPr>
          <w:rFonts w:asciiTheme="majorHAnsi" w:eastAsiaTheme="majorEastAsia" w:hAnsiTheme="majorHAnsi" w:cstheme="majorBidi"/>
          <w:szCs w:val="18"/>
        </w:rPr>
      </w:pPr>
    </w:p>
    <w:p w14:paraId="42FD6C19" w14:textId="0F28D2AD" w:rsidR="00316B73" w:rsidRDefault="00316B73" w:rsidP="00E470CE">
      <w:pPr>
        <w:rPr>
          <w:rFonts w:asciiTheme="majorHAnsi" w:eastAsiaTheme="majorEastAsia" w:hAnsiTheme="majorHAnsi" w:cstheme="majorBidi"/>
          <w:szCs w:val="18"/>
        </w:rPr>
      </w:pPr>
    </w:p>
    <w:p w14:paraId="2C26F74A" w14:textId="6DE98D73" w:rsidR="00316B73" w:rsidRDefault="00316B73" w:rsidP="00316B73">
      <w:pPr>
        <w:ind w:firstLine="720"/>
        <w:rPr>
          <w:rFonts w:asciiTheme="majorHAnsi" w:eastAsiaTheme="majorEastAsia" w:hAnsiTheme="majorHAnsi" w:cstheme="majorBidi"/>
          <w:szCs w:val="18"/>
        </w:rPr>
      </w:pPr>
    </w:p>
    <w:p w14:paraId="05210327" w14:textId="2A8CD90D" w:rsidR="00A300D9" w:rsidRDefault="00A300D9" w:rsidP="00A300D9">
      <w:pPr>
        <w:pStyle w:val="Title"/>
        <w:rPr>
          <w:rStyle w:val="Strong"/>
          <w:sz w:val="36"/>
          <w:szCs w:val="36"/>
        </w:rPr>
      </w:pPr>
      <w:r>
        <w:rPr>
          <w:rStyle w:val="Strong"/>
          <w:sz w:val="36"/>
          <w:szCs w:val="36"/>
        </w:rPr>
        <w:lastRenderedPageBreak/>
        <w:t>S</w:t>
      </w:r>
      <w:r w:rsidR="00D33EAD">
        <w:rPr>
          <w:rStyle w:val="Strong"/>
          <w:sz w:val="36"/>
          <w:szCs w:val="36"/>
        </w:rPr>
        <w:t>ystem Architecture</w:t>
      </w:r>
    </w:p>
    <w:p w14:paraId="5F898123" w14:textId="5BBA37C2" w:rsidR="00A300D9" w:rsidRDefault="00A300D9" w:rsidP="00A300D9"/>
    <w:p w14:paraId="3EE92C09" w14:textId="0978F6BE" w:rsidR="00BD09CF" w:rsidRDefault="00BD09CF" w:rsidP="00BD09CF">
      <w:pPr>
        <w:rPr>
          <w:b/>
          <w:bCs/>
          <w:i/>
          <w:iCs/>
          <w:color w:val="BC451B" w:themeColor="accent1"/>
          <w:sz w:val="28"/>
          <w:szCs w:val="28"/>
          <w:u w:val="single"/>
        </w:rPr>
      </w:pPr>
      <w:r>
        <w:rPr>
          <w:b/>
          <w:bCs/>
          <w:i/>
          <w:iCs/>
          <w:color w:val="BC451B" w:themeColor="accent1"/>
          <w:sz w:val="28"/>
          <w:szCs w:val="28"/>
          <w:u w:val="single"/>
        </w:rPr>
        <w:t>Architectural Style</w:t>
      </w:r>
      <w:r w:rsidRPr="00EB623D">
        <w:rPr>
          <w:b/>
          <w:bCs/>
          <w:i/>
          <w:iCs/>
          <w:color w:val="BC451B" w:themeColor="accent1"/>
          <w:sz w:val="28"/>
          <w:szCs w:val="28"/>
          <w:u w:val="single"/>
        </w:rPr>
        <w:t>:</w:t>
      </w:r>
    </w:p>
    <w:p w14:paraId="11FA0046" w14:textId="77777777" w:rsidR="00BD09CF" w:rsidRDefault="00BD09CF" w:rsidP="00A300D9"/>
    <w:p w14:paraId="423F5364" w14:textId="48A23D0F" w:rsidR="00A300D9" w:rsidRDefault="00A300D9" w:rsidP="00D33EAD">
      <w:pPr>
        <w:ind w:firstLine="720"/>
      </w:pPr>
      <w:r w:rsidRPr="0091359E">
        <w:t xml:space="preserve">Our group used event-driven architecture in the design of our system. An event can be defined as "a significant change in state". For example, when a consumer purchases a car, the car's state changes from "for sale" to "sold". In our case when you change from shipped to delivered by our order tracker. </w:t>
      </w:r>
    </w:p>
    <w:p w14:paraId="130D34CE" w14:textId="7CAF79D4" w:rsidR="001F6CDB" w:rsidRDefault="001F6CDB" w:rsidP="00D33EAD">
      <w:pPr>
        <w:ind w:firstLine="720"/>
      </w:pPr>
    </w:p>
    <w:p w14:paraId="262BE1D3" w14:textId="0D2E3752" w:rsidR="00AE1DBF" w:rsidRDefault="00AE1DBF" w:rsidP="00AE1DBF">
      <w:pPr>
        <w:rPr>
          <w:b/>
          <w:bCs/>
          <w:i/>
          <w:iCs/>
          <w:color w:val="BC451B" w:themeColor="accent1"/>
          <w:sz w:val="28"/>
          <w:szCs w:val="28"/>
          <w:u w:val="single"/>
        </w:rPr>
      </w:pPr>
      <w:r>
        <w:rPr>
          <w:b/>
          <w:bCs/>
          <w:i/>
          <w:iCs/>
          <w:color w:val="BC451B" w:themeColor="accent1"/>
          <w:sz w:val="28"/>
          <w:szCs w:val="28"/>
          <w:u w:val="single"/>
        </w:rPr>
        <w:t>Identifying Subsystems</w:t>
      </w:r>
      <w:r w:rsidRPr="00EB623D">
        <w:rPr>
          <w:b/>
          <w:bCs/>
          <w:i/>
          <w:iCs/>
          <w:color w:val="BC451B" w:themeColor="accent1"/>
          <w:sz w:val="28"/>
          <w:szCs w:val="28"/>
          <w:u w:val="single"/>
        </w:rPr>
        <w:t>:</w:t>
      </w:r>
    </w:p>
    <w:p w14:paraId="611CBA81" w14:textId="77777777" w:rsidR="00AE1DBF" w:rsidRDefault="00AE1DBF" w:rsidP="00AE1DBF">
      <w:pPr>
        <w:rPr>
          <w:rFonts w:ascii="Times New Roman" w:hAnsi="Times New Roman" w:cs="Times New Roman"/>
          <w:sz w:val="24"/>
          <w:szCs w:val="24"/>
        </w:rPr>
      </w:pPr>
    </w:p>
    <w:p w14:paraId="4C8269F2" w14:textId="77777777" w:rsidR="00AE1DBF" w:rsidRDefault="00AE1DBF" w:rsidP="00AE1DBF">
      <w:pPr>
        <w:jc w:val="center"/>
        <w:rPr>
          <w:rFonts w:ascii="Times New Roman" w:hAnsi="Times New Roman" w:cs="Times New Roman"/>
          <w:sz w:val="24"/>
          <w:szCs w:val="24"/>
        </w:rPr>
      </w:pPr>
      <w:r w:rsidRPr="00EB6BE1">
        <w:rPr>
          <w:rFonts w:ascii="Times New Roman" w:hAnsi="Times New Roman" w:cs="Times New Roman"/>
          <w:noProof/>
          <w:sz w:val="24"/>
          <w:szCs w:val="24"/>
        </w:rPr>
        <w:drawing>
          <wp:inline distT="0" distB="0" distL="0" distR="0" wp14:anchorId="6765E300" wp14:editId="4AC2721B">
            <wp:extent cx="5715000" cy="21907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15000" cy="2190750"/>
                    </a:xfrm>
                    <a:prstGeom prst="rect">
                      <a:avLst/>
                    </a:prstGeom>
                  </pic:spPr>
                </pic:pic>
              </a:graphicData>
            </a:graphic>
          </wp:inline>
        </w:drawing>
      </w:r>
    </w:p>
    <w:p w14:paraId="422734BE" w14:textId="77777777" w:rsidR="00AE1DBF" w:rsidRPr="00AE1DBF" w:rsidRDefault="00AE1DBF" w:rsidP="00AE1DBF">
      <w:pPr>
        <w:jc w:val="center"/>
        <w:rPr>
          <w:rFonts w:cs="Times New Roman"/>
          <w:sz w:val="24"/>
          <w:szCs w:val="24"/>
        </w:rPr>
      </w:pPr>
      <w:r w:rsidRPr="00AE1DBF">
        <w:rPr>
          <w:rFonts w:cs="Times New Roman"/>
          <w:sz w:val="24"/>
          <w:szCs w:val="24"/>
        </w:rPr>
        <w:t>Figure b-1 UML Subsystem Diagram</w:t>
      </w:r>
    </w:p>
    <w:p w14:paraId="751F2FF7" w14:textId="77777777" w:rsidR="00AE1DBF" w:rsidRDefault="00AE1DBF" w:rsidP="00AE1DBF">
      <w:pPr>
        <w:jc w:val="center"/>
        <w:rPr>
          <w:rFonts w:ascii="Times New Roman" w:hAnsi="Times New Roman" w:cs="Times New Roman"/>
          <w:sz w:val="24"/>
          <w:szCs w:val="24"/>
        </w:rPr>
      </w:pPr>
    </w:p>
    <w:p w14:paraId="488019DB" w14:textId="77777777" w:rsidR="00AE1DBF" w:rsidRPr="00AE1DBF" w:rsidRDefault="00AE1DBF" w:rsidP="00AE1DBF">
      <w:pPr>
        <w:ind w:firstLine="720"/>
        <w:rPr>
          <w:rFonts w:cs="Times New Roman"/>
        </w:rPr>
      </w:pPr>
      <w:r w:rsidRPr="00AE1DBF">
        <w:rPr>
          <w:rFonts w:cs="Times New Roman"/>
        </w:rPr>
        <w:t>In this system there are two subsystems. There is the Client subsystem and a Database subsystem. The client subsystem contains the structure for the user interface. In the Database subsystem the Client side sends a request, the request is handled on the Database side, then the result is sent back to the Client side.</w:t>
      </w:r>
    </w:p>
    <w:p w14:paraId="756CBB99" w14:textId="77777777" w:rsidR="00AE1DBF" w:rsidRDefault="00AE1DBF" w:rsidP="00AE1DBF">
      <w:pPr>
        <w:rPr>
          <w:rFonts w:ascii="Times New Roman" w:hAnsi="Times New Roman" w:cs="Times New Roman"/>
          <w:sz w:val="24"/>
          <w:szCs w:val="24"/>
        </w:rPr>
      </w:pPr>
    </w:p>
    <w:p w14:paraId="2910B162" w14:textId="77777777" w:rsidR="00940245" w:rsidRDefault="00940245" w:rsidP="001F6CDB">
      <w:pPr>
        <w:rPr>
          <w:b/>
          <w:bCs/>
          <w:i/>
          <w:iCs/>
          <w:color w:val="BC451B" w:themeColor="accent1"/>
          <w:sz w:val="28"/>
          <w:szCs w:val="28"/>
          <w:u w:val="single"/>
        </w:rPr>
      </w:pPr>
    </w:p>
    <w:p w14:paraId="1902B0F9" w14:textId="77777777" w:rsidR="00AA3356" w:rsidRDefault="00AA3356" w:rsidP="001F6CDB">
      <w:pPr>
        <w:rPr>
          <w:b/>
          <w:bCs/>
          <w:i/>
          <w:iCs/>
          <w:color w:val="BC451B" w:themeColor="accent1"/>
          <w:sz w:val="28"/>
          <w:szCs w:val="28"/>
          <w:u w:val="single"/>
        </w:rPr>
      </w:pPr>
    </w:p>
    <w:p w14:paraId="57F6A834" w14:textId="77777777" w:rsidR="00AA3356" w:rsidRDefault="00AA3356" w:rsidP="001F6CDB">
      <w:pPr>
        <w:rPr>
          <w:b/>
          <w:bCs/>
          <w:i/>
          <w:iCs/>
          <w:color w:val="BC451B" w:themeColor="accent1"/>
          <w:sz w:val="28"/>
          <w:szCs w:val="28"/>
          <w:u w:val="single"/>
        </w:rPr>
      </w:pPr>
    </w:p>
    <w:p w14:paraId="3AF99129" w14:textId="174BF4AF" w:rsidR="001F6CDB" w:rsidRDefault="001F6CDB" w:rsidP="001F6CDB">
      <w:r>
        <w:rPr>
          <w:b/>
          <w:bCs/>
          <w:i/>
          <w:iCs/>
          <w:color w:val="BC451B" w:themeColor="accent1"/>
          <w:sz w:val="28"/>
          <w:szCs w:val="28"/>
          <w:u w:val="single"/>
        </w:rPr>
        <w:lastRenderedPageBreak/>
        <w:t>Mapping Subsystems to Hardware:</w:t>
      </w:r>
    </w:p>
    <w:p w14:paraId="38FEA4A4" w14:textId="77777777" w:rsidR="001F6CDB" w:rsidRPr="0091359E" w:rsidRDefault="001F6CDB" w:rsidP="001F6CDB"/>
    <w:p w14:paraId="1BFEEA1E" w14:textId="6F388571" w:rsidR="001F6CDB" w:rsidRDefault="001F6CDB" w:rsidP="001F6CDB">
      <w:r w:rsidRPr="0091359E">
        <w:tab/>
        <w:t xml:space="preserve">The system will have to be to run on multiple devices. In particular, the system will have to be able to communicate with the order tracker. The order tracker will be run on an internal server with multiple computers being able to connect to the order tracker. </w:t>
      </w:r>
    </w:p>
    <w:p w14:paraId="098E3E5D" w14:textId="30FB2E6F" w:rsidR="00614681" w:rsidRDefault="00614681" w:rsidP="00614681">
      <w:pPr>
        <w:rPr>
          <w:rFonts w:ascii="Times New Roman" w:hAnsi="Times New Roman" w:cs="Times New Roman"/>
          <w:b/>
          <w:bCs/>
          <w:sz w:val="32"/>
          <w:szCs w:val="32"/>
          <w:u w:val="single"/>
        </w:rPr>
      </w:pPr>
    </w:p>
    <w:p w14:paraId="0975F3F0" w14:textId="333C36DD" w:rsidR="00614681" w:rsidRDefault="00614681" w:rsidP="00614681">
      <w:r>
        <w:rPr>
          <w:b/>
          <w:bCs/>
          <w:i/>
          <w:iCs/>
          <w:color w:val="BC451B" w:themeColor="accent1"/>
          <w:sz w:val="28"/>
          <w:szCs w:val="28"/>
          <w:u w:val="single"/>
        </w:rPr>
        <w:t>Persistent Data Storage:</w:t>
      </w:r>
    </w:p>
    <w:p w14:paraId="0617E683" w14:textId="77777777" w:rsidR="00541625" w:rsidRDefault="00541625" w:rsidP="00541625">
      <w:pPr>
        <w:rPr>
          <w:rFonts w:ascii="Times New Roman" w:hAnsi="Times New Roman" w:cs="Times New Roman"/>
          <w:b/>
          <w:bCs/>
          <w:sz w:val="32"/>
          <w:szCs w:val="32"/>
          <w:u w:val="single"/>
        </w:rPr>
      </w:pPr>
    </w:p>
    <w:p w14:paraId="4D004D67" w14:textId="76F091D7" w:rsidR="00614681" w:rsidRPr="00541625" w:rsidRDefault="00614681" w:rsidP="00541625">
      <w:pPr>
        <w:ind w:firstLine="720"/>
        <w:rPr>
          <w:rFonts w:cs="Times New Roman"/>
        </w:rPr>
      </w:pPr>
      <w:r w:rsidRPr="00541625">
        <w:rPr>
          <w:rFonts w:cs="Times New Roman"/>
        </w:rPr>
        <w:t>The Order Tracker system must save data so that the data will outlive a single execution of the system and be prepared for the next execution. (i.e. date, time, employee quotes, reports, tracking). The database is used to determine the status of an order that an employee has placed. As we want our system to be error tolerant, we need to make sure order information can be stored and updated in a proper pattern.</w:t>
      </w:r>
    </w:p>
    <w:p w14:paraId="1FA6585D" w14:textId="77777777" w:rsidR="00614681" w:rsidRPr="00541625" w:rsidRDefault="00614681" w:rsidP="00614681">
      <w:pPr>
        <w:ind w:firstLine="720"/>
        <w:rPr>
          <w:rFonts w:cs="Times New Roman"/>
        </w:rPr>
      </w:pPr>
      <w:r w:rsidRPr="00541625">
        <w:rPr>
          <w:rFonts w:cs="Times New Roman"/>
        </w:rPr>
        <w:t xml:space="preserve">The system must store all the information concerning current and past orders or employees in a persistent storage. All operations connecting the information of an order must operate using transactions: at the lower level for updating only one value from the database, relational SQL databases have trans-actionality, for the upper level. </w:t>
      </w:r>
    </w:p>
    <w:p w14:paraId="4B98A97F" w14:textId="47B825C7" w:rsidR="00614681" w:rsidRDefault="00614681" w:rsidP="00614681">
      <w:pPr>
        <w:ind w:firstLine="720"/>
        <w:rPr>
          <w:rFonts w:cs="Times New Roman"/>
        </w:rPr>
      </w:pPr>
      <w:r w:rsidRPr="00541625">
        <w:rPr>
          <w:rFonts w:cs="Times New Roman"/>
        </w:rPr>
        <w:t>We only want to update the information about an order if the designated order information to be altered has been completely entered by the employee. The simplest method to use is a relational database, MySQL and store the information as tables.</w:t>
      </w:r>
    </w:p>
    <w:p w14:paraId="7E8E205A" w14:textId="77777777" w:rsidR="00B46AAE" w:rsidRPr="00541625" w:rsidRDefault="00B46AAE" w:rsidP="00614681">
      <w:pPr>
        <w:ind w:firstLine="720"/>
        <w:rPr>
          <w:rFonts w:cs="Times New Roman"/>
        </w:rPr>
      </w:pPr>
    </w:p>
    <w:tbl>
      <w:tblPr>
        <w:tblStyle w:val="TableGrid"/>
        <w:tblW w:w="0" w:type="auto"/>
        <w:tblLook w:val="04A0" w:firstRow="1" w:lastRow="0" w:firstColumn="1" w:lastColumn="0" w:noHBand="0" w:noVBand="1"/>
      </w:tblPr>
      <w:tblGrid>
        <w:gridCol w:w="222"/>
        <w:gridCol w:w="1903"/>
      </w:tblGrid>
      <w:tr w:rsidR="00614681" w:rsidRPr="00541625" w14:paraId="18512270" w14:textId="77777777" w:rsidTr="0081059C">
        <w:tc>
          <w:tcPr>
            <w:tcW w:w="0" w:type="auto"/>
          </w:tcPr>
          <w:p w14:paraId="3AAB5271" w14:textId="77777777" w:rsidR="00614681" w:rsidRPr="00541625" w:rsidRDefault="00614681" w:rsidP="0081059C">
            <w:pPr>
              <w:rPr>
                <w:rFonts w:cs="Times New Roman"/>
                <w:sz w:val="28"/>
                <w:szCs w:val="28"/>
              </w:rPr>
            </w:pPr>
          </w:p>
        </w:tc>
        <w:tc>
          <w:tcPr>
            <w:tcW w:w="0" w:type="auto"/>
          </w:tcPr>
          <w:p w14:paraId="598682B4" w14:textId="77777777" w:rsidR="00614681" w:rsidRPr="00541625" w:rsidRDefault="00614681" w:rsidP="0081059C">
            <w:pPr>
              <w:rPr>
                <w:rFonts w:cs="Times New Roman"/>
                <w:sz w:val="28"/>
                <w:szCs w:val="28"/>
              </w:rPr>
            </w:pPr>
            <w:r w:rsidRPr="00541625">
              <w:rPr>
                <w:rFonts w:cs="Times New Roman"/>
                <w:sz w:val="28"/>
                <w:szCs w:val="28"/>
              </w:rPr>
              <w:t>Order Tracker</w:t>
            </w:r>
          </w:p>
        </w:tc>
      </w:tr>
      <w:tr w:rsidR="00614681" w:rsidRPr="00541625" w14:paraId="73163F22" w14:textId="77777777" w:rsidTr="0081059C">
        <w:tc>
          <w:tcPr>
            <w:tcW w:w="0" w:type="auto"/>
          </w:tcPr>
          <w:p w14:paraId="7BA2DD81" w14:textId="77777777" w:rsidR="00614681" w:rsidRPr="00541625" w:rsidRDefault="00614681" w:rsidP="0081059C">
            <w:pPr>
              <w:rPr>
                <w:rFonts w:cs="Times New Roman"/>
                <w:sz w:val="28"/>
                <w:szCs w:val="28"/>
              </w:rPr>
            </w:pPr>
          </w:p>
        </w:tc>
        <w:tc>
          <w:tcPr>
            <w:tcW w:w="0" w:type="auto"/>
          </w:tcPr>
          <w:p w14:paraId="32188E42" w14:textId="77777777" w:rsidR="00614681" w:rsidRPr="00541625" w:rsidRDefault="00614681" w:rsidP="0081059C">
            <w:pPr>
              <w:rPr>
                <w:rFonts w:cs="Times New Roman"/>
                <w:sz w:val="28"/>
                <w:szCs w:val="28"/>
              </w:rPr>
            </w:pPr>
            <w:r w:rsidRPr="00541625">
              <w:rPr>
                <w:rFonts w:cs="Times New Roman"/>
                <w:sz w:val="28"/>
                <w:szCs w:val="28"/>
              </w:rPr>
              <w:t>Pricing</w:t>
            </w:r>
          </w:p>
        </w:tc>
      </w:tr>
      <w:tr w:rsidR="00614681" w:rsidRPr="00541625" w14:paraId="5A1A6E75" w14:textId="77777777" w:rsidTr="0081059C">
        <w:tc>
          <w:tcPr>
            <w:tcW w:w="0" w:type="auto"/>
          </w:tcPr>
          <w:p w14:paraId="3780EE4B" w14:textId="77777777" w:rsidR="00614681" w:rsidRPr="00541625" w:rsidRDefault="00614681" w:rsidP="0081059C">
            <w:pPr>
              <w:rPr>
                <w:rFonts w:cs="Times New Roman"/>
                <w:sz w:val="28"/>
                <w:szCs w:val="28"/>
              </w:rPr>
            </w:pPr>
          </w:p>
        </w:tc>
        <w:tc>
          <w:tcPr>
            <w:tcW w:w="0" w:type="auto"/>
          </w:tcPr>
          <w:p w14:paraId="68427F4C" w14:textId="77777777" w:rsidR="00614681" w:rsidRPr="00541625" w:rsidRDefault="00614681" w:rsidP="0081059C">
            <w:pPr>
              <w:rPr>
                <w:rFonts w:cs="Times New Roman"/>
                <w:sz w:val="28"/>
                <w:szCs w:val="28"/>
              </w:rPr>
            </w:pPr>
            <w:r w:rsidRPr="00541625">
              <w:rPr>
                <w:rFonts w:cs="Times New Roman"/>
                <w:sz w:val="28"/>
                <w:szCs w:val="28"/>
              </w:rPr>
              <w:t>Engineering</w:t>
            </w:r>
          </w:p>
        </w:tc>
      </w:tr>
      <w:tr w:rsidR="00614681" w:rsidRPr="00541625" w14:paraId="7F928BC3" w14:textId="77777777" w:rsidTr="0081059C">
        <w:tc>
          <w:tcPr>
            <w:tcW w:w="0" w:type="auto"/>
          </w:tcPr>
          <w:p w14:paraId="430C7544" w14:textId="77777777" w:rsidR="00614681" w:rsidRPr="00541625" w:rsidRDefault="00614681" w:rsidP="0081059C">
            <w:pPr>
              <w:rPr>
                <w:rFonts w:cs="Times New Roman"/>
                <w:sz w:val="28"/>
                <w:szCs w:val="28"/>
              </w:rPr>
            </w:pPr>
          </w:p>
        </w:tc>
        <w:tc>
          <w:tcPr>
            <w:tcW w:w="0" w:type="auto"/>
          </w:tcPr>
          <w:p w14:paraId="4FFB87B8" w14:textId="77777777" w:rsidR="00614681" w:rsidRPr="00541625" w:rsidRDefault="00614681" w:rsidP="0081059C">
            <w:pPr>
              <w:rPr>
                <w:rFonts w:cs="Times New Roman"/>
                <w:sz w:val="28"/>
                <w:szCs w:val="28"/>
              </w:rPr>
            </w:pPr>
            <w:r w:rsidRPr="00541625">
              <w:rPr>
                <w:rFonts w:cs="Times New Roman"/>
                <w:sz w:val="28"/>
                <w:szCs w:val="28"/>
              </w:rPr>
              <w:t>Drafting</w:t>
            </w:r>
          </w:p>
        </w:tc>
      </w:tr>
      <w:tr w:rsidR="00614681" w:rsidRPr="00541625" w14:paraId="0EB1001B" w14:textId="77777777" w:rsidTr="0081059C">
        <w:tc>
          <w:tcPr>
            <w:tcW w:w="0" w:type="auto"/>
          </w:tcPr>
          <w:p w14:paraId="3408A396" w14:textId="77777777" w:rsidR="00614681" w:rsidRPr="00541625" w:rsidRDefault="00614681" w:rsidP="0081059C">
            <w:pPr>
              <w:rPr>
                <w:rFonts w:cs="Times New Roman"/>
                <w:sz w:val="28"/>
                <w:szCs w:val="28"/>
              </w:rPr>
            </w:pPr>
          </w:p>
        </w:tc>
        <w:tc>
          <w:tcPr>
            <w:tcW w:w="0" w:type="auto"/>
          </w:tcPr>
          <w:p w14:paraId="4A789320" w14:textId="77777777" w:rsidR="00614681" w:rsidRPr="00541625" w:rsidRDefault="00614681" w:rsidP="0081059C">
            <w:pPr>
              <w:rPr>
                <w:rFonts w:cs="Times New Roman"/>
                <w:sz w:val="28"/>
                <w:szCs w:val="28"/>
              </w:rPr>
            </w:pPr>
            <w:r w:rsidRPr="00541625">
              <w:rPr>
                <w:rFonts w:cs="Times New Roman"/>
                <w:sz w:val="28"/>
                <w:szCs w:val="28"/>
              </w:rPr>
              <w:t>Fabrication</w:t>
            </w:r>
          </w:p>
        </w:tc>
      </w:tr>
      <w:tr w:rsidR="00614681" w:rsidRPr="00541625" w14:paraId="2B44C078" w14:textId="77777777" w:rsidTr="0081059C">
        <w:tc>
          <w:tcPr>
            <w:tcW w:w="0" w:type="auto"/>
          </w:tcPr>
          <w:p w14:paraId="375DB83E" w14:textId="77777777" w:rsidR="00614681" w:rsidRPr="00541625" w:rsidRDefault="00614681" w:rsidP="0081059C">
            <w:pPr>
              <w:rPr>
                <w:rFonts w:cs="Times New Roman"/>
                <w:sz w:val="28"/>
                <w:szCs w:val="28"/>
              </w:rPr>
            </w:pPr>
          </w:p>
        </w:tc>
        <w:tc>
          <w:tcPr>
            <w:tcW w:w="0" w:type="auto"/>
          </w:tcPr>
          <w:p w14:paraId="2171F15A" w14:textId="77777777" w:rsidR="00614681" w:rsidRPr="00541625" w:rsidRDefault="00614681" w:rsidP="0081059C">
            <w:pPr>
              <w:rPr>
                <w:rFonts w:cs="Times New Roman"/>
                <w:sz w:val="28"/>
                <w:szCs w:val="28"/>
              </w:rPr>
            </w:pPr>
            <w:r w:rsidRPr="00541625">
              <w:rPr>
                <w:rFonts w:cs="Times New Roman"/>
                <w:sz w:val="28"/>
                <w:szCs w:val="28"/>
              </w:rPr>
              <w:t>Finish</w:t>
            </w:r>
          </w:p>
        </w:tc>
      </w:tr>
      <w:tr w:rsidR="00614681" w:rsidRPr="00541625" w14:paraId="6EB11661" w14:textId="77777777" w:rsidTr="0081059C">
        <w:tc>
          <w:tcPr>
            <w:tcW w:w="0" w:type="auto"/>
          </w:tcPr>
          <w:p w14:paraId="07988CF8" w14:textId="77777777" w:rsidR="00614681" w:rsidRPr="00541625" w:rsidRDefault="00614681" w:rsidP="0081059C">
            <w:pPr>
              <w:rPr>
                <w:rFonts w:cs="Times New Roman"/>
                <w:sz w:val="28"/>
                <w:szCs w:val="28"/>
              </w:rPr>
            </w:pPr>
          </w:p>
        </w:tc>
        <w:tc>
          <w:tcPr>
            <w:tcW w:w="0" w:type="auto"/>
          </w:tcPr>
          <w:p w14:paraId="0264C39D" w14:textId="77777777" w:rsidR="00614681" w:rsidRPr="00541625" w:rsidRDefault="00614681" w:rsidP="0081059C">
            <w:pPr>
              <w:rPr>
                <w:rFonts w:cs="Times New Roman"/>
                <w:sz w:val="28"/>
                <w:szCs w:val="28"/>
              </w:rPr>
            </w:pPr>
            <w:r w:rsidRPr="00541625">
              <w:rPr>
                <w:rFonts w:cs="Times New Roman"/>
                <w:sz w:val="28"/>
                <w:szCs w:val="28"/>
              </w:rPr>
              <w:t>Shipping</w:t>
            </w:r>
          </w:p>
        </w:tc>
      </w:tr>
    </w:tbl>
    <w:p w14:paraId="1AB477DC" w14:textId="4CCB2883" w:rsidR="00614681" w:rsidRDefault="00614681" w:rsidP="00614681">
      <w:pPr>
        <w:ind w:firstLine="720"/>
        <w:rPr>
          <w:rFonts w:cs="Times New Roman"/>
        </w:rPr>
      </w:pPr>
    </w:p>
    <w:p w14:paraId="0DC6CD21" w14:textId="77777777" w:rsidR="001A3B90" w:rsidRDefault="001A3B90" w:rsidP="001A3B90">
      <w:pPr>
        <w:rPr>
          <w:rFonts w:ascii="Times New Roman" w:hAnsi="Times New Roman" w:cs="Times New Roman"/>
          <w:sz w:val="32"/>
          <w:szCs w:val="32"/>
          <w:u w:val="single"/>
        </w:rPr>
      </w:pPr>
    </w:p>
    <w:p w14:paraId="17B7D571" w14:textId="77777777" w:rsidR="001A3B90" w:rsidRDefault="001A3B90" w:rsidP="001A3B90">
      <w:pPr>
        <w:rPr>
          <w:rFonts w:ascii="Times New Roman" w:hAnsi="Times New Roman" w:cs="Times New Roman"/>
          <w:sz w:val="32"/>
          <w:szCs w:val="32"/>
          <w:u w:val="single"/>
        </w:rPr>
      </w:pPr>
    </w:p>
    <w:p w14:paraId="0A12C0A8" w14:textId="77777777" w:rsidR="00E470CE" w:rsidRDefault="00E470CE" w:rsidP="001A3B90">
      <w:pPr>
        <w:rPr>
          <w:rFonts w:ascii="Times New Roman" w:hAnsi="Times New Roman" w:cs="Times New Roman"/>
          <w:sz w:val="32"/>
          <w:szCs w:val="32"/>
          <w:u w:val="single"/>
        </w:rPr>
      </w:pPr>
    </w:p>
    <w:p w14:paraId="5BB06BAF" w14:textId="3DDC22E9" w:rsidR="001A3B90" w:rsidRDefault="001A3B90" w:rsidP="001A3B90">
      <w:r>
        <w:rPr>
          <w:b/>
          <w:bCs/>
          <w:i/>
          <w:iCs/>
          <w:color w:val="BC451B" w:themeColor="accent1"/>
          <w:sz w:val="28"/>
          <w:szCs w:val="28"/>
          <w:u w:val="single"/>
        </w:rPr>
        <w:lastRenderedPageBreak/>
        <w:t>Global Control Flow:</w:t>
      </w:r>
    </w:p>
    <w:p w14:paraId="14225271" w14:textId="77777777" w:rsidR="001A3B90" w:rsidRDefault="001A3B90" w:rsidP="001A3B90">
      <w:pPr>
        <w:rPr>
          <w:rFonts w:ascii="Times New Roman" w:hAnsi="Times New Roman" w:cs="Times New Roman"/>
          <w:sz w:val="32"/>
          <w:szCs w:val="32"/>
          <w:u w:val="single"/>
        </w:rPr>
      </w:pPr>
    </w:p>
    <w:p w14:paraId="2B0D822F" w14:textId="56EE6EED" w:rsidR="001A3B90" w:rsidRPr="001A3B90" w:rsidRDefault="001A3B90" w:rsidP="001A3B90">
      <w:pPr>
        <w:ind w:firstLine="720"/>
        <w:rPr>
          <w:rFonts w:cs="Times New Roman"/>
        </w:rPr>
      </w:pPr>
      <w:r w:rsidRPr="001A3B90">
        <w:rPr>
          <w:rFonts w:cs="Times New Roman"/>
        </w:rPr>
        <w:t xml:space="preserve">Our system is an event-driven system that waits in loops for events and the user can generate the actions in different order with each use. </w:t>
      </w:r>
    </w:p>
    <w:p w14:paraId="40480F67" w14:textId="77777777" w:rsidR="001A3B90" w:rsidRPr="001A3B90" w:rsidRDefault="001A3B90" w:rsidP="001A3B90">
      <w:pPr>
        <w:ind w:firstLine="720"/>
        <w:rPr>
          <w:rFonts w:cs="Times New Roman"/>
        </w:rPr>
      </w:pPr>
      <w:r w:rsidRPr="001A3B90">
        <w:rPr>
          <w:rFonts w:cs="Times New Roman"/>
        </w:rPr>
        <w:t xml:space="preserve">The system is an event-response type where there is no real concern for time constraint on the user, besides the scheduling of a time for an order by another employee. The system does not require a time dependency.  </w:t>
      </w:r>
    </w:p>
    <w:p w14:paraId="2783C374" w14:textId="77777777" w:rsidR="001A3B90" w:rsidRPr="001A3B90" w:rsidRDefault="001A3B90" w:rsidP="001A3B90">
      <w:pPr>
        <w:ind w:firstLine="720"/>
        <w:rPr>
          <w:rFonts w:cs="Times New Roman"/>
        </w:rPr>
      </w:pPr>
      <w:r w:rsidRPr="001A3B90">
        <w:rPr>
          <w:rFonts w:cs="Times New Roman"/>
        </w:rPr>
        <w:t xml:space="preserve">When there are multiple users, the integration of their usage will cause concurrency to be an issue. When multiple employees are utilizing the system to schedule orders, the systems database will need to update the storage often to ensure proper scheduling of orders for certain departments to allot. </w:t>
      </w:r>
    </w:p>
    <w:p w14:paraId="04EDF53D" w14:textId="77777777" w:rsidR="001A3B90" w:rsidRPr="004C5D2E" w:rsidRDefault="001A3B90" w:rsidP="001A3B90">
      <w:pPr>
        <w:rPr>
          <w:rFonts w:ascii="Times New Roman" w:hAnsi="Times New Roman" w:cs="Times New Roman"/>
          <w:sz w:val="24"/>
          <w:szCs w:val="24"/>
        </w:rPr>
      </w:pPr>
    </w:p>
    <w:p w14:paraId="6C794FC2" w14:textId="3DCFE0D8" w:rsidR="00B3152A" w:rsidRDefault="00B3152A" w:rsidP="00B3152A">
      <w:r>
        <w:rPr>
          <w:b/>
          <w:bCs/>
          <w:i/>
          <w:iCs/>
          <w:color w:val="BC451B" w:themeColor="accent1"/>
          <w:sz w:val="28"/>
          <w:szCs w:val="28"/>
          <w:u w:val="single"/>
        </w:rPr>
        <w:t>Hardware Requirements:</w:t>
      </w:r>
    </w:p>
    <w:p w14:paraId="074B7BEF" w14:textId="77777777" w:rsidR="00B3152A" w:rsidRDefault="00B3152A" w:rsidP="00B3152A">
      <w:pPr>
        <w:pStyle w:val="ListParagraph"/>
        <w:rPr>
          <w:rFonts w:ascii="Times New Roman" w:hAnsi="Times New Roman" w:cs="Times New Roman"/>
          <w:sz w:val="24"/>
          <w:szCs w:val="24"/>
        </w:rPr>
      </w:pPr>
    </w:p>
    <w:p w14:paraId="41E64E4C" w14:textId="66B6A100" w:rsidR="00B3152A" w:rsidRPr="00B3152A" w:rsidRDefault="00B3152A" w:rsidP="00B3152A">
      <w:pPr>
        <w:pStyle w:val="ListParagraph"/>
        <w:numPr>
          <w:ilvl w:val="0"/>
          <w:numId w:val="1"/>
        </w:numPr>
        <w:rPr>
          <w:rFonts w:cs="Times New Roman"/>
        </w:rPr>
      </w:pPr>
      <w:r w:rsidRPr="00B3152A">
        <w:rPr>
          <w:rFonts w:cs="Times New Roman"/>
        </w:rPr>
        <w:t>Windows based PC</w:t>
      </w:r>
    </w:p>
    <w:p w14:paraId="3B56A0C9" w14:textId="77777777" w:rsidR="00B3152A" w:rsidRPr="00B3152A" w:rsidRDefault="00B3152A" w:rsidP="00B3152A">
      <w:pPr>
        <w:pStyle w:val="ListParagraph"/>
        <w:numPr>
          <w:ilvl w:val="0"/>
          <w:numId w:val="1"/>
        </w:numPr>
        <w:rPr>
          <w:rFonts w:cs="Times New Roman"/>
        </w:rPr>
      </w:pPr>
      <w:r w:rsidRPr="00B3152A">
        <w:rPr>
          <w:rFonts w:cs="Times New Roman"/>
        </w:rPr>
        <w:t>Minimum 1gb of storage (Expand as needed for database)</w:t>
      </w:r>
    </w:p>
    <w:p w14:paraId="05631D6F" w14:textId="77777777" w:rsidR="00B3152A" w:rsidRPr="00B3152A" w:rsidRDefault="00B3152A" w:rsidP="00B3152A">
      <w:pPr>
        <w:pStyle w:val="ListParagraph"/>
        <w:numPr>
          <w:ilvl w:val="0"/>
          <w:numId w:val="1"/>
        </w:numPr>
        <w:rPr>
          <w:rFonts w:cs="Times New Roman"/>
        </w:rPr>
      </w:pPr>
      <w:r w:rsidRPr="00B3152A">
        <w:rPr>
          <w:rFonts w:cs="Times New Roman"/>
        </w:rPr>
        <w:t xml:space="preserve">Network connection </w:t>
      </w:r>
    </w:p>
    <w:p w14:paraId="466CD9B4" w14:textId="33EC2AC2" w:rsidR="00B3152A" w:rsidRDefault="00B3152A" w:rsidP="00B3152A">
      <w:pPr>
        <w:rPr>
          <w:rFonts w:cs="Times New Roman"/>
        </w:rPr>
      </w:pPr>
      <w:r w:rsidRPr="00B3152A">
        <w:rPr>
          <w:rFonts w:cs="Times New Roman"/>
        </w:rPr>
        <w:t xml:space="preserve">The system is built to run on a windows-based PC. For initial installation it is recommended to have at least 1gb of space available for database storage. Storage will need to be expanded as the database reaches its limits. A network connection is required for future updates/syncing. </w:t>
      </w:r>
    </w:p>
    <w:p w14:paraId="063118F7" w14:textId="24976FF5" w:rsidR="001B3948" w:rsidRDefault="001B3948" w:rsidP="00B3152A">
      <w:pPr>
        <w:rPr>
          <w:rFonts w:cs="Times New Roman"/>
        </w:rPr>
      </w:pPr>
    </w:p>
    <w:p w14:paraId="6033380C" w14:textId="77777777" w:rsidR="001B3948" w:rsidRDefault="001B3948" w:rsidP="001B3948">
      <w:pPr>
        <w:pStyle w:val="Title"/>
        <w:rPr>
          <w:rStyle w:val="Strong"/>
          <w:sz w:val="36"/>
          <w:szCs w:val="36"/>
        </w:rPr>
      </w:pPr>
    </w:p>
    <w:p w14:paraId="3E65A782" w14:textId="77777777" w:rsidR="001B3948" w:rsidRDefault="001B3948" w:rsidP="001B3948">
      <w:pPr>
        <w:pStyle w:val="Title"/>
        <w:rPr>
          <w:rStyle w:val="Strong"/>
          <w:sz w:val="36"/>
          <w:szCs w:val="36"/>
        </w:rPr>
      </w:pPr>
    </w:p>
    <w:p w14:paraId="64622B09" w14:textId="77777777" w:rsidR="001B3948" w:rsidRDefault="001B3948" w:rsidP="001B3948">
      <w:pPr>
        <w:pStyle w:val="Title"/>
        <w:rPr>
          <w:rStyle w:val="Strong"/>
          <w:sz w:val="36"/>
          <w:szCs w:val="36"/>
        </w:rPr>
      </w:pPr>
    </w:p>
    <w:p w14:paraId="700D8F3F" w14:textId="77777777" w:rsidR="001B3948" w:rsidRDefault="001B3948" w:rsidP="001B3948">
      <w:pPr>
        <w:pStyle w:val="Title"/>
        <w:rPr>
          <w:rStyle w:val="Strong"/>
          <w:sz w:val="36"/>
          <w:szCs w:val="36"/>
        </w:rPr>
      </w:pPr>
    </w:p>
    <w:p w14:paraId="752FD85C" w14:textId="77777777" w:rsidR="001B3948" w:rsidRDefault="001B3948" w:rsidP="001B3948">
      <w:pPr>
        <w:pStyle w:val="Title"/>
        <w:rPr>
          <w:rStyle w:val="Strong"/>
          <w:sz w:val="36"/>
          <w:szCs w:val="36"/>
        </w:rPr>
      </w:pPr>
    </w:p>
    <w:p w14:paraId="6734F188" w14:textId="77777777" w:rsidR="001B3948" w:rsidRDefault="001B3948" w:rsidP="001B3948">
      <w:pPr>
        <w:pStyle w:val="Title"/>
        <w:rPr>
          <w:rStyle w:val="Strong"/>
          <w:sz w:val="36"/>
          <w:szCs w:val="36"/>
        </w:rPr>
      </w:pPr>
    </w:p>
    <w:p w14:paraId="5728D3DA" w14:textId="77777777" w:rsidR="001B3948" w:rsidRDefault="001B3948" w:rsidP="001B3948">
      <w:pPr>
        <w:pStyle w:val="Title"/>
        <w:rPr>
          <w:rStyle w:val="Strong"/>
          <w:sz w:val="36"/>
          <w:szCs w:val="36"/>
        </w:rPr>
      </w:pPr>
    </w:p>
    <w:p w14:paraId="3F54C279" w14:textId="77777777" w:rsidR="001B3948" w:rsidRDefault="001B3948" w:rsidP="001B3948">
      <w:pPr>
        <w:pStyle w:val="Title"/>
        <w:rPr>
          <w:rStyle w:val="Strong"/>
          <w:sz w:val="36"/>
          <w:szCs w:val="36"/>
        </w:rPr>
      </w:pPr>
    </w:p>
    <w:p w14:paraId="17B478F5" w14:textId="77777777" w:rsidR="001B3948" w:rsidRDefault="001B3948" w:rsidP="001B3948">
      <w:pPr>
        <w:pStyle w:val="Title"/>
        <w:rPr>
          <w:rStyle w:val="Strong"/>
          <w:sz w:val="36"/>
          <w:szCs w:val="36"/>
        </w:rPr>
      </w:pPr>
    </w:p>
    <w:p w14:paraId="376308F4" w14:textId="77777777" w:rsidR="001B3948" w:rsidRDefault="001B3948" w:rsidP="001B3948">
      <w:pPr>
        <w:pStyle w:val="Title"/>
        <w:rPr>
          <w:rStyle w:val="Strong"/>
          <w:sz w:val="36"/>
          <w:szCs w:val="36"/>
        </w:rPr>
      </w:pPr>
    </w:p>
    <w:p w14:paraId="01DEFBCC" w14:textId="6F6C161A" w:rsidR="00260233" w:rsidRDefault="00BD41FB" w:rsidP="001B3948">
      <w:pPr>
        <w:pStyle w:val="Title"/>
        <w:rPr>
          <w:rStyle w:val="Strong"/>
          <w:sz w:val="36"/>
          <w:szCs w:val="36"/>
        </w:rPr>
      </w:pPr>
      <w:r>
        <w:rPr>
          <w:rStyle w:val="Strong"/>
          <w:sz w:val="36"/>
          <w:szCs w:val="36"/>
        </w:rPr>
        <w:lastRenderedPageBreak/>
        <w:t>History of Work</w:t>
      </w:r>
      <w:r w:rsidR="005243DB">
        <w:rPr>
          <w:rStyle w:val="Strong"/>
          <w:sz w:val="36"/>
          <w:szCs w:val="36"/>
        </w:rPr>
        <w:t>, Current Status, and Future Work</w:t>
      </w:r>
    </w:p>
    <w:p w14:paraId="03614C72" w14:textId="45C97354" w:rsidR="00260233" w:rsidRDefault="00260233" w:rsidP="00005ADE">
      <w:pPr>
        <w:rPr>
          <w:rStyle w:val="Strong"/>
          <w:sz w:val="36"/>
          <w:szCs w:val="36"/>
        </w:rPr>
      </w:pPr>
    </w:p>
    <w:p w14:paraId="5C5A38B4" w14:textId="62D3A4A8" w:rsidR="004116AB" w:rsidRDefault="004116AB" w:rsidP="00005ADE">
      <w:pPr>
        <w:rPr>
          <w:rStyle w:val="Strong"/>
          <w:b w:val="0"/>
          <w:bCs w:val="0"/>
        </w:rPr>
      </w:pPr>
      <w:r>
        <w:rPr>
          <w:rStyle w:val="Strong"/>
        </w:rPr>
        <w:tab/>
      </w:r>
      <w:r w:rsidR="003E6BF8" w:rsidRPr="003E6BF8">
        <w:rPr>
          <w:rStyle w:val="Strong"/>
          <w:b w:val="0"/>
          <w:bCs w:val="0"/>
        </w:rPr>
        <w:t xml:space="preserve">During the </w:t>
      </w:r>
      <w:r w:rsidR="003E6BF8">
        <w:rPr>
          <w:rStyle w:val="Strong"/>
          <w:b w:val="0"/>
          <w:bCs w:val="0"/>
        </w:rPr>
        <w:t>duration of this project</w:t>
      </w:r>
      <w:r w:rsidR="00AB6D5B">
        <w:rPr>
          <w:rStyle w:val="Strong"/>
          <w:b w:val="0"/>
          <w:bCs w:val="0"/>
        </w:rPr>
        <w:t xml:space="preserve">, our team set multiple goals for ourselves in order to </w:t>
      </w:r>
      <w:r w:rsidR="000A02C7">
        <w:rPr>
          <w:rStyle w:val="Strong"/>
          <w:b w:val="0"/>
          <w:bCs w:val="0"/>
        </w:rPr>
        <w:t xml:space="preserve">work diligent and </w:t>
      </w:r>
      <w:r w:rsidR="000A3173">
        <w:rPr>
          <w:rStyle w:val="Strong"/>
          <w:b w:val="0"/>
          <w:bCs w:val="0"/>
        </w:rPr>
        <w:t xml:space="preserve">efficiently </w:t>
      </w:r>
      <w:r w:rsidR="000A3174">
        <w:rPr>
          <w:rStyle w:val="Strong"/>
          <w:b w:val="0"/>
          <w:bCs w:val="0"/>
        </w:rPr>
        <w:t xml:space="preserve">so that we would be able to complete our Reports on </w:t>
      </w:r>
      <w:r w:rsidR="00A5343A">
        <w:rPr>
          <w:rStyle w:val="Strong"/>
          <w:b w:val="0"/>
          <w:bCs w:val="0"/>
        </w:rPr>
        <w:t xml:space="preserve">time in accordance with the due dates. </w:t>
      </w:r>
      <w:r w:rsidR="00F557A0">
        <w:rPr>
          <w:rStyle w:val="Strong"/>
          <w:b w:val="0"/>
          <w:bCs w:val="0"/>
        </w:rPr>
        <w:t xml:space="preserve">The main idea that revolved around our project </w:t>
      </w:r>
      <w:r w:rsidR="00DF1F44">
        <w:rPr>
          <w:rStyle w:val="Strong"/>
          <w:b w:val="0"/>
          <w:bCs w:val="0"/>
        </w:rPr>
        <w:t xml:space="preserve">was the ease of use so that it was simple in all aspects of aiding the business. </w:t>
      </w:r>
      <w:r w:rsidR="00CB288C">
        <w:rPr>
          <w:rStyle w:val="Strong"/>
          <w:b w:val="0"/>
          <w:bCs w:val="0"/>
        </w:rPr>
        <w:t xml:space="preserve">The goals </w:t>
      </w:r>
      <w:r w:rsidR="00D06228">
        <w:rPr>
          <w:rStyle w:val="Strong"/>
          <w:b w:val="0"/>
          <w:bCs w:val="0"/>
        </w:rPr>
        <w:t xml:space="preserve">we set forth included </w:t>
      </w:r>
      <w:r w:rsidR="00EF5164">
        <w:rPr>
          <w:rStyle w:val="Strong"/>
          <w:b w:val="0"/>
          <w:bCs w:val="0"/>
        </w:rPr>
        <w:t xml:space="preserve">having a system that aided the customers in tracking/ viewing their </w:t>
      </w:r>
      <w:r w:rsidR="003E7778">
        <w:rPr>
          <w:rStyle w:val="Strong"/>
          <w:b w:val="0"/>
          <w:bCs w:val="0"/>
        </w:rPr>
        <w:t>packages and aiding the employees in getting the most efficient</w:t>
      </w:r>
      <w:r w:rsidR="0020199A">
        <w:rPr>
          <w:rStyle w:val="Strong"/>
          <w:b w:val="0"/>
          <w:bCs w:val="0"/>
        </w:rPr>
        <w:t xml:space="preserve">, effective delivery of those packages. </w:t>
      </w:r>
    </w:p>
    <w:p w14:paraId="6C609F10" w14:textId="51C32771" w:rsidR="0000206A" w:rsidRDefault="0000206A" w:rsidP="00005ADE">
      <w:pPr>
        <w:rPr>
          <w:rStyle w:val="Strong"/>
          <w:b w:val="0"/>
          <w:bCs w:val="0"/>
        </w:rPr>
      </w:pPr>
    </w:p>
    <w:p w14:paraId="46CCF2FE" w14:textId="2C96BF53" w:rsidR="0000206A" w:rsidRPr="0000206A" w:rsidRDefault="0000206A" w:rsidP="00005ADE">
      <w:pPr>
        <w:rPr>
          <w:rStyle w:val="Strong"/>
          <w:b w:val="0"/>
          <w:bCs w:val="0"/>
          <w:u w:val="single"/>
        </w:rPr>
      </w:pPr>
      <w:r w:rsidRPr="0000206A">
        <w:rPr>
          <w:rStyle w:val="Strong"/>
          <w:b w:val="0"/>
          <w:bCs w:val="0"/>
          <w:u w:val="single"/>
        </w:rPr>
        <w:t>Previous Goals:</w:t>
      </w:r>
    </w:p>
    <w:p w14:paraId="2E36929E" w14:textId="2C1EBE58" w:rsidR="0000206A" w:rsidRDefault="0000206A" w:rsidP="00005ADE">
      <w:pPr>
        <w:rPr>
          <w:noProof/>
        </w:rPr>
      </w:pPr>
    </w:p>
    <w:p w14:paraId="3278EE2B" w14:textId="2CF633BB" w:rsidR="00863D0F" w:rsidRDefault="00F463B7" w:rsidP="00005ADE">
      <w:pPr>
        <w:rPr>
          <w:noProof/>
        </w:rPr>
      </w:pPr>
      <w:r>
        <w:rPr>
          <w:noProof/>
        </w:rPr>
        <w:drawing>
          <wp:inline distT="0" distB="0" distL="0" distR="0" wp14:anchorId="7C2B553C" wp14:editId="3B774D70">
            <wp:extent cx="6400800" cy="3326765"/>
            <wp:effectExtent l="0" t="0" r="0" b="6985"/>
            <wp:docPr id="205" name="Picture 20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Gnatt.png"/>
                    <pic:cNvPicPr/>
                  </pic:nvPicPr>
                  <pic:blipFill>
                    <a:blip r:embed="rId34">
                      <a:extLst>
                        <a:ext uri="{28A0092B-C50C-407E-A947-70E740481C1C}">
                          <a14:useLocalDpi xmlns:a14="http://schemas.microsoft.com/office/drawing/2010/main" val="0"/>
                        </a:ext>
                      </a:extLst>
                    </a:blip>
                    <a:stretch>
                      <a:fillRect/>
                    </a:stretch>
                  </pic:blipFill>
                  <pic:spPr>
                    <a:xfrm>
                      <a:off x="0" y="0"/>
                      <a:ext cx="6400800" cy="3326765"/>
                    </a:xfrm>
                    <a:prstGeom prst="rect">
                      <a:avLst/>
                    </a:prstGeom>
                  </pic:spPr>
                </pic:pic>
              </a:graphicData>
            </a:graphic>
          </wp:inline>
        </w:drawing>
      </w:r>
    </w:p>
    <w:p w14:paraId="33CCC304" w14:textId="516242A6" w:rsidR="00863D0F" w:rsidRDefault="00863D0F" w:rsidP="00005ADE">
      <w:pPr>
        <w:rPr>
          <w:noProof/>
        </w:rPr>
      </w:pPr>
    </w:p>
    <w:p w14:paraId="41A3BE1C" w14:textId="41C10FEA" w:rsidR="00863D0F" w:rsidRDefault="00863D0F" w:rsidP="00005ADE">
      <w:pPr>
        <w:rPr>
          <w:noProof/>
        </w:rPr>
      </w:pPr>
    </w:p>
    <w:p w14:paraId="268C5262" w14:textId="7041534A" w:rsidR="00863D0F" w:rsidRDefault="00863D0F" w:rsidP="00005ADE">
      <w:pPr>
        <w:rPr>
          <w:noProof/>
        </w:rPr>
      </w:pPr>
    </w:p>
    <w:p w14:paraId="051016C5" w14:textId="55464162" w:rsidR="00863D0F" w:rsidRDefault="00863D0F" w:rsidP="00005ADE">
      <w:pPr>
        <w:rPr>
          <w:noProof/>
        </w:rPr>
      </w:pPr>
    </w:p>
    <w:p w14:paraId="034720D3" w14:textId="5AC2F86C" w:rsidR="00863D0F" w:rsidRDefault="00863D0F" w:rsidP="00005ADE">
      <w:pPr>
        <w:rPr>
          <w:noProof/>
        </w:rPr>
      </w:pPr>
    </w:p>
    <w:p w14:paraId="45E6006C" w14:textId="77777777" w:rsidR="00863D0F" w:rsidRPr="00863D0F" w:rsidRDefault="00863D0F" w:rsidP="0015723B">
      <w:pPr>
        <w:spacing w:line="360" w:lineRule="auto"/>
        <w:rPr>
          <w:rStyle w:val="Strong"/>
          <w:b w:val="0"/>
          <w:bCs w:val="0"/>
        </w:rPr>
      </w:pPr>
      <w:r w:rsidRPr="00863D0F">
        <w:rPr>
          <w:rStyle w:val="Strong"/>
          <w:b w:val="0"/>
          <w:bCs w:val="0"/>
        </w:rPr>
        <w:lastRenderedPageBreak/>
        <w:t>As the project has gone on, we have completed the following:</w:t>
      </w:r>
    </w:p>
    <w:p w14:paraId="23AB075B" w14:textId="02EFF24F" w:rsidR="00863D0F" w:rsidRPr="0015723B" w:rsidRDefault="00863D0F" w:rsidP="0015723B">
      <w:pPr>
        <w:pStyle w:val="ListParagraph"/>
        <w:numPr>
          <w:ilvl w:val="0"/>
          <w:numId w:val="24"/>
        </w:numPr>
        <w:spacing w:line="360" w:lineRule="auto"/>
        <w:rPr>
          <w:rStyle w:val="Strong"/>
          <w:b w:val="0"/>
          <w:bCs w:val="0"/>
        </w:rPr>
      </w:pPr>
      <w:r w:rsidRPr="0015723B">
        <w:rPr>
          <w:rStyle w:val="Strong"/>
          <w:b w:val="0"/>
          <w:bCs w:val="0"/>
        </w:rPr>
        <w:t>Viewing a prioritized quote report based on need of date</w:t>
      </w:r>
    </w:p>
    <w:p w14:paraId="7345E0EF" w14:textId="6607D6DC" w:rsidR="00863D0F" w:rsidRPr="0015723B" w:rsidRDefault="00863D0F" w:rsidP="0015723B">
      <w:pPr>
        <w:pStyle w:val="ListParagraph"/>
        <w:numPr>
          <w:ilvl w:val="0"/>
          <w:numId w:val="24"/>
        </w:numPr>
        <w:spacing w:line="360" w:lineRule="auto"/>
        <w:rPr>
          <w:rStyle w:val="Strong"/>
          <w:b w:val="0"/>
          <w:bCs w:val="0"/>
        </w:rPr>
      </w:pPr>
      <w:r w:rsidRPr="0015723B">
        <w:rPr>
          <w:rStyle w:val="Strong"/>
          <w:b w:val="0"/>
          <w:bCs w:val="0"/>
        </w:rPr>
        <w:t>Back scheduling orders from the delivery date to prioritize workload</w:t>
      </w:r>
    </w:p>
    <w:p w14:paraId="5AD3177A" w14:textId="57B99F40" w:rsidR="00863D0F" w:rsidRPr="0015723B" w:rsidRDefault="00863D0F" w:rsidP="0015723B">
      <w:pPr>
        <w:pStyle w:val="ListParagraph"/>
        <w:numPr>
          <w:ilvl w:val="0"/>
          <w:numId w:val="24"/>
        </w:numPr>
        <w:spacing w:line="360" w:lineRule="auto"/>
        <w:rPr>
          <w:rStyle w:val="Strong"/>
          <w:b w:val="0"/>
          <w:bCs w:val="0"/>
        </w:rPr>
      </w:pPr>
      <w:r w:rsidRPr="0015723B">
        <w:rPr>
          <w:rStyle w:val="Strong"/>
          <w:b w:val="0"/>
          <w:bCs w:val="0"/>
        </w:rPr>
        <w:t xml:space="preserve">Viewing of orders and the precise location as it pertains to delivery </w:t>
      </w:r>
    </w:p>
    <w:p w14:paraId="6F387776" w14:textId="7107F771" w:rsidR="00863D0F" w:rsidRPr="0015723B" w:rsidRDefault="00863D0F" w:rsidP="0015723B">
      <w:pPr>
        <w:pStyle w:val="ListParagraph"/>
        <w:numPr>
          <w:ilvl w:val="0"/>
          <w:numId w:val="24"/>
        </w:numPr>
        <w:spacing w:line="360" w:lineRule="auto"/>
        <w:rPr>
          <w:rStyle w:val="Strong"/>
          <w:b w:val="0"/>
          <w:bCs w:val="0"/>
        </w:rPr>
      </w:pPr>
      <w:r w:rsidRPr="0015723B">
        <w:rPr>
          <w:rStyle w:val="Strong"/>
          <w:b w:val="0"/>
          <w:bCs w:val="0"/>
        </w:rPr>
        <w:t>View which team in the business is working on package</w:t>
      </w:r>
    </w:p>
    <w:p w14:paraId="644BE965" w14:textId="28EEF5E3" w:rsidR="00863D0F" w:rsidRPr="0015723B" w:rsidRDefault="00863D0F" w:rsidP="0015723B">
      <w:pPr>
        <w:pStyle w:val="ListParagraph"/>
        <w:numPr>
          <w:ilvl w:val="0"/>
          <w:numId w:val="24"/>
        </w:numPr>
        <w:spacing w:line="360" w:lineRule="auto"/>
        <w:rPr>
          <w:rStyle w:val="Strong"/>
          <w:b w:val="0"/>
          <w:bCs w:val="0"/>
        </w:rPr>
      </w:pPr>
      <w:r w:rsidRPr="0015723B">
        <w:rPr>
          <w:rStyle w:val="Strong"/>
          <w:b w:val="0"/>
          <w:bCs w:val="0"/>
        </w:rPr>
        <w:t>Tracking of the start and completion dates</w:t>
      </w:r>
    </w:p>
    <w:p w14:paraId="4F45A786" w14:textId="26780D62" w:rsidR="00863D0F" w:rsidRPr="0015723B" w:rsidRDefault="00863D0F" w:rsidP="0015723B">
      <w:pPr>
        <w:pStyle w:val="ListParagraph"/>
        <w:numPr>
          <w:ilvl w:val="0"/>
          <w:numId w:val="24"/>
        </w:numPr>
        <w:spacing w:line="360" w:lineRule="auto"/>
        <w:rPr>
          <w:rStyle w:val="Strong"/>
          <w:b w:val="0"/>
          <w:bCs w:val="0"/>
        </w:rPr>
      </w:pPr>
      <w:r w:rsidRPr="0015723B">
        <w:rPr>
          <w:rStyle w:val="Strong"/>
          <w:b w:val="0"/>
          <w:bCs w:val="0"/>
        </w:rPr>
        <w:t>Viewing to see if order is behind schedule</w:t>
      </w:r>
    </w:p>
    <w:p w14:paraId="3E38A5BC" w14:textId="77777777" w:rsidR="00863D0F" w:rsidRPr="00863D0F" w:rsidRDefault="00863D0F" w:rsidP="00863D0F">
      <w:pPr>
        <w:rPr>
          <w:rStyle w:val="Strong"/>
          <w:b w:val="0"/>
          <w:bCs w:val="0"/>
        </w:rPr>
      </w:pPr>
    </w:p>
    <w:p w14:paraId="1E3ADFE9" w14:textId="77777777" w:rsidR="00863D0F" w:rsidRPr="00863D0F" w:rsidRDefault="00863D0F" w:rsidP="00863D0F">
      <w:pPr>
        <w:rPr>
          <w:rStyle w:val="Strong"/>
          <w:b w:val="0"/>
          <w:bCs w:val="0"/>
        </w:rPr>
      </w:pPr>
    </w:p>
    <w:p w14:paraId="04C122CE" w14:textId="63AE63F5" w:rsidR="00863D0F" w:rsidRDefault="00863D0F" w:rsidP="0015723B">
      <w:pPr>
        <w:spacing w:line="360" w:lineRule="auto"/>
        <w:ind w:firstLine="360"/>
        <w:rPr>
          <w:rStyle w:val="Strong"/>
          <w:b w:val="0"/>
          <w:bCs w:val="0"/>
        </w:rPr>
      </w:pPr>
      <w:r w:rsidRPr="00863D0F">
        <w:rPr>
          <w:rStyle w:val="Strong"/>
          <w:b w:val="0"/>
          <w:bCs w:val="0"/>
        </w:rPr>
        <w:t>With the foundation of what we set to accomplish for the business, others may be able to come along with ease and continue our work by implementing various other expansions. This could be implementing a mobile application for further user-friendly access to the consumers.</w:t>
      </w:r>
      <w:r w:rsidRPr="00863D0F">
        <w:rPr>
          <w:rStyle w:val="Strong"/>
          <w:b w:val="0"/>
          <w:bCs w:val="0"/>
        </w:rPr>
        <w:tab/>
      </w:r>
    </w:p>
    <w:p w14:paraId="343D9149" w14:textId="77777777" w:rsidR="0015723B" w:rsidRDefault="0015723B" w:rsidP="0015723B">
      <w:pPr>
        <w:spacing w:line="360" w:lineRule="auto"/>
        <w:ind w:firstLine="360"/>
        <w:rPr>
          <w:rStyle w:val="Strong"/>
          <w:b w:val="0"/>
          <w:bCs w:val="0"/>
        </w:rPr>
      </w:pPr>
    </w:p>
    <w:p w14:paraId="24191C5F" w14:textId="24260578" w:rsidR="0015723B" w:rsidRDefault="0015723B" w:rsidP="0015723B">
      <w:pPr>
        <w:rPr>
          <w:b/>
          <w:bCs/>
          <w:i/>
          <w:iCs/>
          <w:color w:val="BC451B" w:themeColor="accent1"/>
          <w:sz w:val="28"/>
          <w:szCs w:val="28"/>
          <w:u w:val="single"/>
        </w:rPr>
      </w:pPr>
      <w:r>
        <w:rPr>
          <w:b/>
          <w:bCs/>
          <w:i/>
          <w:iCs/>
          <w:color w:val="BC451B" w:themeColor="accent1"/>
          <w:sz w:val="28"/>
          <w:szCs w:val="28"/>
          <w:u w:val="single"/>
        </w:rPr>
        <w:t>Summary of Changes:</w:t>
      </w:r>
    </w:p>
    <w:p w14:paraId="61AC8B88" w14:textId="1778D0BC" w:rsidR="0015723B" w:rsidRDefault="00C54F0F" w:rsidP="0015723B">
      <w:pPr>
        <w:pStyle w:val="ListParagraph"/>
        <w:numPr>
          <w:ilvl w:val="0"/>
          <w:numId w:val="25"/>
        </w:numPr>
      </w:pPr>
      <w:r>
        <w:t xml:space="preserve">Demo </w:t>
      </w:r>
      <w:r w:rsidR="00FE7BB4">
        <w:t>1 completion and implemented our set goals</w:t>
      </w:r>
    </w:p>
    <w:p w14:paraId="10EC6B48" w14:textId="1FCBDBAD" w:rsidR="00FE7BB4" w:rsidRDefault="00F13171" w:rsidP="0015723B">
      <w:pPr>
        <w:pStyle w:val="ListParagraph"/>
        <w:numPr>
          <w:ilvl w:val="0"/>
          <w:numId w:val="25"/>
        </w:numPr>
      </w:pPr>
      <w:r>
        <w:t xml:space="preserve">Update of Effort Estimation </w:t>
      </w:r>
      <w:r w:rsidR="00585488">
        <w:t>Using Use Case Points</w:t>
      </w:r>
    </w:p>
    <w:p w14:paraId="6AB72CC6" w14:textId="758DA16E" w:rsidR="00585488" w:rsidRDefault="00585488" w:rsidP="0015723B">
      <w:pPr>
        <w:pStyle w:val="ListParagraph"/>
        <w:numPr>
          <w:ilvl w:val="0"/>
          <w:numId w:val="25"/>
        </w:numPr>
      </w:pPr>
      <w:r>
        <w:t>Update Table of Contents</w:t>
      </w:r>
    </w:p>
    <w:p w14:paraId="5576E216" w14:textId="46258D6E" w:rsidR="00585488" w:rsidRDefault="00585488" w:rsidP="0015723B">
      <w:pPr>
        <w:pStyle w:val="ListParagraph"/>
        <w:numPr>
          <w:ilvl w:val="0"/>
          <w:numId w:val="25"/>
        </w:numPr>
      </w:pPr>
      <w:r>
        <w:t xml:space="preserve">Update References </w:t>
      </w:r>
    </w:p>
    <w:p w14:paraId="29AFA25C" w14:textId="75BBE0EB" w:rsidR="00585488" w:rsidRDefault="00585488" w:rsidP="0015723B">
      <w:pPr>
        <w:pStyle w:val="ListParagraph"/>
        <w:numPr>
          <w:ilvl w:val="0"/>
          <w:numId w:val="25"/>
        </w:numPr>
      </w:pPr>
      <w:r>
        <w:t>Use Case Diagram added</w:t>
      </w:r>
    </w:p>
    <w:p w14:paraId="43B0976C" w14:textId="13B947A8" w:rsidR="00585488" w:rsidRPr="0015723B" w:rsidRDefault="00F463B7" w:rsidP="0015723B">
      <w:pPr>
        <w:pStyle w:val="ListParagraph"/>
        <w:numPr>
          <w:ilvl w:val="0"/>
          <w:numId w:val="25"/>
        </w:numPr>
      </w:pPr>
      <w:r>
        <w:t>Glossary of Terms added</w:t>
      </w:r>
    </w:p>
    <w:p w14:paraId="3AF9F462" w14:textId="77777777" w:rsidR="00863D0F" w:rsidRPr="003E6BF8" w:rsidRDefault="00863D0F" w:rsidP="00005ADE">
      <w:pPr>
        <w:rPr>
          <w:rStyle w:val="Strong"/>
          <w:b w:val="0"/>
          <w:bCs w:val="0"/>
        </w:rPr>
      </w:pPr>
    </w:p>
    <w:p w14:paraId="41B23938" w14:textId="77777777" w:rsidR="00260233" w:rsidRDefault="00260233" w:rsidP="001B3948">
      <w:pPr>
        <w:pStyle w:val="Title"/>
        <w:rPr>
          <w:rStyle w:val="Strong"/>
          <w:sz w:val="36"/>
          <w:szCs w:val="36"/>
        </w:rPr>
      </w:pPr>
    </w:p>
    <w:p w14:paraId="239F4B93" w14:textId="77777777" w:rsidR="00260233" w:rsidRDefault="00260233" w:rsidP="001B3948">
      <w:pPr>
        <w:pStyle w:val="Title"/>
        <w:rPr>
          <w:rStyle w:val="Strong"/>
          <w:sz w:val="36"/>
          <w:szCs w:val="36"/>
        </w:rPr>
      </w:pPr>
    </w:p>
    <w:p w14:paraId="2A510AF1" w14:textId="77777777" w:rsidR="00260233" w:rsidRDefault="00260233" w:rsidP="001B3948">
      <w:pPr>
        <w:pStyle w:val="Title"/>
        <w:rPr>
          <w:rStyle w:val="Strong"/>
          <w:sz w:val="36"/>
          <w:szCs w:val="36"/>
        </w:rPr>
      </w:pPr>
    </w:p>
    <w:p w14:paraId="7CA04F35" w14:textId="56FC18AE" w:rsidR="00CD233E" w:rsidRPr="00CD233E" w:rsidRDefault="00CD233E" w:rsidP="00CD233E">
      <w:pPr>
        <w:pStyle w:val="Title"/>
        <w:rPr>
          <w:sz w:val="22"/>
          <w:szCs w:val="22"/>
        </w:rPr>
      </w:pPr>
    </w:p>
    <w:p w14:paraId="630A733C" w14:textId="77777777" w:rsidR="00260233" w:rsidRDefault="00260233" w:rsidP="001B3948">
      <w:pPr>
        <w:pStyle w:val="Title"/>
        <w:rPr>
          <w:rStyle w:val="Strong"/>
          <w:sz w:val="36"/>
          <w:szCs w:val="36"/>
        </w:rPr>
      </w:pPr>
    </w:p>
    <w:p w14:paraId="7BC28F37" w14:textId="77777777" w:rsidR="00260233" w:rsidRDefault="00260233" w:rsidP="001B3948">
      <w:pPr>
        <w:pStyle w:val="Title"/>
        <w:rPr>
          <w:rStyle w:val="Strong"/>
          <w:sz w:val="36"/>
          <w:szCs w:val="36"/>
        </w:rPr>
      </w:pPr>
    </w:p>
    <w:p w14:paraId="15EDB0EF" w14:textId="77777777" w:rsidR="00260233" w:rsidRPr="00F95DD1" w:rsidRDefault="00260233" w:rsidP="001B3948">
      <w:pPr>
        <w:pStyle w:val="Title"/>
        <w:rPr>
          <w:rStyle w:val="Strong"/>
          <w:b w:val="0"/>
          <w:bCs w:val="0"/>
          <w:sz w:val="22"/>
          <w:szCs w:val="22"/>
        </w:rPr>
      </w:pPr>
    </w:p>
    <w:p w14:paraId="1965D322" w14:textId="77777777" w:rsidR="00863D0F" w:rsidRDefault="00863D0F" w:rsidP="00F463B7">
      <w:pPr>
        <w:pStyle w:val="Title"/>
        <w:spacing w:line="360" w:lineRule="auto"/>
        <w:rPr>
          <w:rStyle w:val="Strong"/>
          <w:b w:val="0"/>
          <w:bCs w:val="0"/>
          <w:sz w:val="22"/>
          <w:szCs w:val="22"/>
        </w:rPr>
      </w:pPr>
    </w:p>
    <w:p w14:paraId="1EAA4A43" w14:textId="77777777" w:rsidR="00863D0F" w:rsidRDefault="00863D0F" w:rsidP="000201C5">
      <w:pPr>
        <w:pStyle w:val="Title"/>
        <w:spacing w:line="360" w:lineRule="auto"/>
        <w:ind w:firstLine="720"/>
        <w:rPr>
          <w:rStyle w:val="Strong"/>
          <w:b w:val="0"/>
          <w:bCs w:val="0"/>
          <w:sz w:val="22"/>
          <w:szCs w:val="22"/>
        </w:rPr>
      </w:pPr>
    </w:p>
    <w:p w14:paraId="08B33C81" w14:textId="72616D48" w:rsidR="004D338D" w:rsidRPr="000201C5" w:rsidRDefault="000201C5" w:rsidP="000201C5">
      <w:pPr>
        <w:pStyle w:val="Title"/>
        <w:spacing w:line="360" w:lineRule="auto"/>
        <w:ind w:firstLine="720"/>
        <w:rPr>
          <w:rStyle w:val="Strong"/>
          <w:b w:val="0"/>
          <w:bCs w:val="0"/>
          <w:sz w:val="22"/>
          <w:szCs w:val="22"/>
        </w:rPr>
      </w:pPr>
      <w:r>
        <w:rPr>
          <w:rStyle w:val="Strong"/>
          <w:b w:val="0"/>
          <w:bCs w:val="0"/>
          <w:sz w:val="22"/>
          <w:szCs w:val="22"/>
        </w:rPr>
        <w:tab/>
      </w:r>
      <w:r>
        <w:rPr>
          <w:rStyle w:val="Strong"/>
          <w:b w:val="0"/>
          <w:bCs w:val="0"/>
          <w:sz w:val="22"/>
          <w:szCs w:val="22"/>
        </w:rPr>
        <w:tab/>
        <w:t xml:space="preserve">                   </w:t>
      </w:r>
    </w:p>
    <w:p w14:paraId="21ADF1AA" w14:textId="274B2410" w:rsidR="001B3948" w:rsidRDefault="001B3948" w:rsidP="001B3948">
      <w:pPr>
        <w:pStyle w:val="Title"/>
        <w:rPr>
          <w:rStyle w:val="Strong"/>
          <w:sz w:val="36"/>
          <w:szCs w:val="36"/>
        </w:rPr>
      </w:pPr>
      <w:r>
        <w:rPr>
          <w:rStyle w:val="Strong"/>
          <w:sz w:val="36"/>
          <w:szCs w:val="36"/>
        </w:rPr>
        <w:lastRenderedPageBreak/>
        <w:t>References</w:t>
      </w:r>
    </w:p>
    <w:p w14:paraId="60AED4A1" w14:textId="18A7F76C" w:rsidR="001B3948" w:rsidRDefault="001B3948" w:rsidP="00B3152A">
      <w:pPr>
        <w:rPr>
          <w:rFonts w:cs="Times New Roman"/>
        </w:rPr>
      </w:pPr>
    </w:p>
    <w:p w14:paraId="7ECB9B16" w14:textId="63399EC1" w:rsidR="00A466C1" w:rsidRDefault="00A466C1" w:rsidP="00B3152A">
      <w:pPr>
        <w:rPr>
          <w:rFonts w:cs="Times New Roman"/>
        </w:rPr>
      </w:pPr>
      <w:r>
        <w:rPr>
          <w:rFonts w:cs="Times New Roman"/>
        </w:rPr>
        <w:t>Software Engineering Book</w:t>
      </w:r>
    </w:p>
    <w:p w14:paraId="348C32D9" w14:textId="19EFE6B7" w:rsidR="00A466C1" w:rsidRDefault="00F33439" w:rsidP="00A466C1">
      <w:pPr>
        <w:pStyle w:val="ListParagraph"/>
        <w:numPr>
          <w:ilvl w:val="0"/>
          <w:numId w:val="5"/>
        </w:numPr>
        <w:rPr>
          <w:rFonts w:cs="Times New Roman"/>
        </w:rPr>
      </w:pPr>
      <w:hyperlink r:id="rId35" w:history="1">
        <w:r w:rsidR="00312BEC" w:rsidRPr="00F07948">
          <w:rPr>
            <w:rStyle w:val="Hyperlink"/>
            <w:rFonts w:cs="Times New Roman"/>
          </w:rPr>
          <w:t>https://ww.ece.rutgers.edu/~marsic/books/SE/book-SE_marsic.pdf</w:t>
        </w:r>
      </w:hyperlink>
    </w:p>
    <w:p w14:paraId="6A6B9478" w14:textId="7146E295" w:rsidR="00312BEC" w:rsidRDefault="00312BEC" w:rsidP="00312BEC">
      <w:pPr>
        <w:rPr>
          <w:rFonts w:cs="Times New Roman"/>
        </w:rPr>
      </w:pPr>
      <w:r>
        <w:rPr>
          <w:rFonts w:cs="Times New Roman"/>
        </w:rPr>
        <w:t>Parking Lot Automation (Rutgers)</w:t>
      </w:r>
    </w:p>
    <w:p w14:paraId="476F523C" w14:textId="1CA9CC76" w:rsidR="00312BEC" w:rsidRDefault="00F33439" w:rsidP="00312BEC">
      <w:pPr>
        <w:pStyle w:val="ListParagraph"/>
        <w:numPr>
          <w:ilvl w:val="0"/>
          <w:numId w:val="5"/>
        </w:numPr>
        <w:rPr>
          <w:rFonts w:cs="Times New Roman"/>
        </w:rPr>
      </w:pPr>
      <w:hyperlink r:id="rId36" w:history="1">
        <w:r w:rsidR="00F43720" w:rsidRPr="00F07948">
          <w:rPr>
            <w:rStyle w:val="Hyperlink"/>
            <w:rFonts w:cs="Times New Roman"/>
          </w:rPr>
          <w:t>https://www.ece.rutgers.edu/~marsic/books/SE/projects/ParkingLot/2013-g5-report3.pdf</w:t>
        </w:r>
      </w:hyperlink>
    </w:p>
    <w:p w14:paraId="0CDE36A1" w14:textId="5948ABC5" w:rsidR="00F43720" w:rsidRDefault="00F43720" w:rsidP="00F43720">
      <w:pPr>
        <w:rPr>
          <w:rFonts w:cs="Times New Roman"/>
        </w:rPr>
      </w:pPr>
      <w:r>
        <w:rPr>
          <w:rFonts w:cs="Times New Roman"/>
        </w:rPr>
        <w:t>Traffic Mon</w:t>
      </w:r>
      <w:r w:rsidR="008E57DF">
        <w:rPr>
          <w:rFonts w:cs="Times New Roman"/>
        </w:rPr>
        <w:t>itoring Report (Rutgers)</w:t>
      </w:r>
    </w:p>
    <w:p w14:paraId="53F29422" w14:textId="537935F2" w:rsidR="008E57DF" w:rsidRDefault="00F33439" w:rsidP="008E57DF">
      <w:pPr>
        <w:pStyle w:val="ListParagraph"/>
        <w:numPr>
          <w:ilvl w:val="0"/>
          <w:numId w:val="5"/>
        </w:numPr>
        <w:rPr>
          <w:rFonts w:cs="Times New Roman"/>
        </w:rPr>
      </w:pPr>
      <w:hyperlink r:id="rId37" w:history="1">
        <w:r w:rsidR="00424201" w:rsidRPr="00F07948">
          <w:rPr>
            <w:rStyle w:val="Hyperlink"/>
            <w:rFonts w:cs="Times New Roman"/>
          </w:rPr>
          <w:t>http://www.ece.rutgers.edu/~marsic/books/SE/projects/Traffic/2011-g7-report3.pdf</w:t>
        </w:r>
      </w:hyperlink>
    </w:p>
    <w:p w14:paraId="11FFBAF6" w14:textId="6DE7C20D" w:rsidR="00424201" w:rsidRDefault="00424201" w:rsidP="004C333F">
      <w:pPr>
        <w:rPr>
          <w:rFonts w:cs="Times New Roman"/>
        </w:rPr>
      </w:pPr>
      <w:r>
        <w:rPr>
          <w:rFonts w:cs="Times New Roman"/>
        </w:rPr>
        <w:t>Gantt’s Chart</w:t>
      </w:r>
      <w:r w:rsidR="004C333F">
        <w:rPr>
          <w:rFonts w:cs="Times New Roman"/>
        </w:rPr>
        <w:t xml:space="preserve">: </w:t>
      </w:r>
      <w:r w:rsidRPr="004C333F">
        <w:rPr>
          <w:rFonts w:cs="Times New Roman"/>
        </w:rPr>
        <w:t xml:space="preserve">“How to Make a Gantt Chart in Excel.” </w:t>
      </w:r>
      <w:r w:rsidR="004C333F" w:rsidRPr="004C333F">
        <w:rPr>
          <w:rFonts w:cs="Times New Roman"/>
        </w:rPr>
        <w:t>Office Timeline</w:t>
      </w:r>
    </w:p>
    <w:p w14:paraId="6F0C5731" w14:textId="4A248E54" w:rsidR="004C333F" w:rsidRDefault="00F33439" w:rsidP="004C333F">
      <w:pPr>
        <w:pStyle w:val="ListParagraph"/>
        <w:numPr>
          <w:ilvl w:val="0"/>
          <w:numId w:val="5"/>
        </w:numPr>
        <w:rPr>
          <w:rFonts w:cs="Times New Roman"/>
        </w:rPr>
      </w:pPr>
      <w:hyperlink r:id="rId38" w:anchor="tutorial-auto" w:history="1">
        <w:r w:rsidR="004C333F" w:rsidRPr="00F07948">
          <w:rPr>
            <w:rStyle w:val="Hyperlink"/>
            <w:rFonts w:cs="Times New Roman"/>
          </w:rPr>
          <w:t>https://www.officetimeline.com/make-gantt-chart/excel#tutorial-auto</w:t>
        </w:r>
      </w:hyperlink>
      <w:r w:rsidR="004C333F">
        <w:rPr>
          <w:rFonts w:cs="Times New Roman"/>
        </w:rPr>
        <w:t xml:space="preserve">. </w:t>
      </w:r>
    </w:p>
    <w:p w14:paraId="777502D4" w14:textId="1DABA970" w:rsidR="00EE3584" w:rsidRDefault="007469A0" w:rsidP="00EE3584">
      <w:pPr>
        <w:rPr>
          <w:rFonts w:cs="Times New Roman"/>
        </w:rPr>
      </w:pPr>
      <w:proofErr w:type="spellStart"/>
      <w:r>
        <w:rPr>
          <w:rFonts w:cs="Times New Roman"/>
        </w:rPr>
        <w:t>Conveyco</w:t>
      </w:r>
      <w:proofErr w:type="spellEnd"/>
      <w:r>
        <w:rPr>
          <w:rFonts w:cs="Times New Roman"/>
        </w:rPr>
        <w:t xml:space="preserve"> Automated Shipping System</w:t>
      </w:r>
    </w:p>
    <w:p w14:paraId="5D8FF8D7" w14:textId="30E04708" w:rsidR="007469A0" w:rsidRPr="007469A0" w:rsidRDefault="00F33439" w:rsidP="007469A0">
      <w:pPr>
        <w:pStyle w:val="ListParagraph"/>
        <w:numPr>
          <w:ilvl w:val="0"/>
          <w:numId w:val="5"/>
        </w:numPr>
        <w:rPr>
          <w:rFonts w:cs="Times New Roman"/>
        </w:rPr>
      </w:pPr>
      <w:hyperlink r:id="rId39" w:history="1">
        <w:r w:rsidR="007469A0">
          <w:rPr>
            <w:rStyle w:val="Hyperlink"/>
          </w:rPr>
          <w:t>https://www.conveyco.com/technology/automated-packaging/dimensional-weighing/</w:t>
        </w:r>
      </w:hyperlink>
    </w:p>
    <w:p w14:paraId="2711DE7E" w14:textId="01219964" w:rsidR="007469A0" w:rsidRDefault="00B24601" w:rsidP="007469A0">
      <w:pPr>
        <w:rPr>
          <w:rFonts w:cs="Times New Roman"/>
        </w:rPr>
      </w:pPr>
      <w:r>
        <w:rPr>
          <w:rFonts w:cs="Times New Roman"/>
        </w:rPr>
        <w:t>Microsoft 3D Paint</w:t>
      </w:r>
    </w:p>
    <w:p w14:paraId="01065524" w14:textId="7153FA6A" w:rsidR="004E43D5" w:rsidRDefault="004E43D5" w:rsidP="004E43D5">
      <w:pPr>
        <w:pStyle w:val="ListParagraph"/>
        <w:numPr>
          <w:ilvl w:val="0"/>
          <w:numId w:val="5"/>
        </w:numPr>
        <w:rPr>
          <w:rFonts w:cs="Times New Roman"/>
          <w:color w:val="E88664" w:themeColor="accent1" w:themeTint="99"/>
        </w:rPr>
      </w:pPr>
      <w:r w:rsidRPr="008832A9">
        <w:rPr>
          <w:rFonts w:cs="Times New Roman"/>
          <w:color w:val="E88664" w:themeColor="accent1" w:themeTint="99"/>
        </w:rPr>
        <w:t>Used for some of the design of</w:t>
      </w:r>
      <w:r w:rsidR="00110A65" w:rsidRPr="008832A9">
        <w:rPr>
          <w:rFonts w:cs="Times New Roman"/>
          <w:color w:val="E88664" w:themeColor="accent1" w:themeTint="99"/>
        </w:rPr>
        <w:t xml:space="preserve"> the</w:t>
      </w:r>
      <w:r w:rsidRPr="008832A9">
        <w:rPr>
          <w:rFonts w:cs="Times New Roman"/>
          <w:color w:val="E88664" w:themeColor="accent1" w:themeTint="99"/>
        </w:rPr>
        <w:t xml:space="preserve"> diagrams</w:t>
      </w:r>
    </w:p>
    <w:p w14:paraId="303B2AC3" w14:textId="215CE930" w:rsidR="003D0747" w:rsidRDefault="00455E77" w:rsidP="00C91F28">
      <w:pPr>
        <w:rPr>
          <w:rFonts w:cs="Times New Roman"/>
        </w:rPr>
      </w:pPr>
      <w:r>
        <w:rPr>
          <w:rFonts w:cs="Times New Roman"/>
        </w:rPr>
        <w:t>G-Mail – Used for collaboration with team</w:t>
      </w:r>
    </w:p>
    <w:p w14:paraId="046A8772" w14:textId="0F61041A" w:rsidR="00455E77" w:rsidRPr="00455E77" w:rsidRDefault="00F33439" w:rsidP="00455E77">
      <w:pPr>
        <w:pStyle w:val="ListParagraph"/>
        <w:numPr>
          <w:ilvl w:val="0"/>
          <w:numId w:val="27"/>
        </w:numPr>
        <w:rPr>
          <w:rFonts w:cs="Times New Roman"/>
        </w:rPr>
      </w:pPr>
      <w:hyperlink r:id="rId40" w:anchor="inbox" w:history="1">
        <w:r w:rsidR="004074AE">
          <w:rPr>
            <w:rStyle w:val="Hyperlink"/>
          </w:rPr>
          <w:t>https://mail.google.com/mail/u/0/#inbox</w:t>
        </w:r>
      </w:hyperlink>
    </w:p>
    <w:p w14:paraId="1CA92E2B" w14:textId="77777777" w:rsidR="00455E77" w:rsidRDefault="00455E77" w:rsidP="00C91F28">
      <w:pPr>
        <w:rPr>
          <w:rFonts w:cs="Times New Roman"/>
        </w:rPr>
      </w:pPr>
    </w:p>
    <w:p w14:paraId="2A3536FB" w14:textId="77777777" w:rsidR="00455E77" w:rsidRPr="00455E77" w:rsidRDefault="00455E77" w:rsidP="00455E77">
      <w:pPr>
        <w:pStyle w:val="ListParagraph"/>
        <w:rPr>
          <w:rFonts w:asciiTheme="majorHAnsi" w:eastAsiaTheme="majorEastAsia" w:hAnsiTheme="majorHAnsi" w:cstheme="majorBidi"/>
          <w:szCs w:val="18"/>
        </w:rPr>
      </w:pPr>
    </w:p>
    <w:sectPr w:rsidR="00455E77" w:rsidRPr="00455E77">
      <w:headerReference w:type="default" r:id="rId41"/>
      <w:footerReference w:type="even" r:id="rId42"/>
      <w:footerReference w:type="default" r:id="rId43"/>
      <w:headerReference w:type="first" r:id="rId44"/>
      <w:pgSz w:w="12240" w:h="15840"/>
      <w:pgMar w:top="1440" w:right="1080" w:bottom="1440" w:left="1080" w:header="576" w:footer="432"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D62B8D" w14:textId="77777777" w:rsidR="00543BCC" w:rsidRDefault="00543BCC">
      <w:pPr>
        <w:spacing w:after="0" w:line="240" w:lineRule="auto"/>
      </w:pPr>
      <w:r>
        <w:separator/>
      </w:r>
    </w:p>
  </w:endnote>
  <w:endnote w:type="continuationSeparator" w:id="0">
    <w:p w14:paraId="5538128D" w14:textId="77777777" w:rsidR="00543BCC" w:rsidRDefault="00543B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sto MT">
    <w:panose1 w:val="02040603050505030304"/>
    <w:charset w:val="00"/>
    <w:family w:val="roman"/>
    <w:pitch w:val="variable"/>
    <w:sig w:usb0="00000003" w:usb1="00000000" w:usb2="00000000" w:usb3="00000000" w:csb0="00000001" w:csb1="00000000"/>
  </w:font>
  <w:font w:name="MS PGothic">
    <w:altName w:val="ＭＳ Ｐゴシック"/>
    <w:panose1 w:val="020B0600070205080204"/>
    <w:charset w:val="80"/>
    <w:family w:val="swiss"/>
    <w:pitch w:val="variable"/>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246489" w14:textId="77777777" w:rsidR="00543BCC" w:rsidRDefault="00543BCC">
    <w:pPr>
      <w:jc w:val="right"/>
    </w:pPr>
  </w:p>
  <w:p w14:paraId="1531A461" w14:textId="77777777" w:rsidR="00543BCC" w:rsidRDefault="00543BCC" w:rsidP="009823B0">
    <w:pPr>
      <w:jc w:val="right"/>
    </w:pPr>
    <w:r>
      <w:fldChar w:fldCharType="begin"/>
    </w:r>
    <w:r>
      <w:instrText xml:space="preserve"> PAGE   \* MERGEFORMAT </w:instrText>
    </w:r>
    <w:r>
      <w:fldChar w:fldCharType="separate"/>
    </w:r>
    <w:r>
      <w:rPr>
        <w:noProof/>
      </w:rPr>
      <w:t>2</w:t>
    </w:r>
    <w:r>
      <w:rPr>
        <w:noProof/>
      </w:rPr>
      <w:fldChar w:fldCharType="end"/>
    </w:r>
    <w:r>
      <w:t xml:space="preserve"> </w:t>
    </w:r>
    <w:r>
      <w:rPr>
        <w:color w:val="BB8640" w:themeColor="accent3"/>
      </w:rPr>
      <w:sym w:font="Wingdings 2" w:char="F097"/>
    </w:r>
  </w:p>
  <w:p w14:paraId="2C7BD117" w14:textId="77777777" w:rsidR="00543BCC" w:rsidRDefault="00543BCC"/>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BC451B" w:themeColor="accent1"/>
      </w:rPr>
      <w:id w:val="-405526225"/>
      <w:docPartObj>
        <w:docPartGallery w:val="Page Numbers (Bottom of Page)"/>
        <w:docPartUnique/>
      </w:docPartObj>
    </w:sdtPr>
    <w:sdtEndPr>
      <w:rPr>
        <w:noProof/>
      </w:rPr>
    </w:sdtEndPr>
    <w:sdtContent>
      <w:p w14:paraId="1F0B9903" w14:textId="77777777" w:rsidR="00543BCC" w:rsidRPr="005D120C" w:rsidRDefault="00543BCC">
        <w:pPr>
          <w:pStyle w:val="Footer"/>
          <w:jc w:val="center"/>
          <w:rPr>
            <w:color w:val="BC451B" w:themeColor="accent1"/>
          </w:rPr>
        </w:pPr>
        <w:r w:rsidRPr="005D120C">
          <w:rPr>
            <w:color w:val="BC451B" w:themeColor="accent1"/>
          </w:rPr>
          <w:fldChar w:fldCharType="begin"/>
        </w:r>
        <w:r w:rsidRPr="005D120C">
          <w:rPr>
            <w:color w:val="BC451B" w:themeColor="accent1"/>
          </w:rPr>
          <w:instrText xml:space="preserve"> PAGE   \* MERGEFORMAT </w:instrText>
        </w:r>
        <w:r w:rsidRPr="005D120C">
          <w:rPr>
            <w:color w:val="BC451B" w:themeColor="accent1"/>
          </w:rPr>
          <w:fldChar w:fldCharType="separate"/>
        </w:r>
        <w:r>
          <w:rPr>
            <w:noProof/>
            <w:color w:val="BC451B" w:themeColor="accent1"/>
          </w:rPr>
          <w:t>1</w:t>
        </w:r>
        <w:r w:rsidRPr="005D120C">
          <w:rPr>
            <w:noProof/>
            <w:color w:val="BC451B" w:themeColor="accent1"/>
          </w:rPr>
          <w:fldChar w:fldCharType="end"/>
        </w:r>
      </w:p>
    </w:sdtContent>
  </w:sdt>
  <w:p w14:paraId="1AF9D831" w14:textId="77777777" w:rsidR="00543BCC" w:rsidRDefault="00543BCC" w:rsidP="005D120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89C977" w14:textId="77777777" w:rsidR="00543BCC" w:rsidRDefault="00543BCC">
      <w:pPr>
        <w:spacing w:after="0" w:line="240" w:lineRule="auto"/>
      </w:pPr>
      <w:r>
        <w:separator/>
      </w:r>
    </w:p>
  </w:footnote>
  <w:footnote w:type="continuationSeparator" w:id="0">
    <w:p w14:paraId="2A2CEC68" w14:textId="77777777" w:rsidR="00543BCC" w:rsidRDefault="00543BC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8C493E" w14:textId="3CF34256" w:rsidR="00543BCC" w:rsidRPr="005D120C" w:rsidRDefault="00543BCC">
    <w:pPr>
      <w:jc w:val="center"/>
      <w:rPr>
        <w:color w:val="212123" w:themeColor="text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A6FFB5" w14:textId="77D4C8FC" w:rsidR="00543BCC" w:rsidRDefault="00543BCC">
    <w:pPr>
      <w:pStyle w:val="Header"/>
    </w:pPr>
    <w:r>
      <w:t>CSCI 441-Software Engineer; Winter 2019</w:t>
    </w:r>
  </w:p>
  <w:p w14:paraId="08DC0BCB" w14:textId="77777777" w:rsidR="00543BCC" w:rsidRDefault="00543BC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DA35CE"/>
    <w:multiLevelType w:val="hybridMultilevel"/>
    <w:tmpl w:val="2F4E183A"/>
    <w:lvl w:ilvl="0" w:tplc="C6461196">
      <w:numFmt w:val="bullet"/>
      <w:lvlText w:val="•"/>
      <w:lvlJc w:val="left"/>
      <w:pPr>
        <w:ind w:left="720" w:hanging="360"/>
      </w:pPr>
      <w:rPr>
        <w:rFonts w:ascii="Calisto MT" w:eastAsiaTheme="minorEastAsia" w:hAnsi="Calisto MT" w:cstheme="minorBidi"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7C6333"/>
    <w:multiLevelType w:val="hybridMultilevel"/>
    <w:tmpl w:val="B61CD30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17E312DC"/>
    <w:multiLevelType w:val="hybridMultilevel"/>
    <w:tmpl w:val="9006A7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9261A0"/>
    <w:multiLevelType w:val="hybridMultilevel"/>
    <w:tmpl w:val="822AF5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03B1E62"/>
    <w:multiLevelType w:val="hybridMultilevel"/>
    <w:tmpl w:val="B3CADDD4"/>
    <w:lvl w:ilvl="0" w:tplc="90CEDBE0">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96254AD"/>
    <w:multiLevelType w:val="hybridMultilevel"/>
    <w:tmpl w:val="964E96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0FF6AB7"/>
    <w:multiLevelType w:val="hybridMultilevel"/>
    <w:tmpl w:val="83921FA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33713055"/>
    <w:multiLevelType w:val="hybridMultilevel"/>
    <w:tmpl w:val="C414EE1E"/>
    <w:lvl w:ilvl="0" w:tplc="D7267882">
      <w:numFmt w:val="bullet"/>
      <w:lvlText w:val="•"/>
      <w:lvlJc w:val="left"/>
      <w:pPr>
        <w:ind w:left="720" w:hanging="360"/>
      </w:pPr>
      <w:rPr>
        <w:rFonts w:ascii="Calisto MT" w:eastAsiaTheme="minorEastAsia" w:hAnsi="Calisto MT"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3AD43FC"/>
    <w:multiLevelType w:val="hybridMultilevel"/>
    <w:tmpl w:val="CD025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8C926C0"/>
    <w:multiLevelType w:val="hybridMultilevel"/>
    <w:tmpl w:val="9B6E350E"/>
    <w:lvl w:ilvl="0" w:tplc="9E62BCBC">
      <w:start w:val="7"/>
      <w:numFmt w:val="bullet"/>
      <w:lvlText w:val="-"/>
      <w:lvlJc w:val="left"/>
      <w:pPr>
        <w:ind w:left="1800" w:hanging="360"/>
      </w:pPr>
      <w:rPr>
        <w:rFonts w:ascii="Calisto MT" w:eastAsiaTheme="minorEastAsia" w:hAnsi="Calisto MT"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AE24050"/>
    <w:multiLevelType w:val="hybridMultilevel"/>
    <w:tmpl w:val="B02874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C2E7982"/>
    <w:multiLevelType w:val="hybridMultilevel"/>
    <w:tmpl w:val="B5AE5C94"/>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15:restartNumberingAfterBreak="0">
    <w:nsid w:val="45E057CB"/>
    <w:multiLevelType w:val="hybridMultilevel"/>
    <w:tmpl w:val="51A0E85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15:restartNumberingAfterBreak="0">
    <w:nsid w:val="4A2E1AA5"/>
    <w:multiLevelType w:val="hybridMultilevel"/>
    <w:tmpl w:val="78467AAA"/>
    <w:lvl w:ilvl="0" w:tplc="D7267882">
      <w:numFmt w:val="bullet"/>
      <w:lvlText w:val="•"/>
      <w:lvlJc w:val="left"/>
      <w:pPr>
        <w:ind w:left="720" w:hanging="360"/>
      </w:pPr>
      <w:rPr>
        <w:rFonts w:ascii="Calisto MT" w:eastAsiaTheme="minorEastAsia" w:hAnsi="Calisto MT"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3483F55"/>
    <w:multiLevelType w:val="hybridMultilevel"/>
    <w:tmpl w:val="77102B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4B31412"/>
    <w:multiLevelType w:val="hybridMultilevel"/>
    <w:tmpl w:val="8486B2A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15:restartNumberingAfterBreak="0">
    <w:nsid w:val="568A2C56"/>
    <w:multiLevelType w:val="hybridMultilevel"/>
    <w:tmpl w:val="449C9732"/>
    <w:lvl w:ilvl="0" w:tplc="D7267882">
      <w:numFmt w:val="bullet"/>
      <w:lvlText w:val="•"/>
      <w:lvlJc w:val="left"/>
      <w:pPr>
        <w:ind w:left="720" w:hanging="360"/>
      </w:pPr>
      <w:rPr>
        <w:rFonts w:ascii="Calisto MT" w:eastAsiaTheme="minorEastAsia" w:hAnsi="Calisto MT"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9C409AB"/>
    <w:multiLevelType w:val="hybridMultilevel"/>
    <w:tmpl w:val="B02874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BDD75A6"/>
    <w:multiLevelType w:val="hybridMultilevel"/>
    <w:tmpl w:val="5754B936"/>
    <w:lvl w:ilvl="0" w:tplc="90CEDBE0">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1B519EF"/>
    <w:multiLevelType w:val="hybridMultilevel"/>
    <w:tmpl w:val="3B848D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3155977"/>
    <w:multiLevelType w:val="hybridMultilevel"/>
    <w:tmpl w:val="BA2809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83748C6"/>
    <w:multiLevelType w:val="hybridMultilevel"/>
    <w:tmpl w:val="8004A332"/>
    <w:lvl w:ilvl="0" w:tplc="3F3674DE">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A0C1BD8"/>
    <w:multiLevelType w:val="hybridMultilevel"/>
    <w:tmpl w:val="DCA8A2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79D168C"/>
    <w:multiLevelType w:val="hybridMultilevel"/>
    <w:tmpl w:val="54083CCC"/>
    <w:lvl w:ilvl="0" w:tplc="90CEDBE0">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A4A33B4"/>
    <w:multiLevelType w:val="hybridMultilevel"/>
    <w:tmpl w:val="8EDC2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AC07509"/>
    <w:multiLevelType w:val="hybridMultilevel"/>
    <w:tmpl w:val="226E3502"/>
    <w:lvl w:ilvl="0" w:tplc="9E62BCBC">
      <w:start w:val="7"/>
      <w:numFmt w:val="bullet"/>
      <w:lvlText w:val="-"/>
      <w:lvlJc w:val="left"/>
      <w:pPr>
        <w:ind w:left="1800" w:hanging="360"/>
      </w:pPr>
      <w:rPr>
        <w:rFonts w:ascii="Calisto MT" w:eastAsiaTheme="minorEastAsia" w:hAnsi="Calisto MT"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24"/>
  </w:num>
  <w:num w:numId="2">
    <w:abstractNumId w:val="20"/>
  </w:num>
  <w:num w:numId="3">
    <w:abstractNumId w:val="25"/>
  </w:num>
  <w:num w:numId="4">
    <w:abstractNumId w:val="9"/>
  </w:num>
  <w:num w:numId="5">
    <w:abstractNumId w:val="21"/>
  </w:num>
  <w:num w:numId="6">
    <w:abstractNumId w:val="8"/>
  </w:num>
  <w:num w:numId="7">
    <w:abstractNumId w:val="5"/>
  </w:num>
  <w:num w:numId="8">
    <w:abstractNumId w:val="14"/>
  </w:num>
  <w:num w:numId="9">
    <w:abstractNumId w:val="17"/>
  </w:num>
  <w:num w:numId="10">
    <w:abstractNumId w:val="4"/>
  </w:num>
  <w:num w:numId="11">
    <w:abstractNumId w:val="23"/>
  </w:num>
  <w:num w:numId="12">
    <w:abstractNumId w:val="18"/>
  </w:num>
  <w:num w:numId="13">
    <w:abstractNumId w:val="10"/>
  </w:num>
  <w:num w:numId="14">
    <w:abstractNumId w:val="22"/>
  </w:num>
  <w:num w:numId="1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
  </w:num>
  <w:num w:numId="21">
    <w:abstractNumId w:val="19"/>
  </w:num>
  <w:num w:numId="22">
    <w:abstractNumId w:val="2"/>
  </w:num>
  <w:num w:numId="23">
    <w:abstractNumId w:val="3"/>
  </w:num>
  <w:num w:numId="24">
    <w:abstractNumId w:val="13"/>
  </w:num>
  <w:num w:numId="25">
    <w:abstractNumId w:val="7"/>
  </w:num>
  <w:num w:numId="26">
    <w:abstractNumId w:val="16"/>
  </w:num>
  <w:num w:numId="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attachedTemplate r:id="rId1"/>
  <w:defaultTabStop w:val="720"/>
  <w:characterSpacingControl w:val="doNotCompress"/>
  <w:hdrShapeDefaults>
    <o:shapedefaults v:ext="edit" spidmax="1228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48F1"/>
    <w:rsid w:val="0000206A"/>
    <w:rsid w:val="00005ADE"/>
    <w:rsid w:val="000201C5"/>
    <w:rsid w:val="00045C36"/>
    <w:rsid w:val="000473CA"/>
    <w:rsid w:val="000547BB"/>
    <w:rsid w:val="00076771"/>
    <w:rsid w:val="00095FCD"/>
    <w:rsid w:val="000A02C7"/>
    <w:rsid w:val="000A3173"/>
    <w:rsid w:val="000A3174"/>
    <w:rsid w:val="000A7D0E"/>
    <w:rsid w:val="000C12C5"/>
    <w:rsid w:val="000C7A9F"/>
    <w:rsid w:val="000D2212"/>
    <w:rsid w:val="00110A65"/>
    <w:rsid w:val="00117554"/>
    <w:rsid w:val="001207DA"/>
    <w:rsid w:val="0012154C"/>
    <w:rsid w:val="00131494"/>
    <w:rsid w:val="00136BED"/>
    <w:rsid w:val="0015723B"/>
    <w:rsid w:val="00172D10"/>
    <w:rsid w:val="00185DE2"/>
    <w:rsid w:val="00186E51"/>
    <w:rsid w:val="00191347"/>
    <w:rsid w:val="001A2155"/>
    <w:rsid w:val="001A3B90"/>
    <w:rsid w:val="001A3C69"/>
    <w:rsid w:val="001B3948"/>
    <w:rsid w:val="001C62C8"/>
    <w:rsid w:val="001D2DA8"/>
    <w:rsid w:val="001E589E"/>
    <w:rsid w:val="001F6CDB"/>
    <w:rsid w:val="001F73C8"/>
    <w:rsid w:val="0020199A"/>
    <w:rsid w:val="00204120"/>
    <w:rsid w:val="0020729A"/>
    <w:rsid w:val="00212FE7"/>
    <w:rsid w:val="002141FC"/>
    <w:rsid w:val="00227F6A"/>
    <w:rsid w:val="002324D5"/>
    <w:rsid w:val="00247392"/>
    <w:rsid w:val="00260233"/>
    <w:rsid w:val="00260E5B"/>
    <w:rsid w:val="0027239C"/>
    <w:rsid w:val="0027540F"/>
    <w:rsid w:val="002819B4"/>
    <w:rsid w:val="00294C24"/>
    <w:rsid w:val="002A01AB"/>
    <w:rsid w:val="002A2E02"/>
    <w:rsid w:val="002A5BE6"/>
    <w:rsid w:val="002A7100"/>
    <w:rsid w:val="002B4808"/>
    <w:rsid w:val="002B5363"/>
    <w:rsid w:val="002C19F4"/>
    <w:rsid w:val="002C5BA0"/>
    <w:rsid w:val="002F7EFD"/>
    <w:rsid w:val="00312BEC"/>
    <w:rsid w:val="003149CF"/>
    <w:rsid w:val="00316173"/>
    <w:rsid w:val="00316B73"/>
    <w:rsid w:val="00325985"/>
    <w:rsid w:val="00326AAB"/>
    <w:rsid w:val="00330FDF"/>
    <w:rsid w:val="00331F90"/>
    <w:rsid w:val="003334A3"/>
    <w:rsid w:val="00336636"/>
    <w:rsid w:val="003644EA"/>
    <w:rsid w:val="003745EC"/>
    <w:rsid w:val="00374C02"/>
    <w:rsid w:val="003856CE"/>
    <w:rsid w:val="00392210"/>
    <w:rsid w:val="003B07BE"/>
    <w:rsid w:val="003C55CD"/>
    <w:rsid w:val="003D0747"/>
    <w:rsid w:val="003D12E4"/>
    <w:rsid w:val="003D6CA1"/>
    <w:rsid w:val="003E6BF8"/>
    <w:rsid w:val="003E7778"/>
    <w:rsid w:val="003F6ADF"/>
    <w:rsid w:val="0040627C"/>
    <w:rsid w:val="004074AE"/>
    <w:rsid w:val="00410F15"/>
    <w:rsid w:val="004116AB"/>
    <w:rsid w:val="00420323"/>
    <w:rsid w:val="00424201"/>
    <w:rsid w:val="00426F60"/>
    <w:rsid w:val="00435A2E"/>
    <w:rsid w:val="004403EC"/>
    <w:rsid w:val="004427A3"/>
    <w:rsid w:val="00455E77"/>
    <w:rsid w:val="00457586"/>
    <w:rsid w:val="00462DDD"/>
    <w:rsid w:val="00463BE2"/>
    <w:rsid w:val="004648F1"/>
    <w:rsid w:val="00475FF0"/>
    <w:rsid w:val="00491FD0"/>
    <w:rsid w:val="004C0368"/>
    <w:rsid w:val="004C333F"/>
    <w:rsid w:val="004D338D"/>
    <w:rsid w:val="004E2849"/>
    <w:rsid w:val="004E35A7"/>
    <w:rsid w:val="004E43D5"/>
    <w:rsid w:val="004F43BF"/>
    <w:rsid w:val="004F53E9"/>
    <w:rsid w:val="005200B0"/>
    <w:rsid w:val="005243DB"/>
    <w:rsid w:val="00530F31"/>
    <w:rsid w:val="00531763"/>
    <w:rsid w:val="00532152"/>
    <w:rsid w:val="00541625"/>
    <w:rsid w:val="00543BCC"/>
    <w:rsid w:val="00575653"/>
    <w:rsid w:val="00577AB4"/>
    <w:rsid w:val="00585488"/>
    <w:rsid w:val="00586E38"/>
    <w:rsid w:val="00592474"/>
    <w:rsid w:val="005A069E"/>
    <w:rsid w:val="005A0971"/>
    <w:rsid w:val="005C0FDC"/>
    <w:rsid w:val="005D0CCD"/>
    <w:rsid w:val="005D120C"/>
    <w:rsid w:val="005D4FE5"/>
    <w:rsid w:val="005E4790"/>
    <w:rsid w:val="005F3E7B"/>
    <w:rsid w:val="005F41C0"/>
    <w:rsid w:val="00600576"/>
    <w:rsid w:val="00614681"/>
    <w:rsid w:val="00630B6C"/>
    <w:rsid w:val="00636C0F"/>
    <w:rsid w:val="006476F8"/>
    <w:rsid w:val="00653427"/>
    <w:rsid w:val="0066637B"/>
    <w:rsid w:val="00666E4E"/>
    <w:rsid w:val="0069580F"/>
    <w:rsid w:val="006963E3"/>
    <w:rsid w:val="006A572A"/>
    <w:rsid w:val="006C1B41"/>
    <w:rsid w:val="006C751B"/>
    <w:rsid w:val="006E1148"/>
    <w:rsid w:val="006E6D29"/>
    <w:rsid w:val="0070525C"/>
    <w:rsid w:val="00716A41"/>
    <w:rsid w:val="00717936"/>
    <w:rsid w:val="00732598"/>
    <w:rsid w:val="007469A0"/>
    <w:rsid w:val="007503E3"/>
    <w:rsid w:val="00754D9D"/>
    <w:rsid w:val="007630CC"/>
    <w:rsid w:val="007653CD"/>
    <w:rsid w:val="00780C4E"/>
    <w:rsid w:val="00781CA6"/>
    <w:rsid w:val="00792D06"/>
    <w:rsid w:val="007A394A"/>
    <w:rsid w:val="007A3EC8"/>
    <w:rsid w:val="007B02C6"/>
    <w:rsid w:val="007C6366"/>
    <w:rsid w:val="007E1023"/>
    <w:rsid w:val="007F6B43"/>
    <w:rsid w:val="00800A49"/>
    <w:rsid w:val="0081059C"/>
    <w:rsid w:val="00813C48"/>
    <w:rsid w:val="00817AD9"/>
    <w:rsid w:val="008242D9"/>
    <w:rsid w:val="008268E2"/>
    <w:rsid w:val="008432F0"/>
    <w:rsid w:val="008520BB"/>
    <w:rsid w:val="008547AA"/>
    <w:rsid w:val="00860BAF"/>
    <w:rsid w:val="00863D0F"/>
    <w:rsid w:val="00866A03"/>
    <w:rsid w:val="00873A4C"/>
    <w:rsid w:val="008832A9"/>
    <w:rsid w:val="00890EBC"/>
    <w:rsid w:val="00892533"/>
    <w:rsid w:val="00895FA7"/>
    <w:rsid w:val="008A25CD"/>
    <w:rsid w:val="008A45FD"/>
    <w:rsid w:val="008B6BE2"/>
    <w:rsid w:val="008C6F94"/>
    <w:rsid w:val="008D4B8B"/>
    <w:rsid w:val="008D5DFA"/>
    <w:rsid w:val="008E310A"/>
    <w:rsid w:val="008E57DF"/>
    <w:rsid w:val="008F7AE5"/>
    <w:rsid w:val="00901939"/>
    <w:rsid w:val="0091097F"/>
    <w:rsid w:val="00912DCE"/>
    <w:rsid w:val="0093075C"/>
    <w:rsid w:val="00932547"/>
    <w:rsid w:val="00940245"/>
    <w:rsid w:val="009419E4"/>
    <w:rsid w:val="0095438C"/>
    <w:rsid w:val="0096164A"/>
    <w:rsid w:val="00966CAA"/>
    <w:rsid w:val="00981955"/>
    <w:rsid w:val="009823B0"/>
    <w:rsid w:val="00982F0C"/>
    <w:rsid w:val="009832A2"/>
    <w:rsid w:val="00983A80"/>
    <w:rsid w:val="00983B52"/>
    <w:rsid w:val="00990427"/>
    <w:rsid w:val="0099523E"/>
    <w:rsid w:val="009A317C"/>
    <w:rsid w:val="009B317F"/>
    <w:rsid w:val="009D0FBD"/>
    <w:rsid w:val="009D4647"/>
    <w:rsid w:val="009E4442"/>
    <w:rsid w:val="00A272E4"/>
    <w:rsid w:val="00A300D9"/>
    <w:rsid w:val="00A3594B"/>
    <w:rsid w:val="00A466C1"/>
    <w:rsid w:val="00A51BD4"/>
    <w:rsid w:val="00A5343A"/>
    <w:rsid w:val="00A54DD0"/>
    <w:rsid w:val="00A63BC2"/>
    <w:rsid w:val="00A7360B"/>
    <w:rsid w:val="00AA1EF3"/>
    <w:rsid w:val="00AA3356"/>
    <w:rsid w:val="00AB6D5B"/>
    <w:rsid w:val="00AD1999"/>
    <w:rsid w:val="00AD4CAC"/>
    <w:rsid w:val="00AD671A"/>
    <w:rsid w:val="00AE0B7E"/>
    <w:rsid w:val="00AE1DBF"/>
    <w:rsid w:val="00AF185E"/>
    <w:rsid w:val="00AF2735"/>
    <w:rsid w:val="00B24601"/>
    <w:rsid w:val="00B3152A"/>
    <w:rsid w:val="00B31E8C"/>
    <w:rsid w:val="00B32C1A"/>
    <w:rsid w:val="00B424A0"/>
    <w:rsid w:val="00B46AAE"/>
    <w:rsid w:val="00B472ED"/>
    <w:rsid w:val="00B610BD"/>
    <w:rsid w:val="00B61C5E"/>
    <w:rsid w:val="00B633A4"/>
    <w:rsid w:val="00B72101"/>
    <w:rsid w:val="00B76B9C"/>
    <w:rsid w:val="00B903A7"/>
    <w:rsid w:val="00BA5AC9"/>
    <w:rsid w:val="00BB269D"/>
    <w:rsid w:val="00BC14E6"/>
    <w:rsid w:val="00BD09CF"/>
    <w:rsid w:val="00BD41FB"/>
    <w:rsid w:val="00BD6022"/>
    <w:rsid w:val="00BE312A"/>
    <w:rsid w:val="00BE7D84"/>
    <w:rsid w:val="00C33284"/>
    <w:rsid w:val="00C343B3"/>
    <w:rsid w:val="00C3456D"/>
    <w:rsid w:val="00C351F1"/>
    <w:rsid w:val="00C5422F"/>
    <w:rsid w:val="00C54F0F"/>
    <w:rsid w:val="00C7413C"/>
    <w:rsid w:val="00C755A5"/>
    <w:rsid w:val="00C75D6F"/>
    <w:rsid w:val="00C91F28"/>
    <w:rsid w:val="00CB288C"/>
    <w:rsid w:val="00CB4C99"/>
    <w:rsid w:val="00CC00B5"/>
    <w:rsid w:val="00CC4DDD"/>
    <w:rsid w:val="00CC4E9A"/>
    <w:rsid w:val="00CC5B34"/>
    <w:rsid w:val="00CD233E"/>
    <w:rsid w:val="00CD404A"/>
    <w:rsid w:val="00CD499C"/>
    <w:rsid w:val="00CF309D"/>
    <w:rsid w:val="00D02E0F"/>
    <w:rsid w:val="00D06228"/>
    <w:rsid w:val="00D207E5"/>
    <w:rsid w:val="00D24402"/>
    <w:rsid w:val="00D33EAD"/>
    <w:rsid w:val="00D4097F"/>
    <w:rsid w:val="00D41C42"/>
    <w:rsid w:val="00D42B04"/>
    <w:rsid w:val="00D705E0"/>
    <w:rsid w:val="00D832D1"/>
    <w:rsid w:val="00D83418"/>
    <w:rsid w:val="00D91581"/>
    <w:rsid w:val="00DC1E2B"/>
    <w:rsid w:val="00DE2C95"/>
    <w:rsid w:val="00DF08EB"/>
    <w:rsid w:val="00DF1F44"/>
    <w:rsid w:val="00DF7897"/>
    <w:rsid w:val="00E027E8"/>
    <w:rsid w:val="00E04C79"/>
    <w:rsid w:val="00E173D7"/>
    <w:rsid w:val="00E268D4"/>
    <w:rsid w:val="00E470CE"/>
    <w:rsid w:val="00E656AD"/>
    <w:rsid w:val="00E659B6"/>
    <w:rsid w:val="00E70D55"/>
    <w:rsid w:val="00E74F2D"/>
    <w:rsid w:val="00E8038F"/>
    <w:rsid w:val="00E972A3"/>
    <w:rsid w:val="00E9776E"/>
    <w:rsid w:val="00EA2113"/>
    <w:rsid w:val="00EA4EB8"/>
    <w:rsid w:val="00EB4761"/>
    <w:rsid w:val="00EC690F"/>
    <w:rsid w:val="00EE3584"/>
    <w:rsid w:val="00EE399B"/>
    <w:rsid w:val="00EE518F"/>
    <w:rsid w:val="00EF5164"/>
    <w:rsid w:val="00F13171"/>
    <w:rsid w:val="00F2124B"/>
    <w:rsid w:val="00F2310E"/>
    <w:rsid w:val="00F33439"/>
    <w:rsid w:val="00F43720"/>
    <w:rsid w:val="00F463B7"/>
    <w:rsid w:val="00F557A0"/>
    <w:rsid w:val="00F55E62"/>
    <w:rsid w:val="00F65C77"/>
    <w:rsid w:val="00F77FD0"/>
    <w:rsid w:val="00F95D6D"/>
    <w:rsid w:val="00F95DD1"/>
    <w:rsid w:val="00FA6489"/>
    <w:rsid w:val="00FC3386"/>
    <w:rsid w:val="00FD2FA9"/>
    <w:rsid w:val="00FD7137"/>
    <w:rsid w:val="00FE7BB4"/>
    <w:rsid w:val="00FF640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14:docId w14:val="3B9AA634"/>
  <w15:docId w15:val="{5CAF0A81-F657-47DF-ABBE-87FB6D9038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640E"/>
  </w:style>
  <w:style w:type="paragraph" w:styleId="Heading1">
    <w:name w:val="heading 1"/>
    <w:basedOn w:val="Normal"/>
    <w:next w:val="Normal"/>
    <w:link w:val="Heading1Char"/>
    <w:uiPriority w:val="9"/>
    <w:qFormat/>
    <w:rsid w:val="00FF640E"/>
    <w:pPr>
      <w:keepNext/>
      <w:keepLines/>
      <w:spacing w:before="480" w:after="0"/>
      <w:outlineLvl w:val="0"/>
    </w:pPr>
    <w:rPr>
      <w:rFonts w:asciiTheme="majorHAnsi" w:eastAsiaTheme="majorEastAsia" w:hAnsiTheme="majorHAnsi" w:cstheme="majorBidi"/>
      <w:b/>
      <w:bCs/>
      <w:color w:val="8C3314" w:themeColor="accent1" w:themeShade="BF"/>
      <w:sz w:val="28"/>
      <w:szCs w:val="28"/>
    </w:rPr>
  </w:style>
  <w:style w:type="paragraph" w:styleId="Heading2">
    <w:name w:val="heading 2"/>
    <w:basedOn w:val="Normal"/>
    <w:next w:val="Normal"/>
    <w:link w:val="Heading2Char"/>
    <w:uiPriority w:val="9"/>
    <w:unhideWhenUsed/>
    <w:qFormat/>
    <w:rsid w:val="00FF640E"/>
    <w:pPr>
      <w:keepNext/>
      <w:keepLines/>
      <w:spacing w:before="200" w:after="0"/>
      <w:outlineLvl w:val="1"/>
    </w:pPr>
    <w:rPr>
      <w:rFonts w:asciiTheme="majorHAnsi" w:eastAsiaTheme="majorEastAsia" w:hAnsiTheme="majorHAnsi" w:cstheme="majorBidi"/>
      <w:b/>
      <w:bCs/>
      <w:color w:val="BC451B" w:themeColor="accent1"/>
      <w:sz w:val="26"/>
      <w:szCs w:val="26"/>
    </w:rPr>
  </w:style>
  <w:style w:type="paragraph" w:styleId="Heading3">
    <w:name w:val="heading 3"/>
    <w:basedOn w:val="Normal"/>
    <w:next w:val="Normal"/>
    <w:link w:val="Heading3Char"/>
    <w:uiPriority w:val="9"/>
    <w:unhideWhenUsed/>
    <w:qFormat/>
    <w:rsid w:val="00FF640E"/>
    <w:pPr>
      <w:keepNext/>
      <w:keepLines/>
      <w:spacing w:before="200" w:after="0"/>
      <w:outlineLvl w:val="2"/>
    </w:pPr>
    <w:rPr>
      <w:rFonts w:asciiTheme="majorHAnsi" w:eastAsiaTheme="majorEastAsia" w:hAnsiTheme="majorHAnsi" w:cstheme="majorBidi"/>
      <w:b/>
      <w:bCs/>
      <w:color w:val="BC451B" w:themeColor="accent1"/>
    </w:rPr>
  </w:style>
  <w:style w:type="paragraph" w:styleId="Heading4">
    <w:name w:val="heading 4"/>
    <w:basedOn w:val="Normal"/>
    <w:next w:val="Normal"/>
    <w:link w:val="Heading4Char"/>
    <w:uiPriority w:val="9"/>
    <w:semiHidden/>
    <w:unhideWhenUsed/>
    <w:qFormat/>
    <w:rsid w:val="00FF640E"/>
    <w:pPr>
      <w:keepNext/>
      <w:keepLines/>
      <w:spacing w:before="200" w:after="0"/>
      <w:outlineLvl w:val="3"/>
    </w:pPr>
    <w:rPr>
      <w:rFonts w:asciiTheme="majorHAnsi" w:eastAsiaTheme="majorEastAsia" w:hAnsiTheme="majorHAnsi" w:cstheme="majorBidi"/>
      <w:b/>
      <w:bCs/>
      <w:i/>
      <w:iCs/>
      <w:color w:val="BC451B" w:themeColor="accent1"/>
    </w:rPr>
  </w:style>
  <w:style w:type="paragraph" w:styleId="Heading5">
    <w:name w:val="heading 5"/>
    <w:basedOn w:val="Normal"/>
    <w:next w:val="Normal"/>
    <w:link w:val="Heading5Char"/>
    <w:uiPriority w:val="9"/>
    <w:semiHidden/>
    <w:unhideWhenUsed/>
    <w:qFormat/>
    <w:rsid w:val="00FF640E"/>
    <w:pPr>
      <w:keepNext/>
      <w:keepLines/>
      <w:spacing w:before="200" w:after="0"/>
      <w:outlineLvl w:val="4"/>
    </w:pPr>
    <w:rPr>
      <w:rFonts w:asciiTheme="majorHAnsi" w:eastAsiaTheme="majorEastAsia" w:hAnsiTheme="majorHAnsi" w:cstheme="majorBidi"/>
      <w:color w:val="5D220D" w:themeColor="accent1" w:themeShade="7F"/>
    </w:rPr>
  </w:style>
  <w:style w:type="paragraph" w:styleId="Heading6">
    <w:name w:val="heading 6"/>
    <w:basedOn w:val="Normal"/>
    <w:next w:val="Normal"/>
    <w:link w:val="Heading6Char"/>
    <w:uiPriority w:val="9"/>
    <w:semiHidden/>
    <w:unhideWhenUsed/>
    <w:qFormat/>
    <w:rsid w:val="00FF640E"/>
    <w:pPr>
      <w:keepNext/>
      <w:keepLines/>
      <w:spacing w:before="200" w:after="0"/>
      <w:outlineLvl w:val="5"/>
    </w:pPr>
    <w:rPr>
      <w:rFonts w:asciiTheme="majorHAnsi" w:eastAsiaTheme="majorEastAsia" w:hAnsiTheme="majorHAnsi" w:cstheme="majorBidi"/>
      <w:i/>
      <w:iCs/>
      <w:color w:val="5D220D" w:themeColor="accent1" w:themeShade="7F"/>
    </w:rPr>
  </w:style>
  <w:style w:type="paragraph" w:styleId="Heading7">
    <w:name w:val="heading 7"/>
    <w:basedOn w:val="Normal"/>
    <w:next w:val="Normal"/>
    <w:link w:val="Heading7Char"/>
    <w:uiPriority w:val="9"/>
    <w:semiHidden/>
    <w:unhideWhenUsed/>
    <w:qFormat/>
    <w:rsid w:val="00FF640E"/>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F640E"/>
    <w:pPr>
      <w:keepNext/>
      <w:keepLines/>
      <w:spacing w:before="200" w:after="0"/>
      <w:outlineLvl w:val="7"/>
    </w:pPr>
    <w:rPr>
      <w:rFonts w:asciiTheme="majorHAnsi" w:eastAsiaTheme="majorEastAsia" w:hAnsiTheme="majorHAnsi" w:cstheme="majorBidi"/>
      <w:color w:val="BC451B" w:themeColor="accent1"/>
      <w:sz w:val="20"/>
      <w:szCs w:val="20"/>
    </w:rPr>
  </w:style>
  <w:style w:type="paragraph" w:styleId="Heading9">
    <w:name w:val="heading 9"/>
    <w:basedOn w:val="Normal"/>
    <w:next w:val="Normal"/>
    <w:link w:val="Heading9Char"/>
    <w:uiPriority w:val="9"/>
    <w:semiHidden/>
    <w:unhideWhenUsed/>
    <w:qFormat/>
    <w:rsid w:val="00FF640E"/>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640E"/>
    <w:rPr>
      <w:rFonts w:asciiTheme="majorHAnsi" w:eastAsiaTheme="majorEastAsia" w:hAnsiTheme="majorHAnsi" w:cstheme="majorBidi"/>
      <w:b/>
      <w:bCs/>
      <w:color w:val="8C3314" w:themeColor="accent1" w:themeShade="BF"/>
      <w:sz w:val="28"/>
      <w:szCs w:val="28"/>
    </w:rPr>
  </w:style>
  <w:style w:type="character" w:customStyle="1" w:styleId="Heading2Char">
    <w:name w:val="Heading 2 Char"/>
    <w:basedOn w:val="DefaultParagraphFont"/>
    <w:link w:val="Heading2"/>
    <w:uiPriority w:val="9"/>
    <w:rsid w:val="00FF640E"/>
    <w:rPr>
      <w:rFonts w:asciiTheme="majorHAnsi" w:eastAsiaTheme="majorEastAsia" w:hAnsiTheme="majorHAnsi" w:cstheme="majorBidi"/>
      <w:b/>
      <w:bCs/>
      <w:color w:val="BC451B" w:themeColor="accent1"/>
      <w:sz w:val="26"/>
      <w:szCs w:val="26"/>
    </w:rPr>
  </w:style>
  <w:style w:type="character" w:customStyle="1" w:styleId="Heading3Char">
    <w:name w:val="Heading 3 Char"/>
    <w:basedOn w:val="DefaultParagraphFont"/>
    <w:link w:val="Heading3"/>
    <w:uiPriority w:val="9"/>
    <w:rsid w:val="00FF640E"/>
    <w:rPr>
      <w:rFonts w:asciiTheme="majorHAnsi" w:eastAsiaTheme="majorEastAsia" w:hAnsiTheme="majorHAnsi" w:cstheme="majorBidi"/>
      <w:b/>
      <w:bCs/>
      <w:color w:val="BC451B" w:themeColor="accent1"/>
    </w:rPr>
  </w:style>
  <w:style w:type="paragraph" w:styleId="Title">
    <w:name w:val="Title"/>
    <w:basedOn w:val="Normal"/>
    <w:next w:val="Normal"/>
    <w:link w:val="TitleChar"/>
    <w:uiPriority w:val="10"/>
    <w:qFormat/>
    <w:rsid w:val="00FF640E"/>
    <w:pPr>
      <w:pBdr>
        <w:bottom w:val="single" w:sz="8" w:space="4" w:color="BC451B" w:themeColor="accent1"/>
      </w:pBdr>
      <w:spacing w:after="300" w:line="240" w:lineRule="auto"/>
      <w:contextualSpacing/>
    </w:pPr>
    <w:rPr>
      <w:rFonts w:asciiTheme="majorHAnsi" w:eastAsiaTheme="majorEastAsia" w:hAnsiTheme="majorHAnsi" w:cstheme="majorBidi"/>
      <w:color w:val="18181A" w:themeColor="text2" w:themeShade="BF"/>
      <w:spacing w:val="5"/>
      <w:sz w:val="52"/>
      <w:szCs w:val="52"/>
    </w:rPr>
  </w:style>
  <w:style w:type="character" w:customStyle="1" w:styleId="TitleChar">
    <w:name w:val="Title Char"/>
    <w:basedOn w:val="DefaultParagraphFont"/>
    <w:link w:val="Title"/>
    <w:uiPriority w:val="10"/>
    <w:rsid w:val="00FF640E"/>
    <w:rPr>
      <w:rFonts w:asciiTheme="majorHAnsi" w:eastAsiaTheme="majorEastAsia" w:hAnsiTheme="majorHAnsi" w:cstheme="majorBidi"/>
      <w:color w:val="18181A" w:themeColor="text2" w:themeShade="BF"/>
      <w:spacing w:val="5"/>
      <w:sz w:val="52"/>
      <w:szCs w:val="52"/>
    </w:rPr>
  </w:style>
  <w:style w:type="paragraph" w:styleId="Subtitle">
    <w:name w:val="Subtitle"/>
    <w:basedOn w:val="Normal"/>
    <w:next w:val="Normal"/>
    <w:link w:val="SubtitleChar"/>
    <w:uiPriority w:val="11"/>
    <w:qFormat/>
    <w:rsid w:val="00FF640E"/>
    <w:pPr>
      <w:numPr>
        <w:ilvl w:val="1"/>
      </w:numPr>
    </w:pPr>
    <w:rPr>
      <w:rFonts w:asciiTheme="majorHAnsi" w:eastAsiaTheme="majorEastAsia" w:hAnsiTheme="majorHAnsi" w:cstheme="majorBidi"/>
      <w:i/>
      <w:iCs/>
      <w:color w:val="BC451B" w:themeColor="accent1"/>
      <w:spacing w:val="15"/>
      <w:sz w:val="24"/>
      <w:szCs w:val="24"/>
    </w:rPr>
  </w:style>
  <w:style w:type="character" w:customStyle="1" w:styleId="SubtitleChar">
    <w:name w:val="Subtitle Char"/>
    <w:basedOn w:val="DefaultParagraphFont"/>
    <w:link w:val="Subtitle"/>
    <w:uiPriority w:val="11"/>
    <w:rsid w:val="00FF640E"/>
    <w:rPr>
      <w:rFonts w:asciiTheme="majorHAnsi" w:eastAsiaTheme="majorEastAsia" w:hAnsiTheme="majorHAnsi" w:cstheme="majorBidi"/>
      <w:i/>
      <w:iCs/>
      <w:color w:val="BC451B" w:themeColor="accent1"/>
      <w:spacing w:val="15"/>
      <w:sz w:val="24"/>
      <w:szCs w:val="24"/>
    </w:rPr>
  </w:style>
  <w:style w:type="paragraph" w:styleId="Header">
    <w:name w:val="header"/>
    <w:basedOn w:val="Normal"/>
    <w:link w:val="HeaderChar"/>
    <w:uiPriority w:val="99"/>
    <w:unhideWhenUsed/>
    <w:pPr>
      <w:tabs>
        <w:tab w:val="center" w:pos="4320"/>
        <w:tab w:val="right" w:pos="8640"/>
      </w:tabs>
    </w:pPr>
  </w:style>
  <w:style w:type="character" w:customStyle="1" w:styleId="HeaderChar">
    <w:name w:val="Header Char"/>
    <w:basedOn w:val="DefaultParagraphFont"/>
    <w:link w:val="Header"/>
    <w:uiPriority w:val="99"/>
    <w:rPr>
      <w:rFonts w:eastAsiaTheme="minorEastAsia"/>
    </w:rPr>
  </w:style>
  <w:style w:type="paragraph" w:styleId="NoSpacing">
    <w:name w:val="No Spacing"/>
    <w:link w:val="NoSpacingChar"/>
    <w:uiPriority w:val="1"/>
    <w:qFormat/>
    <w:rsid w:val="00FF640E"/>
    <w:pPr>
      <w:spacing w:after="0" w:line="240" w:lineRule="auto"/>
    </w:pPr>
  </w:style>
  <w:style w:type="character" w:customStyle="1" w:styleId="NoSpacingChar">
    <w:name w:val="No Spacing Char"/>
    <w:basedOn w:val="DefaultParagraphFont"/>
    <w:link w:val="NoSpacing"/>
    <w:uiPriority w:val="1"/>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eastAsiaTheme="minorEastAsia" w:hAnsi="Tahoma" w:cs="Tahoma"/>
      <w:sz w:val="16"/>
      <w:szCs w:val="16"/>
    </w:rPr>
  </w:style>
  <w:style w:type="character" w:customStyle="1" w:styleId="Heading4Char">
    <w:name w:val="Heading 4 Char"/>
    <w:basedOn w:val="DefaultParagraphFont"/>
    <w:link w:val="Heading4"/>
    <w:uiPriority w:val="9"/>
    <w:semiHidden/>
    <w:rsid w:val="00FF640E"/>
    <w:rPr>
      <w:rFonts w:asciiTheme="majorHAnsi" w:eastAsiaTheme="majorEastAsia" w:hAnsiTheme="majorHAnsi" w:cstheme="majorBidi"/>
      <w:b/>
      <w:bCs/>
      <w:i/>
      <w:iCs/>
      <w:color w:val="BC451B" w:themeColor="accent1"/>
    </w:rPr>
  </w:style>
  <w:style w:type="character" w:customStyle="1" w:styleId="Heading5Char">
    <w:name w:val="Heading 5 Char"/>
    <w:basedOn w:val="DefaultParagraphFont"/>
    <w:link w:val="Heading5"/>
    <w:uiPriority w:val="9"/>
    <w:semiHidden/>
    <w:rsid w:val="00FF640E"/>
    <w:rPr>
      <w:rFonts w:asciiTheme="majorHAnsi" w:eastAsiaTheme="majorEastAsia" w:hAnsiTheme="majorHAnsi" w:cstheme="majorBidi"/>
      <w:color w:val="5D220D" w:themeColor="accent1" w:themeShade="7F"/>
    </w:rPr>
  </w:style>
  <w:style w:type="character" w:customStyle="1" w:styleId="Heading6Char">
    <w:name w:val="Heading 6 Char"/>
    <w:basedOn w:val="DefaultParagraphFont"/>
    <w:link w:val="Heading6"/>
    <w:uiPriority w:val="9"/>
    <w:semiHidden/>
    <w:rsid w:val="00FF640E"/>
    <w:rPr>
      <w:rFonts w:asciiTheme="majorHAnsi" w:eastAsiaTheme="majorEastAsia" w:hAnsiTheme="majorHAnsi" w:cstheme="majorBidi"/>
      <w:i/>
      <w:iCs/>
      <w:color w:val="5D220D" w:themeColor="accent1" w:themeShade="7F"/>
    </w:rPr>
  </w:style>
  <w:style w:type="character" w:customStyle="1" w:styleId="Heading7Char">
    <w:name w:val="Heading 7 Char"/>
    <w:basedOn w:val="DefaultParagraphFont"/>
    <w:link w:val="Heading7"/>
    <w:uiPriority w:val="9"/>
    <w:semiHidden/>
    <w:rsid w:val="00FF640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F640E"/>
    <w:rPr>
      <w:rFonts w:asciiTheme="majorHAnsi" w:eastAsiaTheme="majorEastAsia" w:hAnsiTheme="majorHAnsi" w:cstheme="majorBidi"/>
      <w:color w:val="BC451B" w:themeColor="accent1"/>
      <w:sz w:val="20"/>
      <w:szCs w:val="20"/>
    </w:rPr>
  </w:style>
  <w:style w:type="character" w:customStyle="1" w:styleId="Heading9Char">
    <w:name w:val="Heading 9 Char"/>
    <w:basedOn w:val="DefaultParagraphFont"/>
    <w:link w:val="Heading9"/>
    <w:uiPriority w:val="9"/>
    <w:semiHidden/>
    <w:rsid w:val="00FF640E"/>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F640E"/>
    <w:pPr>
      <w:spacing w:line="240" w:lineRule="auto"/>
    </w:pPr>
    <w:rPr>
      <w:b/>
      <w:bCs/>
      <w:color w:val="BC451B" w:themeColor="accent1"/>
      <w:sz w:val="18"/>
      <w:szCs w:val="18"/>
    </w:rPr>
  </w:style>
  <w:style w:type="character" w:styleId="Strong">
    <w:name w:val="Strong"/>
    <w:basedOn w:val="DefaultParagraphFont"/>
    <w:uiPriority w:val="22"/>
    <w:qFormat/>
    <w:rsid w:val="00FF640E"/>
    <w:rPr>
      <w:b/>
      <w:bCs/>
    </w:rPr>
  </w:style>
  <w:style w:type="character" w:styleId="Emphasis">
    <w:name w:val="Emphasis"/>
    <w:basedOn w:val="DefaultParagraphFont"/>
    <w:uiPriority w:val="20"/>
    <w:qFormat/>
    <w:rsid w:val="00FF640E"/>
    <w:rPr>
      <w:i/>
      <w:iCs/>
    </w:rPr>
  </w:style>
  <w:style w:type="paragraph" w:styleId="ListParagraph">
    <w:name w:val="List Paragraph"/>
    <w:basedOn w:val="Normal"/>
    <w:uiPriority w:val="34"/>
    <w:qFormat/>
    <w:pPr>
      <w:ind w:left="720"/>
      <w:contextualSpacing/>
    </w:pPr>
  </w:style>
  <w:style w:type="paragraph" w:styleId="Quote">
    <w:name w:val="Quote"/>
    <w:basedOn w:val="Normal"/>
    <w:next w:val="Normal"/>
    <w:link w:val="QuoteChar"/>
    <w:uiPriority w:val="29"/>
    <w:qFormat/>
    <w:rsid w:val="00FF640E"/>
    <w:rPr>
      <w:i/>
      <w:iCs/>
      <w:color w:val="000000" w:themeColor="text1"/>
    </w:rPr>
  </w:style>
  <w:style w:type="character" w:customStyle="1" w:styleId="QuoteChar">
    <w:name w:val="Quote Char"/>
    <w:basedOn w:val="DefaultParagraphFont"/>
    <w:link w:val="Quote"/>
    <w:uiPriority w:val="29"/>
    <w:rsid w:val="00FF640E"/>
    <w:rPr>
      <w:i/>
      <w:iCs/>
      <w:color w:val="000000" w:themeColor="text1"/>
    </w:rPr>
  </w:style>
  <w:style w:type="paragraph" w:styleId="IntenseQuote">
    <w:name w:val="Intense Quote"/>
    <w:basedOn w:val="Normal"/>
    <w:next w:val="Normal"/>
    <w:link w:val="IntenseQuoteChar"/>
    <w:uiPriority w:val="30"/>
    <w:qFormat/>
    <w:rsid w:val="00FF640E"/>
    <w:pPr>
      <w:pBdr>
        <w:bottom w:val="single" w:sz="4" w:space="4" w:color="BC451B" w:themeColor="accent1"/>
      </w:pBdr>
      <w:spacing w:before="200" w:after="280"/>
      <w:ind w:left="936" w:right="936"/>
    </w:pPr>
    <w:rPr>
      <w:b/>
      <w:bCs/>
      <w:i/>
      <w:iCs/>
      <w:color w:val="BC451B" w:themeColor="accent1"/>
    </w:rPr>
  </w:style>
  <w:style w:type="character" w:customStyle="1" w:styleId="IntenseQuoteChar">
    <w:name w:val="Intense Quote Char"/>
    <w:basedOn w:val="DefaultParagraphFont"/>
    <w:link w:val="IntenseQuote"/>
    <w:uiPriority w:val="30"/>
    <w:rsid w:val="00FF640E"/>
    <w:rPr>
      <w:b/>
      <w:bCs/>
      <w:i/>
      <w:iCs/>
      <w:color w:val="BC451B" w:themeColor="accent1"/>
    </w:rPr>
  </w:style>
  <w:style w:type="character" w:styleId="SubtleEmphasis">
    <w:name w:val="Subtle Emphasis"/>
    <w:basedOn w:val="DefaultParagraphFont"/>
    <w:uiPriority w:val="19"/>
    <w:qFormat/>
    <w:rsid w:val="00FF640E"/>
    <w:rPr>
      <w:i/>
      <w:iCs/>
      <w:color w:val="808080" w:themeColor="text1" w:themeTint="7F"/>
    </w:rPr>
  </w:style>
  <w:style w:type="character" w:styleId="IntenseEmphasis">
    <w:name w:val="Intense Emphasis"/>
    <w:basedOn w:val="DefaultParagraphFont"/>
    <w:uiPriority w:val="21"/>
    <w:qFormat/>
    <w:rsid w:val="00FF640E"/>
    <w:rPr>
      <w:b/>
      <w:bCs/>
      <w:i/>
      <w:iCs/>
      <w:color w:val="BC451B" w:themeColor="accent1"/>
    </w:rPr>
  </w:style>
  <w:style w:type="character" w:styleId="SubtleReference">
    <w:name w:val="Subtle Reference"/>
    <w:basedOn w:val="DefaultParagraphFont"/>
    <w:uiPriority w:val="31"/>
    <w:qFormat/>
    <w:rsid w:val="00FF640E"/>
    <w:rPr>
      <w:smallCaps/>
      <w:color w:val="D3BA68" w:themeColor="accent2"/>
      <w:u w:val="single"/>
    </w:rPr>
  </w:style>
  <w:style w:type="character" w:styleId="IntenseReference">
    <w:name w:val="Intense Reference"/>
    <w:basedOn w:val="DefaultParagraphFont"/>
    <w:uiPriority w:val="32"/>
    <w:qFormat/>
    <w:rsid w:val="00FF640E"/>
    <w:rPr>
      <w:b/>
      <w:bCs/>
      <w:smallCaps/>
      <w:color w:val="D3BA68" w:themeColor="accent2"/>
      <w:spacing w:val="5"/>
      <w:u w:val="single"/>
    </w:rPr>
  </w:style>
  <w:style w:type="character" w:styleId="BookTitle">
    <w:name w:val="Book Title"/>
    <w:basedOn w:val="DefaultParagraphFont"/>
    <w:uiPriority w:val="33"/>
    <w:qFormat/>
    <w:rsid w:val="00FF640E"/>
    <w:rPr>
      <w:b/>
      <w:bCs/>
      <w:smallCaps/>
      <w:spacing w:val="5"/>
    </w:rPr>
  </w:style>
  <w:style w:type="paragraph" w:styleId="TOCHeading">
    <w:name w:val="TOC Heading"/>
    <w:basedOn w:val="Heading1"/>
    <w:next w:val="Normal"/>
    <w:uiPriority w:val="39"/>
    <w:unhideWhenUsed/>
    <w:qFormat/>
    <w:rsid w:val="00FF640E"/>
    <w:pPr>
      <w:outlineLvl w:val="9"/>
    </w:pPr>
  </w:style>
  <w:style w:type="character" w:styleId="PlaceholderText">
    <w:name w:val="Placeholder Text"/>
    <w:basedOn w:val="DefaultParagraphFont"/>
    <w:uiPriority w:val="99"/>
    <w:semiHidden/>
    <w:rPr>
      <w:color w:val="808080"/>
    </w:rPr>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table" w:styleId="TableGrid">
    <w:name w:val="Table Grid"/>
    <w:basedOn w:val="TableNormal"/>
    <w:uiPriority w:val="39"/>
    <w:unhideWhenUsed/>
    <w:rsid w:val="00B903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B903A7"/>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Style1">
    <w:name w:val="Style1"/>
    <w:basedOn w:val="Title"/>
    <w:link w:val="Style1Char"/>
    <w:rsid w:val="002A2E02"/>
    <w:pPr>
      <w:framePr w:hSpace="187" w:wrap="around" w:vAnchor="page" w:hAnchor="margin" w:xAlign="center" w:y="4942"/>
      <w:jc w:val="center"/>
    </w:pPr>
    <w:rPr>
      <w:b/>
    </w:rPr>
  </w:style>
  <w:style w:type="character" w:customStyle="1" w:styleId="Style1Char">
    <w:name w:val="Style1 Char"/>
    <w:basedOn w:val="TitleChar"/>
    <w:link w:val="Style1"/>
    <w:rsid w:val="002A2E02"/>
    <w:rPr>
      <w:rFonts w:asciiTheme="majorHAnsi" w:eastAsiaTheme="majorEastAsia" w:hAnsiTheme="majorHAnsi" w:cstheme="majorBidi"/>
      <w:b/>
      <w:caps w:val="0"/>
      <w:color w:val="212123" w:themeColor="text2"/>
      <w:spacing w:val="5"/>
      <w:kern w:val="28"/>
      <w:sz w:val="60"/>
      <w:szCs w:val="56"/>
      <w14:ligatures w14:val="standardContextual"/>
      <w14:cntxtAlts/>
    </w:rPr>
  </w:style>
  <w:style w:type="character" w:styleId="Hyperlink">
    <w:name w:val="Hyperlink"/>
    <w:basedOn w:val="DefaultParagraphFont"/>
    <w:uiPriority w:val="99"/>
    <w:unhideWhenUsed/>
    <w:rsid w:val="00D4097F"/>
    <w:rPr>
      <w:color w:val="E98052" w:themeColor="hyperlink"/>
      <w:u w:val="single"/>
    </w:rPr>
  </w:style>
  <w:style w:type="character" w:styleId="UnresolvedMention">
    <w:name w:val="Unresolved Mention"/>
    <w:basedOn w:val="DefaultParagraphFont"/>
    <w:uiPriority w:val="99"/>
    <w:semiHidden/>
    <w:unhideWhenUsed/>
    <w:rsid w:val="00D4097F"/>
    <w:rPr>
      <w:color w:val="605E5C"/>
      <w:shd w:val="clear" w:color="auto" w:fill="E1DFDD"/>
    </w:rPr>
  </w:style>
  <w:style w:type="table" w:styleId="LightList-Accent3">
    <w:name w:val="Light List Accent 3"/>
    <w:basedOn w:val="TableNormal"/>
    <w:uiPriority w:val="61"/>
    <w:rsid w:val="00981955"/>
    <w:pPr>
      <w:spacing w:after="0" w:line="240" w:lineRule="auto"/>
    </w:pPr>
    <w:tblPr>
      <w:tblStyleRowBandSize w:val="1"/>
      <w:tblStyleColBandSize w:val="1"/>
      <w:tblBorders>
        <w:top w:val="single" w:sz="8" w:space="0" w:color="BB8640" w:themeColor="accent3"/>
        <w:left w:val="single" w:sz="8" w:space="0" w:color="BB8640" w:themeColor="accent3"/>
        <w:bottom w:val="single" w:sz="8" w:space="0" w:color="BB8640" w:themeColor="accent3"/>
        <w:right w:val="single" w:sz="8" w:space="0" w:color="BB8640" w:themeColor="accent3"/>
      </w:tblBorders>
    </w:tblPr>
    <w:tblStylePr w:type="firstRow">
      <w:pPr>
        <w:spacing w:before="0" w:after="0" w:line="240" w:lineRule="auto"/>
      </w:pPr>
      <w:rPr>
        <w:b/>
        <w:bCs/>
        <w:color w:val="FFFFFF" w:themeColor="background1"/>
      </w:rPr>
      <w:tblPr/>
      <w:tcPr>
        <w:shd w:val="clear" w:color="auto" w:fill="BB8640" w:themeFill="accent3"/>
      </w:tcPr>
    </w:tblStylePr>
    <w:tblStylePr w:type="lastRow">
      <w:pPr>
        <w:spacing w:before="0" w:after="0" w:line="240" w:lineRule="auto"/>
      </w:pPr>
      <w:rPr>
        <w:b/>
        <w:bCs/>
      </w:rPr>
      <w:tblPr/>
      <w:tcPr>
        <w:tcBorders>
          <w:top w:val="double" w:sz="6" w:space="0" w:color="BB8640" w:themeColor="accent3"/>
          <w:left w:val="single" w:sz="8" w:space="0" w:color="BB8640" w:themeColor="accent3"/>
          <w:bottom w:val="single" w:sz="8" w:space="0" w:color="BB8640" w:themeColor="accent3"/>
          <w:right w:val="single" w:sz="8" w:space="0" w:color="BB8640" w:themeColor="accent3"/>
        </w:tcBorders>
      </w:tcPr>
    </w:tblStylePr>
    <w:tblStylePr w:type="firstCol">
      <w:rPr>
        <w:b/>
        <w:bCs/>
      </w:rPr>
    </w:tblStylePr>
    <w:tblStylePr w:type="lastCol">
      <w:rPr>
        <w:b/>
        <w:bCs/>
      </w:rPr>
    </w:tblStylePr>
    <w:tblStylePr w:type="band1Vert">
      <w:tblPr/>
      <w:tcPr>
        <w:tcBorders>
          <w:top w:val="single" w:sz="8" w:space="0" w:color="BB8640" w:themeColor="accent3"/>
          <w:left w:val="single" w:sz="8" w:space="0" w:color="BB8640" w:themeColor="accent3"/>
          <w:bottom w:val="single" w:sz="8" w:space="0" w:color="BB8640" w:themeColor="accent3"/>
          <w:right w:val="single" w:sz="8" w:space="0" w:color="BB8640" w:themeColor="accent3"/>
        </w:tcBorders>
      </w:tcPr>
    </w:tblStylePr>
    <w:tblStylePr w:type="band1Horz">
      <w:tblPr/>
      <w:tcPr>
        <w:tcBorders>
          <w:top w:val="single" w:sz="8" w:space="0" w:color="BB8640" w:themeColor="accent3"/>
          <w:left w:val="single" w:sz="8" w:space="0" w:color="BB8640" w:themeColor="accent3"/>
          <w:bottom w:val="single" w:sz="8" w:space="0" w:color="BB8640" w:themeColor="accent3"/>
          <w:right w:val="single" w:sz="8" w:space="0" w:color="BB8640" w:themeColor="accent3"/>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emf"/><Relationship Id="rId39" Type="http://schemas.openxmlformats.org/officeDocument/2006/relationships/hyperlink" Target="https://www.conveyco.com/technology/automated-packaging/dimensional-weighing/" TargetMode="External"/><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emf"/><Relationship Id="rId32" Type="http://schemas.openxmlformats.org/officeDocument/2006/relationships/image" Target="media/image23.png"/><Relationship Id="rId37" Type="http://schemas.openxmlformats.org/officeDocument/2006/relationships/hyperlink" Target="http://www.ece.rutgers.edu/~marsic/books/SE/projects/Traffic/2011-g7-report3.pdf" TargetMode="External"/><Relationship Id="rId40" Type="http://schemas.openxmlformats.org/officeDocument/2006/relationships/hyperlink" Target="https://mail.google.com/mail/u/0/" TargetMode="External"/><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emf"/><Relationship Id="rId28" Type="http://schemas.microsoft.com/office/2007/relationships/hdphoto" Target="media/hdphoto1.wdp"/><Relationship Id="rId36" Type="http://schemas.openxmlformats.org/officeDocument/2006/relationships/hyperlink" Target="https://www.ece.rutgers.edu/~marsic/books/SE/projects/ParkingLot/2013-g5-report3.pdf" TargetMode="External"/><Relationship Id="rId10" Type="http://schemas.openxmlformats.org/officeDocument/2006/relationships/image" Target="media/image2.sv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hyperlink" Target="https://ww.ece.rutgers.edu/~marsic/books/SE/book-SE_marsic.pdf" TargetMode="External"/><Relationship Id="rId43" Type="http://schemas.openxmlformats.org/officeDocument/2006/relationships/footer" Target="footer2.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emf"/><Relationship Id="rId33" Type="http://schemas.openxmlformats.org/officeDocument/2006/relationships/image" Target="media/image24.png"/><Relationship Id="rId38" Type="http://schemas.openxmlformats.org/officeDocument/2006/relationships/hyperlink" Target="https://www.officetimeline.com/make-gantt-chart/excel" TargetMode="External"/><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nola\AppData\Roaming\Microsoft\Templates\Report%20(Executive%20design).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26.jpeg"/></Relationships>
</file>

<file path=word/theme/theme1.xml><?xml version="1.0" encoding="utf-8"?>
<a:theme xmlns:a="http://schemas.openxmlformats.org/drawingml/2006/main" name="Slate">
  <a:themeElements>
    <a:clrScheme name="Slate">
      <a:dk1>
        <a:sysClr val="windowText" lastClr="000000"/>
      </a:dk1>
      <a:lt1>
        <a:sysClr val="window" lastClr="FFFFFF"/>
      </a:lt1>
      <a:dk2>
        <a:srgbClr val="212123"/>
      </a:dk2>
      <a:lt2>
        <a:srgbClr val="DADADA"/>
      </a:lt2>
      <a:accent1>
        <a:srgbClr val="BC451B"/>
      </a:accent1>
      <a:accent2>
        <a:srgbClr val="D3BA68"/>
      </a:accent2>
      <a:accent3>
        <a:srgbClr val="BB8640"/>
      </a:accent3>
      <a:accent4>
        <a:srgbClr val="AD9277"/>
      </a:accent4>
      <a:accent5>
        <a:srgbClr val="A55A43"/>
      </a:accent5>
      <a:accent6>
        <a:srgbClr val="AD9D7B"/>
      </a:accent6>
      <a:hlink>
        <a:srgbClr val="E98052"/>
      </a:hlink>
      <a:folHlink>
        <a:srgbClr val="F4B69B"/>
      </a:folHlink>
    </a:clrScheme>
    <a:fontScheme name="Slate">
      <a:maj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Slate">
      <a:fillStyleLst>
        <a:solidFill>
          <a:schemeClr val="phClr"/>
        </a:solidFill>
        <a:gradFill rotWithShape="1">
          <a:gsLst>
            <a:gs pos="0">
              <a:schemeClr val="phClr">
                <a:tint val="60000"/>
                <a:lumMod val="110000"/>
              </a:schemeClr>
            </a:gs>
            <a:gs pos="100000">
              <a:schemeClr val="phClr">
                <a:tint val="88000"/>
              </a:schemeClr>
            </a:gs>
          </a:gsLst>
          <a:lin ang="5400000" scaled="0"/>
        </a:gradFill>
        <a:gradFill rotWithShape="1">
          <a:gsLst>
            <a:gs pos="0">
              <a:schemeClr val="phClr">
                <a:tint val="96000"/>
                <a:lumMod val="104000"/>
              </a:schemeClr>
            </a:gs>
            <a:gs pos="100000">
              <a:schemeClr val="phClr">
                <a:shade val="90000"/>
                <a:lumMod val="90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63500" dist="25400" dir="5400000" rotWithShape="0">
              <a:srgbClr val="000000">
                <a:alpha val="60000"/>
              </a:srgbClr>
            </a:outerShdw>
          </a:effectLst>
        </a:effectStyle>
        <a:effectStyle>
          <a:effectLst>
            <a:outerShdw blurRad="76200" dist="38100" dir="5400000" rotWithShape="0">
              <a:srgbClr val="000000">
                <a:alpha val="75000"/>
              </a:srgbClr>
            </a:outerShdw>
          </a:effectLst>
          <a:scene3d>
            <a:camera prst="orthographicFront">
              <a:rot lat="0" lon="0" rev="0"/>
            </a:camera>
            <a:lightRig rig="threePt" dir="t">
              <a:rot lat="0" lon="0" rev="1200000"/>
            </a:lightRig>
          </a:scene3d>
          <a:sp3d>
            <a:bevelT w="63500" h="25400" prst="hardEdge"/>
          </a:sp3d>
        </a:effectStyle>
      </a:effectStyleLst>
      <a:bgFillStyleLst>
        <a:solidFill>
          <a:schemeClr val="phClr"/>
        </a:solidFill>
        <a:solidFill>
          <a:schemeClr val="phClr"/>
        </a:solidFill>
        <a:blipFill rotWithShape="1">
          <a:blip xmlns:r="http://schemas.openxmlformats.org/officeDocument/2006/relationships" r:embed="rId1">
            <a:duotone>
              <a:schemeClr val="phClr">
                <a:shade val="80000"/>
                <a:lumMod val="80000"/>
              </a:schemeClr>
              <a:schemeClr val="phClr">
                <a:tint val="98000"/>
              </a:schemeClr>
            </a:duotone>
          </a:blip>
          <a:stretch/>
        </a:blipFill>
      </a:bgFillStyleLst>
    </a:fmtScheme>
  </a:themeElements>
  <a:objectDefaults/>
  <a:extraClrSchemeLst/>
  <a:extLst>
    <a:ext uri="{05A4C25C-085E-4340-85A3-A5531E510DB2}">
      <thm15:themeFamily xmlns:thm15="http://schemas.microsoft.com/office/thememl/2012/main" name="Slate" id="{C3F70B94-7CE9-428E-ADC1-3269CC2C3385}" vid="{3F2DE9A5-64E6-437C-A389-CC4477E817E8}"/>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2019-11-25T00:00:00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314377F-7B52-44E9-AB02-ADBB592EB6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(Executive design).dotx</Template>
  <TotalTime>454</TotalTime>
  <Pages>38</Pages>
  <Words>4874</Words>
  <Characters>27784</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Order Tracker</vt:lpstr>
    </vt:vector>
  </TitlesOfParts>
  <Company>Order Tracker 1.0</Company>
  <LinksUpToDate>false</LinksUpToDate>
  <CharactersWithSpaces>32593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Order Tracker</dc:title>
  <dc:subject>Team #5</dc:subject>
  <dc:creator>Nathaniel Galbreath                   nrgalbreath2@mail.fhsu.edu   Brandon Nolan                                   btnolan@mail.fhsu.edu                                                                              Sarah Pauly                                          slpauly@mail.fhsu.edu                                                            Logan Wiley                                        lbwiley@mail.fhsu.edu</dc:creator>
  <cp:lastModifiedBy>Brandon Nolan</cp:lastModifiedBy>
  <cp:revision>171</cp:revision>
  <cp:lastPrinted>2009-08-05T20:41:00Z</cp:lastPrinted>
  <dcterms:created xsi:type="dcterms:W3CDTF">2019-11-03T19:49:00Z</dcterms:created>
  <dcterms:modified xsi:type="dcterms:W3CDTF">2019-11-26T02:12:00Z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mageGenResult">
    <vt:lpwstr/>
  </property>
  <property fmtid="{D5CDD505-2E9C-101B-9397-08002B2CF9AE}" pid="4" name="ImageGenerated">
    <vt:bool>false</vt:bool>
  </property>
  <property fmtid="{D5CDD505-2E9C-101B-9397-08002B2CF9AE}" pid="5" name="MSIP_Label_44f7d3be-50b9-4df2-bffa-0605c9d3c8a1_Enabled">
    <vt:lpwstr>True</vt:lpwstr>
  </property>
  <property fmtid="{D5CDD505-2E9C-101B-9397-08002B2CF9AE}" pid="6" name="MSIP_Label_44f7d3be-50b9-4df2-bffa-0605c9d3c8a1_SiteId">
    <vt:lpwstr>b2b543f6-7b76-4a56-ab1c-e1c1ca774841</vt:lpwstr>
  </property>
  <property fmtid="{D5CDD505-2E9C-101B-9397-08002B2CF9AE}" pid="7" name="MSIP_Label_44f7d3be-50b9-4df2-bffa-0605c9d3c8a1_Owner">
    <vt:lpwstr>BrandonNolan@UmpquaBank.com</vt:lpwstr>
  </property>
  <property fmtid="{D5CDD505-2E9C-101B-9397-08002B2CF9AE}" pid="8" name="MSIP_Label_44f7d3be-50b9-4df2-bffa-0605c9d3c8a1_SetDate">
    <vt:lpwstr>2019-09-30T21:55:26.6093907Z</vt:lpwstr>
  </property>
  <property fmtid="{D5CDD505-2E9C-101B-9397-08002B2CF9AE}" pid="9" name="MSIP_Label_44f7d3be-50b9-4df2-bffa-0605c9d3c8a1_Name">
    <vt:lpwstr>Public</vt:lpwstr>
  </property>
  <property fmtid="{D5CDD505-2E9C-101B-9397-08002B2CF9AE}" pid="10" name="MSIP_Label_44f7d3be-50b9-4df2-bffa-0605c9d3c8a1_Application">
    <vt:lpwstr>Microsoft Azure Information Protection</vt:lpwstr>
  </property>
  <property fmtid="{D5CDD505-2E9C-101B-9397-08002B2CF9AE}" pid="11" name="MSIP_Label_44f7d3be-50b9-4df2-bffa-0605c9d3c8a1_ActionId">
    <vt:lpwstr>ca74efa7-108e-4ac4-a654-0f5e3262b051</vt:lpwstr>
  </property>
  <property fmtid="{D5CDD505-2E9C-101B-9397-08002B2CF9AE}" pid="12" name="MSIP_Label_44f7d3be-50b9-4df2-bffa-0605c9d3c8a1_Extended_MSFT_Method">
    <vt:lpwstr>Automatic</vt:lpwstr>
  </property>
  <property fmtid="{D5CDD505-2E9C-101B-9397-08002B2CF9AE}" pid="13" name="Sensitivity">
    <vt:lpwstr>Public</vt:lpwstr>
  </property>
</Properties>
</file>